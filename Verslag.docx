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389" w:rsidRDefault="00674389">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674389" w:rsidRDefault="00674389">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674389" w:rsidRDefault="00674389">
                                    <w:pPr>
                                      <w:pStyle w:val="Titel1"/>
                                    </w:pPr>
                                    <w:proofErr w:type="spellStart"/>
                                    <w:r>
                                      <w:t>SmartAlarmClock</w:t>
                                    </w:r>
                                    <w:proofErr w:type="spellEnd"/>
                                  </w:p>
                                </w:sdtContent>
                              </w:sdt>
                              <w:p w:rsidR="00674389" w:rsidRDefault="00674389">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674389" w:rsidRDefault="00674389">
                              <w:pPr>
                                <w:pStyle w:val="Titel1"/>
                              </w:pPr>
                              <w:proofErr w:type="spellStart"/>
                              <w:r>
                                <w:t>SmartAlarmClock</w:t>
                              </w:r>
                              <w:proofErr w:type="spellEnd"/>
                            </w:p>
                          </w:sdtContent>
                        </w:sdt>
                        <w:p w:rsidR="00674389" w:rsidRDefault="00674389">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61963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proofErr w:type="spellStart"/>
      <w:r w:rsidR="00CC635A">
        <w:t>SmartAlarmClock</w:t>
      </w:r>
      <w:proofErr w:type="spellEnd"/>
      <w:r w:rsidR="00CC635A">
        <w:t xml:space="preserve"> </w:t>
      </w:r>
      <w:r>
        <w:t xml:space="preserve">.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w:t>
      </w:r>
      <w:r w:rsidR="00155FE0">
        <w:t xml:space="preserve"> </w:t>
      </w:r>
      <w:r>
        <w:t>tijd instellen. Dit betekent dat onafhankelijk van de afspraken de wekker nooit vroeger dan het minimum en later dan het maximum mag afgaan.</w:t>
      </w:r>
      <w:r w:rsidR="00FB421D">
        <w:t xml:space="preserve"> Tot slot zijn er nog enkele instellingen voor de lay-out op het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0A6FD0" w:rsidRDefault="000A6FD0">
      <w:r>
        <w:br w:type="page"/>
      </w:r>
    </w:p>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1C175F"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619630" w:history="1">
            <w:r w:rsidR="001C175F" w:rsidRPr="00941E90">
              <w:rPr>
                <w:rStyle w:val="Hyperlink"/>
                <w:noProof/>
              </w:rPr>
              <w:t>1</w:t>
            </w:r>
            <w:r w:rsidR="001C175F">
              <w:rPr>
                <w:rFonts w:eastAsiaTheme="minorEastAsia"/>
                <w:noProof/>
                <w:szCs w:val="22"/>
                <w:lang w:val="en-US" w:eastAsia="en-US"/>
              </w:rPr>
              <w:tab/>
            </w:r>
            <w:r w:rsidR="001C175F" w:rsidRPr="00941E90">
              <w:rPr>
                <w:rStyle w:val="Hyperlink"/>
                <w:noProof/>
              </w:rPr>
              <w:t>Voorwoord</w:t>
            </w:r>
            <w:r w:rsidR="001C175F">
              <w:rPr>
                <w:noProof/>
                <w:webHidden/>
              </w:rPr>
              <w:tab/>
            </w:r>
            <w:r w:rsidR="001C175F">
              <w:rPr>
                <w:noProof/>
                <w:webHidden/>
              </w:rPr>
              <w:fldChar w:fldCharType="begin"/>
            </w:r>
            <w:r w:rsidR="001C175F">
              <w:rPr>
                <w:noProof/>
                <w:webHidden/>
              </w:rPr>
              <w:instrText xml:space="preserve"> PAGEREF _Toc451619630 \h </w:instrText>
            </w:r>
            <w:r w:rsidR="001C175F">
              <w:rPr>
                <w:noProof/>
                <w:webHidden/>
              </w:rPr>
            </w:r>
            <w:r w:rsidR="001C175F">
              <w:rPr>
                <w:noProof/>
                <w:webHidden/>
              </w:rPr>
              <w:fldChar w:fldCharType="separate"/>
            </w:r>
            <w:r w:rsidR="001C175F">
              <w:rPr>
                <w:noProof/>
                <w:webHidden/>
              </w:rPr>
              <w:t>2</w:t>
            </w:r>
            <w:r w:rsidR="001C175F">
              <w:rPr>
                <w:noProof/>
                <w:webHidden/>
              </w:rPr>
              <w:fldChar w:fldCharType="end"/>
            </w:r>
          </w:hyperlink>
        </w:p>
        <w:p w:rsidR="001C175F" w:rsidRDefault="00674389">
          <w:pPr>
            <w:pStyle w:val="Inhopg1"/>
            <w:rPr>
              <w:rFonts w:eastAsiaTheme="minorEastAsia"/>
              <w:noProof/>
              <w:szCs w:val="22"/>
              <w:lang w:val="en-US" w:eastAsia="en-US"/>
            </w:rPr>
          </w:pPr>
          <w:hyperlink w:anchor="_Toc451619631" w:history="1">
            <w:r w:rsidR="001C175F" w:rsidRPr="00941E90">
              <w:rPr>
                <w:rStyle w:val="Hyperlink"/>
                <w:noProof/>
              </w:rPr>
              <w:t>2</w:t>
            </w:r>
            <w:r w:rsidR="001C175F">
              <w:rPr>
                <w:rFonts w:eastAsiaTheme="minorEastAsia"/>
                <w:noProof/>
                <w:szCs w:val="22"/>
                <w:lang w:val="en-US" w:eastAsia="en-US"/>
              </w:rPr>
              <w:tab/>
            </w:r>
            <w:r w:rsidR="001C175F" w:rsidRPr="00941E90">
              <w:rPr>
                <w:rStyle w:val="Hyperlink"/>
                <w:noProof/>
              </w:rPr>
              <w:t>Hardware</w:t>
            </w:r>
            <w:r w:rsidR="001C175F">
              <w:rPr>
                <w:noProof/>
                <w:webHidden/>
              </w:rPr>
              <w:tab/>
            </w:r>
            <w:r w:rsidR="001C175F">
              <w:rPr>
                <w:noProof/>
                <w:webHidden/>
              </w:rPr>
              <w:fldChar w:fldCharType="begin"/>
            </w:r>
            <w:r w:rsidR="001C175F">
              <w:rPr>
                <w:noProof/>
                <w:webHidden/>
              </w:rPr>
              <w:instrText xml:space="preserve"> PAGEREF _Toc451619631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2" w:history="1">
            <w:r w:rsidR="001C175F" w:rsidRPr="00941E90">
              <w:rPr>
                <w:rStyle w:val="Hyperlink"/>
                <w:noProof/>
                <w:lang w:val="en-US"/>
              </w:rPr>
              <w:t>2.1</w:t>
            </w:r>
            <w:r w:rsidR="001C175F">
              <w:rPr>
                <w:rFonts w:eastAsiaTheme="minorEastAsia"/>
                <w:noProof/>
                <w:szCs w:val="22"/>
                <w:lang w:val="en-US" w:eastAsia="en-US"/>
              </w:rPr>
              <w:tab/>
            </w:r>
            <w:r w:rsidR="001C175F" w:rsidRPr="00941E90">
              <w:rPr>
                <w:rStyle w:val="Hyperlink"/>
                <w:noProof/>
                <w:lang w:val="en-US"/>
              </w:rPr>
              <w:t>Raspberry Pi Zero Essentials kit</w:t>
            </w:r>
            <w:r w:rsidR="001C175F">
              <w:rPr>
                <w:noProof/>
                <w:webHidden/>
              </w:rPr>
              <w:tab/>
            </w:r>
            <w:r w:rsidR="001C175F">
              <w:rPr>
                <w:noProof/>
                <w:webHidden/>
              </w:rPr>
              <w:fldChar w:fldCharType="begin"/>
            </w:r>
            <w:r w:rsidR="001C175F">
              <w:rPr>
                <w:noProof/>
                <w:webHidden/>
              </w:rPr>
              <w:instrText xml:space="preserve"> PAGEREF _Toc451619632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3" w:history="1">
            <w:r w:rsidR="001C175F" w:rsidRPr="00941E90">
              <w:rPr>
                <w:rStyle w:val="Hyperlink"/>
                <w:noProof/>
              </w:rPr>
              <w:t>2.2</w:t>
            </w:r>
            <w:r w:rsidR="001C175F">
              <w:rPr>
                <w:rFonts w:eastAsiaTheme="minorEastAsia"/>
                <w:noProof/>
                <w:szCs w:val="22"/>
                <w:lang w:val="en-US" w:eastAsia="en-US"/>
              </w:rPr>
              <w:tab/>
            </w:r>
            <w:r w:rsidR="001C175F" w:rsidRPr="00941E90">
              <w:rPr>
                <w:rStyle w:val="Hyperlink"/>
                <w:noProof/>
              </w:rPr>
              <w:t>Rotary encoder</w:t>
            </w:r>
            <w:r w:rsidR="001C175F">
              <w:rPr>
                <w:noProof/>
                <w:webHidden/>
              </w:rPr>
              <w:tab/>
            </w:r>
            <w:r w:rsidR="001C175F">
              <w:rPr>
                <w:noProof/>
                <w:webHidden/>
              </w:rPr>
              <w:fldChar w:fldCharType="begin"/>
            </w:r>
            <w:r w:rsidR="001C175F">
              <w:rPr>
                <w:noProof/>
                <w:webHidden/>
              </w:rPr>
              <w:instrText xml:space="preserve"> PAGEREF _Toc451619633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4" w:history="1">
            <w:r w:rsidR="001C175F" w:rsidRPr="00941E90">
              <w:rPr>
                <w:rStyle w:val="Hyperlink"/>
                <w:noProof/>
              </w:rPr>
              <w:t>2.3</w:t>
            </w:r>
            <w:r w:rsidR="001C175F">
              <w:rPr>
                <w:rFonts w:eastAsiaTheme="minorEastAsia"/>
                <w:noProof/>
                <w:szCs w:val="22"/>
                <w:lang w:val="en-US" w:eastAsia="en-US"/>
              </w:rPr>
              <w:tab/>
            </w:r>
            <w:r w:rsidR="001C175F" w:rsidRPr="00941E90">
              <w:rPr>
                <w:rStyle w:val="Hyperlink"/>
                <w:noProof/>
              </w:rPr>
              <w:t>I</w:t>
            </w:r>
            <w:r w:rsidR="001C175F" w:rsidRPr="00941E90">
              <w:rPr>
                <w:rStyle w:val="Hyperlink"/>
                <w:noProof/>
                <w:vertAlign w:val="superscript"/>
              </w:rPr>
              <w:t>2</w:t>
            </w:r>
            <w:r w:rsidR="001C175F" w:rsidRPr="00941E90">
              <w:rPr>
                <w:rStyle w:val="Hyperlink"/>
                <w:noProof/>
              </w:rPr>
              <w:t>C RTC (3.3 V DS3231)</w:t>
            </w:r>
            <w:r w:rsidR="001C175F">
              <w:rPr>
                <w:noProof/>
                <w:webHidden/>
              </w:rPr>
              <w:tab/>
            </w:r>
            <w:r w:rsidR="001C175F">
              <w:rPr>
                <w:noProof/>
                <w:webHidden/>
              </w:rPr>
              <w:fldChar w:fldCharType="begin"/>
            </w:r>
            <w:r w:rsidR="001C175F">
              <w:rPr>
                <w:noProof/>
                <w:webHidden/>
              </w:rPr>
              <w:instrText xml:space="preserve"> PAGEREF _Toc451619634 \h </w:instrText>
            </w:r>
            <w:r w:rsidR="001C175F">
              <w:rPr>
                <w:noProof/>
                <w:webHidden/>
              </w:rPr>
            </w:r>
            <w:r w:rsidR="001C175F">
              <w:rPr>
                <w:noProof/>
                <w:webHidden/>
              </w:rPr>
              <w:fldChar w:fldCharType="separate"/>
            </w:r>
            <w:r w:rsidR="001C175F">
              <w:rPr>
                <w:noProof/>
                <w:webHidden/>
              </w:rPr>
              <w:t>6</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5" w:history="1">
            <w:r w:rsidR="001C175F" w:rsidRPr="00941E90">
              <w:rPr>
                <w:rStyle w:val="Hyperlink"/>
                <w:noProof/>
              </w:rPr>
              <w:t>2.4</w:t>
            </w:r>
            <w:r w:rsidR="001C175F">
              <w:rPr>
                <w:rFonts w:eastAsiaTheme="minorEastAsia"/>
                <w:noProof/>
                <w:szCs w:val="22"/>
                <w:lang w:val="en-US" w:eastAsia="en-US"/>
              </w:rPr>
              <w:tab/>
            </w:r>
            <w:r w:rsidR="001C175F" w:rsidRPr="00941E90">
              <w:rPr>
                <w:rStyle w:val="Hyperlink"/>
                <w:noProof/>
              </w:rPr>
              <w:t>Spanningsregelaar (MCP1703)</w:t>
            </w:r>
            <w:r w:rsidR="001C175F">
              <w:rPr>
                <w:noProof/>
                <w:webHidden/>
              </w:rPr>
              <w:tab/>
            </w:r>
            <w:r w:rsidR="001C175F">
              <w:rPr>
                <w:noProof/>
                <w:webHidden/>
              </w:rPr>
              <w:fldChar w:fldCharType="begin"/>
            </w:r>
            <w:r w:rsidR="001C175F">
              <w:rPr>
                <w:noProof/>
                <w:webHidden/>
              </w:rPr>
              <w:instrText xml:space="preserve"> PAGEREF _Toc451619635 \h </w:instrText>
            </w:r>
            <w:r w:rsidR="001C175F">
              <w:rPr>
                <w:noProof/>
                <w:webHidden/>
              </w:rPr>
            </w:r>
            <w:r w:rsidR="001C175F">
              <w:rPr>
                <w:noProof/>
                <w:webHidden/>
              </w:rPr>
              <w:fldChar w:fldCharType="separate"/>
            </w:r>
            <w:r w:rsidR="001C175F">
              <w:rPr>
                <w:noProof/>
                <w:webHidden/>
              </w:rPr>
              <w:t>6</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6" w:history="1">
            <w:r w:rsidR="001C175F" w:rsidRPr="00941E90">
              <w:rPr>
                <w:rStyle w:val="Hyperlink"/>
                <w:noProof/>
                <w:lang w:val="en-US"/>
              </w:rPr>
              <w:t>2.5</w:t>
            </w:r>
            <w:r w:rsidR="001C175F">
              <w:rPr>
                <w:rFonts w:eastAsiaTheme="minorEastAsia"/>
                <w:noProof/>
                <w:szCs w:val="22"/>
                <w:lang w:val="en-US" w:eastAsia="en-US"/>
              </w:rPr>
              <w:tab/>
            </w:r>
            <w:r w:rsidR="001C175F" w:rsidRPr="00941E90">
              <w:rPr>
                <w:rStyle w:val="Hyperlink"/>
                <w:noProof/>
                <w:lang w:val="en-US"/>
              </w:rPr>
              <w:t>2.4” 240x320 spi tft LCD (3.3 V)</w:t>
            </w:r>
            <w:r w:rsidR="001C175F">
              <w:rPr>
                <w:noProof/>
                <w:webHidden/>
              </w:rPr>
              <w:tab/>
            </w:r>
            <w:r w:rsidR="001C175F">
              <w:rPr>
                <w:noProof/>
                <w:webHidden/>
              </w:rPr>
              <w:fldChar w:fldCharType="begin"/>
            </w:r>
            <w:r w:rsidR="001C175F">
              <w:rPr>
                <w:noProof/>
                <w:webHidden/>
              </w:rPr>
              <w:instrText xml:space="preserve"> PAGEREF _Toc451619636 \h </w:instrText>
            </w:r>
            <w:r w:rsidR="001C175F">
              <w:rPr>
                <w:noProof/>
                <w:webHidden/>
              </w:rPr>
            </w:r>
            <w:r w:rsidR="001C175F">
              <w:rPr>
                <w:noProof/>
                <w:webHidden/>
              </w:rPr>
              <w:fldChar w:fldCharType="separate"/>
            </w:r>
            <w:r w:rsidR="001C175F">
              <w:rPr>
                <w:noProof/>
                <w:webHidden/>
              </w:rPr>
              <w:t>7</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7" w:history="1">
            <w:r w:rsidR="001C175F" w:rsidRPr="00941E90">
              <w:rPr>
                <w:rStyle w:val="Hyperlink"/>
                <w:noProof/>
              </w:rPr>
              <w:t>2.6</w:t>
            </w:r>
            <w:r w:rsidR="001C175F">
              <w:rPr>
                <w:rFonts w:eastAsiaTheme="minorEastAsia"/>
                <w:noProof/>
                <w:szCs w:val="22"/>
                <w:lang w:val="en-US" w:eastAsia="en-US"/>
              </w:rPr>
              <w:tab/>
            </w:r>
            <w:r w:rsidR="001C175F" w:rsidRPr="00941E90">
              <w:rPr>
                <w:rStyle w:val="Hyperlink"/>
                <w:noProof/>
              </w:rPr>
              <w:t>Buzzer</w:t>
            </w:r>
            <w:r w:rsidR="001C175F">
              <w:rPr>
                <w:noProof/>
                <w:webHidden/>
              </w:rPr>
              <w:tab/>
            </w:r>
            <w:r w:rsidR="001C175F">
              <w:rPr>
                <w:noProof/>
                <w:webHidden/>
              </w:rPr>
              <w:fldChar w:fldCharType="begin"/>
            </w:r>
            <w:r w:rsidR="001C175F">
              <w:rPr>
                <w:noProof/>
                <w:webHidden/>
              </w:rPr>
              <w:instrText xml:space="preserve"> PAGEREF _Toc451619637 \h </w:instrText>
            </w:r>
            <w:r w:rsidR="001C175F">
              <w:rPr>
                <w:noProof/>
                <w:webHidden/>
              </w:rPr>
            </w:r>
            <w:r w:rsidR="001C175F">
              <w:rPr>
                <w:noProof/>
                <w:webHidden/>
              </w:rPr>
              <w:fldChar w:fldCharType="separate"/>
            </w:r>
            <w:r w:rsidR="001C175F">
              <w:rPr>
                <w:noProof/>
                <w:webHidden/>
              </w:rPr>
              <w:t>7</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8" w:history="1">
            <w:r w:rsidR="001C175F" w:rsidRPr="00941E90">
              <w:rPr>
                <w:rStyle w:val="Hyperlink"/>
                <w:noProof/>
              </w:rPr>
              <w:t>2.7</w:t>
            </w:r>
            <w:r w:rsidR="001C175F">
              <w:rPr>
                <w:rFonts w:eastAsiaTheme="minorEastAsia"/>
                <w:noProof/>
                <w:szCs w:val="22"/>
                <w:lang w:val="en-US" w:eastAsia="en-US"/>
              </w:rPr>
              <w:tab/>
            </w:r>
            <w:r w:rsidR="001C175F" w:rsidRPr="00941E90">
              <w:rPr>
                <w:rStyle w:val="Hyperlink"/>
                <w:noProof/>
              </w:rPr>
              <w:t>Levelshifter (AN10441)</w:t>
            </w:r>
            <w:r w:rsidR="001C175F">
              <w:rPr>
                <w:noProof/>
                <w:webHidden/>
              </w:rPr>
              <w:tab/>
            </w:r>
            <w:r w:rsidR="001C175F">
              <w:rPr>
                <w:noProof/>
                <w:webHidden/>
              </w:rPr>
              <w:fldChar w:fldCharType="begin"/>
            </w:r>
            <w:r w:rsidR="001C175F">
              <w:rPr>
                <w:noProof/>
                <w:webHidden/>
              </w:rPr>
              <w:instrText xml:space="preserve"> PAGEREF _Toc451619638 \h </w:instrText>
            </w:r>
            <w:r w:rsidR="001C175F">
              <w:rPr>
                <w:noProof/>
                <w:webHidden/>
              </w:rPr>
            </w:r>
            <w:r w:rsidR="001C175F">
              <w:rPr>
                <w:noProof/>
                <w:webHidden/>
              </w:rPr>
              <w:fldChar w:fldCharType="separate"/>
            </w:r>
            <w:r w:rsidR="001C175F">
              <w:rPr>
                <w:noProof/>
                <w:webHidden/>
              </w:rPr>
              <w:t>8</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39" w:history="1">
            <w:r w:rsidR="001C175F" w:rsidRPr="00941E90">
              <w:rPr>
                <w:rStyle w:val="Hyperlink"/>
                <w:noProof/>
                <w:lang w:val="en-US"/>
              </w:rPr>
              <w:t>2.8</w:t>
            </w:r>
            <w:r w:rsidR="001C175F">
              <w:rPr>
                <w:rFonts w:eastAsiaTheme="minorEastAsia"/>
                <w:noProof/>
                <w:szCs w:val="22"/>
                <w:lang w:val="en-US" w:eastAsia="en-US"/>
              </w:rPr>
              <w:tab/>
            </w:r>
            <w:r w:rsidR="001C175F" w:rsidRPr="00941E90">
              <w:rPr>
                <w:rStyle w:val="Hyperlink"/>
                <w:noProof/>
                <w:lang w:val="en-US"/>
              </w:rPr>
              <w:t>Audio stereo DAC (PCM 5102A 3.3 V)</w:t>
            </w:r>
            <w:r w:rsidR="001C175F">
              <w:rPr>
                <w:noProof/>
                <w:webHidden/>
              </w:rPr>
              <w:tab/>
            </w:r>
            <w:r w:rsidR="001C175F">
              <w:rPr>
                <w:noProof/>
                <w:webHidden/>
              </w:rPr>
              <w:fldChar w:fldCharType="begin"/>
            </w:r>
            <w:r w:rsidR="001C175F">
              <w:rPr>
                <w:noProof/>
                <w:webHidden/>
              </w:rPr>
              <w:instrText xml:space="preserve"> PAGEREF _Toc451619639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40" w:history="1">
            <w:r w:rsidR="001C175F" w:rsidRPr="00941E90">
              <w:rPr>
                <w:rStyle w:val="Hyperlink"/>
                <w:noProof/>
              </w:rPr>
              <w:t>2.8.1</w:t>
            </w:r>
            <w:r w:rsidR="001C175F">
              <w:rPr>
                <w:rFonts w:eastAsiaTheme="minorEastAsia"/>
                <w:noProof/>
                <w:szCs w:val="22"/>
                <w:lang w:val="en-US" w:eastAsia="en-US"/>
              </w:rPr>
              <w:tab/>
            </w:r>
            <w:r w:rsidR="001C175F" w:rsidRPr="00941E90">
              <w:rPr>
                <w:rStyle w:val="Hyperlink"/>
                <w:noProof/>
              </w:rPr>
              <w:t>Intermezzo I</w:t>
            </w:r>
            <w:r w:rsidR="001C175F" w:rsidRPr="00941E90">
              <w:rPr>
                <w:rStyle w:val="Hyperlink"/>
                <w:noProof/>
                <w:vertAlign w:val="superscript"/>
              </w:rPr>
              <w:t>2</w:t>
            </w:r>
            <w:r w:rsidR="001C175F" w:rsidRPr="00941E90">
              <w:rPr>
                <w:rStyle w:val="Hyperlink"/>
                <w:noProof/>
              </w:rPr>
              <w:t>S</w:t>
            </w:r>
            <w:r w:rsidR="001C175F">
              <w:rPr>
                <w:noProof/>
                <w:webHidden/>
              </w:rPr>
              <w:tab/>
            </w:r>
            <w:r w:rsidR="001C175F">
              <w:rPr>
                <w:noProof/>
                <w:webHidden/>
              </w:rPr>
              <w:fldChar w:fldCharType="begin"/>
            </w:r>
            <w:r w:rsidR="001C175F">
              <w:rPr>
                <w:noProof/>
                <w:webHidden/>
              </w:rPr>
              <w:instrText xml:space="preserve"> PAGEREF _Toc451619640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1" w:history="1">
            <w:r w:rsidR="001C175F" w:rsidRPr="00941E90">
              <w:rPr>
                <w:rStyle w:val="Hyperlink"/>
                <w:noProof/>
              </w:rPr>
              <w:t>2.9</w:t>
            </w:r>
            <w:r w:rsidR="001C175F">
              <w:rPr>
                <w:rFonts w:eastAsiaTheme="minorEastAsia"/>
                <w:noProof/>
                <w:szCs w:val="22"/>
                <w:lang w:val="en-US" w:eastAsia="en-US"/>
              </w:rPr>
              <w:tab/>
            </w:r>
            <w:r w:rsidR="001C175F" w:rsidRPr="00941E90">
              <w:rPr>
                <w:rStyle w:val="Hyperlink"/>
                <w:noProof/>
              </w:rPr>
              <w:t>Audio amplifier (TPA2016D2 5V)</w:t>
            </w:r>
            <w:r w:rsidR="001C175F">
              <w:rPr>
                <w:noProof/>
                <w:webHidden/>
              </w:rPr>
              <w:tab/>
            </w:r>
            <w:r w:rsidR="001C175F">
              <w:rPr>
                <w:noProof/>
                <w:webHidden/>
              </w:rPr>
              <w:fldChar w:fldCharType="begin"/>
            </w:r>
            <w:r w:rsidR="001C175F">
              <w:rPr>
                <w:noProof/>
                <w:webHidden/>
              </w:rPr>
              <w:instrText xml:space="preserve"> PAGEREF _Toc451619641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2" w:history="1">
            <w:r w:rsidR="001C175F" w:rsidRPr="00941E90">
              <w:rPr>
                <w:rStyle w:val="Hyperlink"/>
                <w:noProof/>
              </w:rPr>
              <w:t>2.10</w:t>
            </w:r>
            <w:r w:rsidR="001C175F">
              <w:rPr>
                <w:rFonts w:eastAsiaTheme="minorEastAsia"/>
                <w:noProof/>
                <w:szCs w:val="22"/>
                <w:lang w:val="en-US" w:eastAsia="en-US"/>
              </w:rPr>
              <w:tab/>
            </w:r>
            <w:r w:rsidR="001C175F" w:rsidRPr="00941E90">
              <w:rPr>
                <w:rStyle w:val="Hyperlink"/>
                <w:noProof/>
              </w:rPr>
              <w:t>NOR gate flipflop</w:t>
            </w:r>
            <w:r w:rsidR="001C175F">
              <w:rPr>
                <w:noProof/>
                <w:webHidden/>
              </w:rPr>
              <w:tab/>
            </w:r>
            <w:r w:rsidR="001C175F">
              <w:rPr>
                <w:noProof/>
                <w:webHidden/>
              </w:rPr>
              <w:fldChar w:fldCharType="begin"/>
            </w:r>
            <w:r w:rsidR="001C175F">
              <w:rPr>
                <w:noProof/>
                <w:webHidden/>
              </w:rPr>
              <w:instrText xml:space="preserve"> PAGEREF _Toc451619642 \h </w:instrText>
            </w:r>
            <w:r w:rsidR="001C175F">
              <w:rPr>
                <w:noProof/>
                <w:webHidden/>
              </w:rPr>
            </w:r>
            <w:r w:rsidR="001C175F">
              <w:rPr>
                <w:noProof/>
                <w:webHidden/>
              </w:rPr>
              <w:fldChar w:fldCharType="separate"/>
            </w:r>
            <w:r w:rsidR="001C175F">
              <w:rPr>
                <w:noProof/>
                <w:webHidden/>
              </w:rPr>
              <w:t>10</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3" w:history="1">
            <w:r w:rsidR="001C175F" w:rsidRPr="00941E90">
              <w:rPr>
                <w:rStyle w:val="Hyperlink"/>
                <w:noProof/>
              </w:rPr>
              <w:t>2.11</w:t>
            </w:r>
            <w:r w:rsidR="001C175F">
              <w:rPr>
                <w:rFonts w:eastAsiaTheme="minorEastAsia"/>
                <w:noProof/>
                <w:szCs w:val="22"/>
                <w:lang w:val="en-US" w:eastAsia="en-US"/>
              </w:rPr>
              <w:tab/>
            </w:r>
            <w:r w:rsidR="001C175F" w:rsidRPr="00941E90">
              <w:rPr>
                <w:rStyle w:val="Hyperlink"/>
                <w:noProof/>
              </w:rPr>
              <w:t>Supercap</w:t>
            </w:r>
            <w:r w:rsidR="001C175F">
              <w:rPr>
                <w:noProof/>
                <w:webHidden/>
              </w:rPr>
              <w:tab/>
            </w:r>
            <w:r w:rsidR="001C175F">
              <w:rPr>
                <w:noProof/>
                <w:webHidden/>
              </w:rPr>
              <w:fldChar w:fldCharType="begin"/>
            </w:r>
            <w:r w:rsidR="001C175F">
              <w:rPr>
                <w:noProof/>
                <w:webHidden/>
              </w:rPr>
              <w:instrText xml:space="preserve"> PAGEREF _Toc451619643 \h </w:instrText>
            </w:r>
            <w:r w:rsidR="001C175F">
              <w:rPr>
                <w:noProof/>
                <w:webHidden/>
              </w:rPr>
            </w:r>
            <w:r w:rsidR="001C175F">
              <w:rPr>
                <w:noProof/>
                <w:webHidden/>
              </w:rPr>
              <w:fldChar w:fldCharType="separate"/>
            </w:r>
            <w:r w:rsidR="001C175F">
              <w:rPr>
                <w:noProof/>
                <w:webHidden/>
              </w:rPr>
              <w:t>10</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4" w:history="1">
            <w:r w:rsidR="001C175F" w:rsidRPr="00941E90">
              <w:rPr>
                <w:rStyle w:val="Hyperlink"/>
                <w:noProof/>
              </w:rPr>
              <w:t>2.12</w:t>
            </w:r>
            <w:r w:rsidR="001C175F">
              <w:rPr>
                <w:rFonts w:eastAsiaTheme="minorEastAsia"/>
                <w:noProof/>
                <w:szCs w:val="22"/>
                <w:lang w:val="en-US" w:eastAsia="en-US"/>
              </w:rPr>
              <w:tab/>
            </w:r>
            <w:r w:rsidR="001C175F" w:rsidRPr="00941E90">
              <w:rPr>
                <w:rStyle w:val="Hyperlink"/>
                <w:noProof/>
              </w:rPr>
              <w:t>WS2812 led’s</w:t>
            </w:r>
            <w:r w:rsidR="001C175F">
              <w:rPr>
                <w:noProof/>
                <w:webHidden/>
              </w:rPr>
              <w:tab/>
            </w:r>
            <w:r w:rsidR="001C175F">
              <w:rPr>
                <w:noProof/>
                <w:webHidden/>
              </w:rPr>
              <w:fldChar w:fldCharType="begin"/>
            </w:r>
            <w:r w:rsidR="001C175F">
              <w:rPr>
                <w:noProof/>
                <w:webHidden/>
              </w:rPr>
              <w:instrText xml:space="preserve"> PAGEREF _Toc451619644 \h </w:instrText>
            </w:r>
            <w:r w:rsidR="001C175F">
              <w:rPr>
                <w:noProof/>
                <w:webHidden/>
              </w:rPr>
            </w:r>
            <w:r w:rsidR="001C175F">
              <w:rPr>
                <w:noProof/>
                <w:webHidden/>
              </w:rPr>
              <w:fldChar w:fldCharType="separate"/>
            </w:r>
            <w:r w:rsidR="001C175F">
              <w:rPr>
                <w:noProof/>
                <w:webHidden/>
              </w:rPr>
              <w:t>11</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5" w:history="1">
            <w:r w:rsidR="001C175F" w:rsidRPr="00941E90">
              <w:rPr>
                <w:rStyle w:val="Hyperlink"/>
                <w:noProof/>
              </w:rPr>
              <w:t>2.13</w:t>
            </w:r>
            <w:r w:rsidR="001C175F">
              <w:rPr>
                <w:rFonts w:eastAsiaTheme="minorEastAsia"/>
                <w:noProof/>
                <w:szCs w:val="22"/>
                <w:lang w:val="en-US" w:eastAsia="en-US"/>
              </w:rPr>
              <w:tab/>
            </w:r>
            <w:r w:rsidR="001C175F" w:rsidRPr="00941E90">
              <w:rPr>
                <w:rStyle w:val="Hyperlink"/>
                <w:noProof/>
              </w:rPr>
              <w:t>Het schema &amp; PCB</w:t>
            </w:r>
            <w:r w:rsidR="001C175F">
              <w:rPr>
                <w:noProof/>
                <w:webHidden/>
              </w:rPr>
              <w:tab/>
            </w:r>
            <w:r w:rsidR="001C175F">
              <w:rPr>
                <w:noProof/>
                <w:webHidden/>
              </w:rPr>
              <w:fldChar w:fldCharType="begin"/>
            </w:r>
            <w:r w:rsidR="001C175F">
              <w:rPr>
                <w:noProof/>
                <w:webHidden/>
              </w:rPr>
              <w:instrText xml:space="preserve"> PAGEREF _Toc451619645 \h </w:instrText>
            </w:r>
            <w:r w:rsidR="001C175F">
              <w:rPr>
                <w:noProof/>
                <w:webHidden/>
              </w:rPr>
            </w:r>
            <w:r w:rsidR="001C175F">
              <w:rPr>
                <w:noProof/>
                <w:webHidden/>
              </w:rPr>
              <w:fldChar w:fldCharType="separate"/>
            </w:r>
            <w:r w:rsidR="001C175F">
              <w:rPr>
                <w:noProof/>
                <w:webHidden/>
              </w:rPr>
              <w:t>11</w:t>
            </w:r>
            <w:r w:rsidR="001C175F">
              <w:rPr>
                <w:noProof/>
                <w:webHidden/>
              </w:rPr>
              <w:fldChar w:fldCharType="end"/>
            </w:r>
          </w:hyperlink>
        </w:p>
        <w:p w:rsidR="001C175F" w:rsidRDefault="00674389">
          <w:pPr>
            <w:pStyle w:val="Inhopg1"/>
            <w:rPr>
              <w:rFonts w:eastAsiaTheme="minorEastAsia"/>
              <w:noProof/>
              <w:szCs w:val="22"/>
              <w:lang w:val="en-US" w:eastAsia="en-US"/>
            </w:rPr>
          </w:pPr>
          <w:hyperlink w:anchor="_Toc451619646" w:history="1">
            <w:r w:rsidR="001C175F" w:rsidRPr="00941E90">
              <w:rPr>
                <w:rStyle w:val="Hyperlink"/>
                <w:noProof/>
              </w:rPr>
              <w:t>3</w:t>
            </w:r>
            <w:r w:rsidR="001C175F">
              <w:rPr>
                <w:rFonts w:eastAsiaTheme="minorEastAsia"/>
                <w:noProof/>
                <w:szCs w:val="22"/>
                <w:lang w:val="en-US" w:eastAsia="en-US"/>
              </w:rPr>
              <w:tab/>
            </w:r>
            <w:r w:rsidR="001C175F" w:rsidRPr="00941E90">
              <w:rPr>
                <w:rStyle w:val="Hyperlink"/>
                <w:noProof/>
              </w:rPr>
              <w:t>Software</w:t>
            </w:r>
            <w:r w:rsidR="001C175F">
              <w:rPr>
                <w:noProof/>
                <w:webHidden/>
              </w:rPr>
              <w:tab/>
            </w:r>
            <w:r w:rsidR="001C175F">
              <w:rPr>
                <w:noProof/>
                <w:webHidden/>
              </w:rPr>
              <w:fldChar w:fldCharType="begin"/>
            </w:r>
            <w:r w:rsidR="001C175F">
              <w:rPr>
                <w:noProof/>
                <w:webHidden/>
              </w:rPr>
              <w:instrText xml:space="preserve"> PAGEREF _Toc451619646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47" w:history="1">
            <w:r w:rsidR="001C175F" w:rsidRPr="00941E90">
              <w:rPr>
                <w:rStyle w:val="Hyperlink"/>
                <w:noProof/>
              </w:rPr>
              <w:t>3.1</w:t>
            </w:r>
            <w:r w:rsidR="001C175F">
              <w:rPr>
                <w:rFonts w:eastAsiaTheme="minorEastAsia"/>
                <w:noProof/>
                <w:szCs w:val="22"/>
                <w:lang w:val="en-US" w:eastAsia="en-US"/>
              </w:rPr>
              <w:tab/>
            </w:r>
            <w:r w:rsidR="001C175F" w:rsidRPr="00941E90">
              <w:rPr>
                <w:rStyle w:val="Hyperlink"/>
                <w:noProof/>
              </w:rPr>
              <w:t>De nodige drivers en initialisatiecode</w:t>
            </w:r>
            <w:r w:rsidR="001C175F">
              <w:rPr>
                <w:noProof/>
                <w:webHidden/>
              </w:rPr>
              <w:tab/>
            </w:r>
            <w:r w:rsidR="001C175F">
              <w:rPr>
                <w:noProof/>
                <w:webHidden/>
              </w:rPr>
              <w:fldChar w:fldCharType="begin"/>
            </w:r>
            <w:r w:rsidR="001C175F">
              <w:rPr>
                <w:noProof/>
                <w:webHidden/>
              </w:rPr>
              <w:instrText xml:space="preserve"> PAGEREF _Toc451619647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48" w:history="1">
            <w:r w:rsidR="001C175F" w:rsidRPr="00941E90">
              <w:rPr>
                <w:rStyle w:val="Hyperlink"/>
                <w:noProof/>
              </w:rPr>
              <w:t>3.1.1</w:t>
            </w:r>
            <w:r w:rsidR="001C175F">
              <w:rPr>
                <w:rFonts w:eastAsiaTheme="minorEastAsia"/>
                <w:noProof/>
                <w:szCs w:val="22"/>
                <w:lang w:val="en-US" w:eastAsia="en-US"/>
              </w:rPr>
              <w:tab/>
            </w:r>
            <w:r w:rsidR="001C175F" w:rsidRPr="00941E90">
              <w:rPr>
                <w:rStyle w:val="Hyperlink"/>
                <w:noProof/>
              </w:rPr>
              <w:t>Kernel-parameters en –modules</w:t>
            </w:r>
            <w:r w:rsidR="001C175F">
              <w:rPr>
                <w:noProof/>
                <w:webHidden/>
              </w:rPr>
              <w:tab/>
            </w:r>
            <w:r w:rsidR="001C175F">
              <w:rPr>
                <w:noProof/>
                <w:webHidden/>
              </w:rPr>
              <w:fldChar w:fldCharType="begin"/>
            </w:r>
            <w:r w:rsidR="001C175F">
              <w:rPr>
                <w:noProof/>
                <w:webHidden/>
              </w:rPr>
              <w:instrText xml:space="preserve"> PAGEREF _Toc451619648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49" w:history="1">
            <w:r w:rsidR="001C175F" w:rsidRPr="00941E90">
              <w:rPr>
                <w:rStyle w:val="Hyperlink"/>
                <w:noProof/>
              </w:rPr>
              <w:t>3.1.2</w:t>
            </w:r>
            <w:r w:rsidR="001C175F">
              <w:rPr>
                <w:rFonts w:eastAsiaTheme="minorEastAsia"/>
                <w:noProof/>
                <w:szCs w:val="22"/>
                <w:lang w:val="en-US" w:eastAsia="en-US"/>
              </w:rPr>
              <w:tab/>
            </w:r>
            <w:r w:rsidR="001C175F" w:rsidRPr="00941E90">
              <w:rPr>
                <w:rStyle w:val="Hyperlink"/>
                <w:noProof/>
              </w:rPr>
              <w:t>“.bash_profile”</w:t>
            </w:r>
            <w:r w:rsidR="001C175F">
              <w:rPr>
                <w:noProof/>
                <w:webHidden/>
              </w:rPr>
              <w:tab/>
            </w:r>
            <w:r w:rsidR="001C175F">
              <w:rPr>
                <w:noProof/>
                <w:webHidden/>
              </w:rPr>
              <w:fldChar w:fldCharType="begin"/>
            </w:r>
            <w:r w:rsidR="001C175F">
              <w:rPr>
                <w:noProof/>
                <w:webHidden/>
              </w:rPr>
              <w:instrText xml:space="preserve"> PAGEREF _Toc451619649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50" w:history="1">
            <w:r w:rsidR="001C175F" w:rsidRPr="00941E90">
              <w:rPr>
                <w:rStyle w:val="Hyperlink"/>
                <w:noProof/>
              </w:rPr>
              <w:t>3.1.3</w:t>
            </w:r>
            <w:r w:rsidR="001C175F">
              <w:rPr>
                <w:rFonts w:eastAsiaTheme="minorEastAsia"/>
                <w:noProof/>
                <w:szCs w:val="22"/>
                <w:lang w:val="en-US" w:eastAsia="en-US"/>
              </w:rPr>
              <w:tab/>
            </w:r>
            <w:r w:rsidR="001C175F" w:rsidRPr="00941E90">
              <w:rPr>
                <w:rStyle w:val="Hyperlink"/>
                <w:noProof/>
              </w:rPr>
              <w:t>Nginx</w:t>
            </w:r>
            <w:r w:rsidR="001C175F">
              <w:rPr>
                <w:noProof/>
                <w:webHidden/>
              </w:rPr>
              <w:tab/>
            </w:r>
            <w:r w:rsidR="001C175F">
              <w:rPr>
                <w:noProof/>
                <w:webHidden/>
              </w:rPr>
              <w:fldChar w:fldCharType="begin"/>
            </w:r>
            <w:r w:rsidR="001C175F">
              <w:rPr>
                <w:noProof/>
                <w:webHidden/>
              </w:rPr>
              <w:instrText xml:space="preserve"> PAGEREF _Toc451619650 \h </w:instrText>
            </w:r>
            <w:r w:rsidR="001C175F">
              <w:rPr>
                <w:noProof/>
                <w:webHidden/>
              </w:rPr>
            </w:r>
            <w:r w:rsidR="001C175F">
              <w:rPr>
                <w:noProof/>
                <w:webHidden/>
              </w:rPr>
              <w:fldChar w:fldCharType="separate"/>
            </w:r>
            <w:r w:rsidR="001C175F">
              <w:rPr>
                <w:noProof/>
                <w:webHidden/>
              </w:rPr>
              <w:t>13</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51" w:history="1">
            <w:r w:rsidR="001C175F" w:rsidRPr="00941E90">
              <w:rPr>
                <w:rStyle w:val="Hyperlink"/>
                <w:noProof/>
              </w:rPr>
              <w:t>3.2</w:t>
            </w:r>
            <w:r w:rsidR="001C175F">
              <w:rPr>
                <w:rFonts w:eastAsiaTheme="minorEastAsia"/>
                <w:noProof/>
                <w:szCs w:val="22"/>
                <w:lang w:val="en-US" w:eastAsia="en-US"/>
              </w:rPr>
              <w:tab/>
            </w:r>
            <w:r w:rsidR="001C175F" w:rsidRPr="00941E90">
              <w:rPr>
                <w:rStyle w:val="Hyperlink"/>
                <w:noProof/>
              </w:rPr>
              <w:t>Het hoofdprogramma (app.py)</w:t>
            </w:r>
            <w:r w:rsidR="001C175F">
              <w:rPr>
                <w:noProof/>
                <w:webHidden/>
              </w:rPr>
              <w:tab/>
            </w:r>
            <w:r w:rsidR="001C175F">
              <w:rPr>
                <w:noProof/>
                <w:webHidden/>
              </w:rPr>
              <w:fldChar w:fldCharType="begin"/>
            </w:r>
            <w:r w:rsidR="001C175F">
              <w:rPr>
                <w:noProof/>
                <w:webHidden/>
              </w:rPr>
              <w:instrText xml:space="preserve"> PAGEREF _Toc451619651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52" w:history="1">
            <w:r w:rsidR="001C175F" w:rsidRPr="00941E90">
              <w:rPr>
                <w:rStyle w:val="Hyperlink"/>
                <w:noProof/>
              </w:rPr>
              <w:t>3.2.1</w:t>
            </w:r>
            <w:r w:rsidR="001C175F">
              <w:rPr>
                <w:rFonts w:eastAsiaTheme="minorEastAsia"/>
                <w:noProof/>
                <w:szCs w:val="22"/>
                <w:lang w:val="en-US" w:eastAsia="en-US"/>
              </w:rPr>
              <w:tab/>
            </w:r>
            <w:r w:rsidR="001C175F" w:rsidRPr="00941E90">
              <w:rPr>
                <w:rStyle w:val="Hyperlink"/>
                <w:noProof/>
              </w:rPr>
              <w:t>LCD aansturen</w:t>
            </w:r>
            <w:r w:rsidR="001C175F">
              <w:rPr>
                <w:noProof/>
                <w:webHidden/>
              </w:rPr>
              <w:tab/>
            </w:r>
            <w:r w:rsidR="001C175F">
              <w:rPr>
                <w:noProof/>
                <w:webHidden/>
              </w:rPr>
              <w:fldChar w:fldCharType="begin"/>
            </w:r>
            <w:r w:rsidR="001C175F">
              <w:rPr>
                <w:noProof/>
                <w:webHidden/>
              </w:rPr>
              <w:instrText xml:space="preserve"> PAGEREF _Toc451619652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53" w:history="1">
            <w:r w:rsidR="001C175F" w:rsidRPr="00941E90">
              <w:rPr>
                <w:rStyle w:val="Hyperlink"/>
                <w:noProof/>
              </w:rPr>
              <w:t>3.2.2</w:t>
            </w:r>
            <w:r w:rsidR="001C175F">
              <w:rPr>
                <w:rFonts w:eastAsiaTheme="minorEastAsia"/>
                <w:noProof/>
                <w:szCs w:val="22"/>
                <w:lang w:val="en-US" w:eastAsia="en-US"/>
              </w:rPr>
              <w:tab/>
            </w:r>
            <w:r w:rsidR="001C175F" w:rsidRPr="00941E90">
              <w:rPr>
                <w:rStyle w:val="Hyperlink"/>
                <w:noProof/>
              </w:rPr>
              <w:t>RTC aansturen</w:t>
            </w:r>
            <w:r w:rsidR="001C175F">
              <w:rPr>
                <w:noProof/>
                <w:webHidden/>
              </w:rPr>
              <w:tab/>
            </w:r>
            <w:r w:rsidR="001C175F">
              <w:rPr>
                <w:noProof/>
                <w:webHidden/>
              </w:rPr>
              <w:fldChar w:fldCharType="begin"/>
            </w:r>
            <w:r w:rsidR="001C175F">
              <w:rPr>
                <w:noProof/>
                <w:webHidden/>
              </w:rPr>
              <w:instrText xml:space="preserve"> PAGEREF _Toc451619653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54" w:history="1">
            <w:r w:rsidR="001C175F" w:rsidRPr="00941E90">
              <w:rPr>
                <w:rStyle w:val="Hyperlink"/>
                <w:noProof/>
              </w:rPr>
              <w:t>3.2.3</w:t>
            </w:r>
            <w:r w:rsidR="001C175F">
              <w:rPr>
                <w:rFonts w:eastAsiaTheme="minorEastAsia"/>
                <w:noProof/>
                <w:szCs w:val="22"/>
                <w:lang w:val="en-US" w:eastAsia="en-US"/>
              </w:rPr>
              <w:tab/>
            </w:r>
            <w:r w:rsidR="001C175F" w:rsidRPr="00941E90">
              <w:rPr>
                <w:rStyle w:val="Hyperlink"/>
                <w:noProof/>
              </w:rPr>
              <w:t>Google Calendar</w:t>
            </w:r>
            <w:r w:rsidR="001C175F">
              <w:rPr>
                <w:noProof/>
                <w:webHidden/>
              </w:rPr>
              <w:tab/>
            </w:r>
            <w:r w:rsidR="001C175F">
              <w:rPr>
                <w:noProof/>
                <w:webHidden/>
              </w:rPr>
              <w:fldChar w:fldCharType="begin"/>
            </w:r>
            <w:r w:rsidR="001C175F">
              <w:rPr>
                <w:noProof/>
                <w:webHidden/>
              </w:rPr>
              <w:instrText xml:space="preserve"> PAGEREF _Toc451619654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55" w:history="1">
            <w:r w:rsidR="001C175F" w:rsidRPr="00941E90">
              <w:rPr>
                <w:rStyle w:val="Hyperlink"/>
                <w:noProof/>
                <w14:scene3d>
                  <w14:camera w14:prst="orthographicFront"/>
                  <w14:lightRig w14:rig="threePt" w14:dir="t">
                    <w14:rot w14:lat="0" w14:lon="0" w14:rev="0"/>
                  </w14:lightRig>
                </w14:scene3d>
              </w:rPr>
              <w:t>3.2.3.1</w:t>
            </w:r>
            <w:r w:rsidR="001C175F">
              <w:rPr>
                <w:rFonts w:eastAsiaTheme="minorEastAsia"/>
                <w:noProof/>
                <w:szCs w:val="22"/>
                <w:lang w:val="en-US" w:eastAsia="en-US"/>
              </w:rPr>
              <w:tab/>
            </w:r>
            <w:r w:rsidR="001C175F" w:rsidRPr="00941E90">
              <w:rPr>
                <w:rStyle w:val="Hyperlink"/>
                <w:noProof/>
              </w:rPr>
              <w:t>Registreren van SmartAlarmClock</w:t>
            </w:r>
            <w:r w:rsidR="001C175F">
              <w:rPr>
                <w:noProof/>
                <w:webHidden/>
              </w:rPr>
              <w:tab/>
            </w:r>
            <w:r w:rsidR="001C175F">
              <w:rPr>
                <w:noProof/>
                <w:webHidden/>
              </w:rPr>
              <w:fldChar w:fldCharType="begin"/>
            </w:r>
            <w:r w:rsidR="001C175F">
              <w:rPr>
                <w:noProof/>
                <w:webHidden/>
              </w:rPr>
              <w:instrText xml:space="preserve"> PAGEREF _Toc451619655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56" w:history="1">
            <w:r w:rsidR="001C175F" w:rsidRPr="00941E90">
              <w:rPr>
                <w:rStyle w:val="Hyperlink"/>
                <w:noProof/>
                <w14:scene3d>
                  <w14:camera w14:prst="orthographicFront"/>
                  <w14:lightRig w14:rig="threePt" w14:dir="t">
                    <w14:rot w14:lat="0" w14:lon="0" w14:rev="0"/>
                  </w14:lightRig>
                </w14:scene3d>
              </w:rPr>
              <w:t>3.2.3.2</w:t>
            </w:r>
            <w:r w:rsidR="001C175F">
              <w:rPr>
                <w:rFonts w:eastAsiaTheme="minorEastAsia"/>
                <w:noProof/>
                <w:szCs w:val="22"/>
                <w:lang w:val="en-US" w:eastAsia="en-US"/>
              </w:rPr>
              <w:tab/>
            </w:r>
            <w:r w:rsidR="001C175F" w:rsidRPr="00941E90">
              <w:rPr>
                <w:rStyle w:val="Hyperlink"/>
                <w:noProof/>
              </w:rPr>
              <w:t>Toestemming krijgen van de gebruiken</w:t>
            </w:r>
            <w:r w:rsidR="001C175F">
              <w:rPr>
                <w:noProof/>
                <w:webHidden/>
              </w:rPr>
              <w:tab/>
            </w:r>
            <w:r w:rsidR="001C175F">
              <w:rPr>
                <w:noProof/>
                <w:webHidden/>
              </w:rPr>
              <w:fldChar w:fldCharType="begin"/>
            </w:r>
            <w:r w:rsidR="001C175F">
              <w:rPr>
                <w:noProof/>
                <w:webHidden/>
              </w:rPr>
              <w:instrText xml:space="preserve"> PAGEREF _Toc451619656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57" w:history="1">
            <w:r w:rsidR="001C175F" w:rsidRPr="00941E90">
              <w:rPr>
                <w:rStyle w:val="Hyperlink"/>
                <w:noProof/>
                <w14:scene3d>
                  <w14:camera w14:prst="orthographicFront"/>
                  <w14:lightRig w14:rig="threePt" w14:dir="t">
                    <w14:rot w14:lat="0" w14:lon="0" w14:rev="0"/>
                  </w14:lightRig>
                </w14:scene3d>
              </w:rPr>
              <w:t>3.2.3.3</w:t>
            </w:r>
            <w:r w:rsidR="001C175F">
              <w:rPr>
                <w:rFonts w:eastAsiaTheme="minorEastAsia"/>
                <w:noProof/>
                <w:szCs w:val="22"/>
                <w:lang w:val="en-US" w:eastAsia="en-US"/>
              </w:rPr>
              <w:tab/>
            </w:r>
            <w:r w:rsidR="001C175F" w:rsidRPr="00941E90">
              <w:rPr>
                <w:rStyle w:val="Hyperlink"/>
                <w:noProof/>
              </w:rPr>
              <w:t>Kalender afspraken opvragen</w:t>
            </w:r>
            <w:r w:rsidR="001C175F">
              <w:rPr>
                <w:noProof/>
                <w:webHidden/>
              </w:rPr>
              <w:tab/>
            </w:r>
            <w:r w:rsidR="001C175F">
              <w:rPr>
                <w:noProof/>
                <w:webHidden/>
              </w:rPr>
              <w:fldChar w:fldCharType="begin"/>
            </w:r>
            <w:r w:rsidR="001C175F">
              <w:rPr>
                <w:noProof/>
                <w:webHidden/>
              </w:rPr>
              <w:instrText xml:space="preserve"> PAGEREF _Toc451619657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58" w:history="1">
            <w:r w:rsidR="001C175F" w:rsidRPr="00941E90">
              <w:rPr>
                <w:rStyle w:val="Hyperlink"/>
                <w:noProof/>
                <w14:scene3d>
                  <w14:camera w14:prst="orthographicFront"/>
                  <w14:lightRig w14:rig="threePt" w14:dir="t">
                    <w14:rot w14:lat="0" w14:lon="0" w14:rev="0"/>
                  </w14:lightRig>
                </w14:scene3d>
              </w:rPr>
              <w:t>3.2.3.4</w:t>
            </w:r>
            <w:r w:rsidR="001C175F">
              <w:rPr>
                <w:rFonts w:eastAsiaTheme="minorEastAsia"/>
                <w:noProof/>
                <w:szCs w:val="22"/>
                <w:lang w:val="en-US" w:eastAsia="en-US"/>
              </w:rPr>
              <w:tab/>
            </w:r>
            <w:r w:rsidR="001C175F" w:rsidRPr="00941E90">
              <w:rPr>
                <w:rStyle w:val="Hyperlink"/>
                <w:noProof/>
              </w:rPr>
              <w:t>Een vervallen “Access token” vervangen</w:t>
            </w:r>
            <w:r w:rsidR="001C175F">
              <w:rPr>
                <w:noProof/>
                <w:webHidden/>
              </w:rPr>
              <w:tab/>
            </w:r>
            <w:r w:rsidR="001C175F">
              <w:rPr>
                <w:noProof/>
                <w:webHidden/>
              </w:rPr>
              <w:fldChar w:fldCharType="begin"/>
            </w:r>
            <w:r w:rsidR="001C175F">
              <w:rPr>
                <w:noProof/>
                <w:webHidden/>
              </w:rPr>
              <w:instrText xml:space="preserve"> PAGEREF _Toc451619658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59" w:history="1">
            <w:r w:rsidR="001C175F" w:rsidRPr="00941E90">
              <w:rPr>
                <w:rStyle w:val="Hyperlink"/>
                <w:noProof/>
                <w:lang w:val="en-US"/>
              </w:rPr>
              <w:t>3.2.4</w:t>
            </w:r>
            <w:r w:rsidR="001C175F">
              <w:rPr>
                <w:rFonts w:eastAsiaTheme="minorEastAsia"/>
                <w:noProof/>
                <w:szCs w:val="22"/>
                <w:lang w:val="en-US" w:eastAsia="en-US"/>
              </w:rPr>
              <w:tab/>
            </w:r>
            <w:r w:rsidR="001C175F" w:rsidRPr="00941E90">
              <w:rPr>
                <w:rStyle w:val="Hyperlink"/>
                <w:noProof/>
                <w:lang w:val="en-US"/>
              </w:rPr>
              <w:t>Flask (Web interface API)</w:t>
            </w:r>
            <w:r w:rsidR="001C175F">
              <w:rPr>
                <w:noProof/>
                <w:webHidden/>
              </w:rPr>
              <w:tab/>
            </w:r>
            <w:r w:rsidR="001C175F">
              <w:rPr>
                <w:noProof/>
                <w:webHidden/>
              </w:rPr>
              <w:fldChar w:fldCharType="begin"/>
            </w:r>
            <w:r w:rsidR="001C175F">
              <w:rPr>
                <w:noProof/>
                <w:webHidden/>
              </w:rPr>
              <w:instrText xml:space="preserve"> PAGEREF _Toc451619659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60" w:history="1">
            <w:r w:rsidR="001C175F" w:rsidRPr="00941E90">
              <w:rPr>
                <w:rStyle w:val="Hyperlink"/>
                <w:noProof/>
              </w:rPr>
              <w:t>3.2.5</w:t>
            </w:r>
            <w:r w:rsidR="001C175F">
              <w:rPr>
                <w:rFonts w:eastAsiaTheme="minorEastAsia"/>
                <w:noProof/>
                <w:szCs w:val="22"/>
                <w:lang w:val="en-US" w:eastAsia="en-US"/>
              </w:rPr>
              <w:tab/>
            </w:r>
            <w:r w:rsidR="001C175F" w:rsidRPr="00941E90">
              <w:rPr>
                <w:rStyle w:val="Hyperlink"/>
                <w:noProof/>
              </w:rPr>
              <w:t>Netwerk en acces point</w:t>
            </w:r>
            <w:r w:rsidR="001C175F">
              <w:rPr>
                <w:noProof/>
                <w:webHidden/>
              </w:rPr>
              <w:tab/>
            </w:r>
            <w:r w:rsidR="001C175F">
              <w:rPr>
                <w:noProof/>
                <w:webHidden/>
              </w:rPr>
              <w:fldChar w:fldCharType="begin"/>
            </w:r>
            <w:r w:rsidR="001C175F">
              <w:rPr>
                <w:noProof/>
                <w:webHidden/>
              </w:rPr>
              <w:instrText xml:space="preserve"> PAGEREF _Toc451619660 \h </w:instrText>
            </w:r>
            <w:r w:rsidR="001C175F">
              <w:rPr>
                <w:noProof/>
                <w:webHidden/>
              </w:rPr>
            </w:r>
            <w:r w:rsidR="001C175F">
              <w:rPr>
                <w:noProof/>
                <w:webHidden/>
              </w:rPr>
              <w:fldChar w:fldCharType="separate"/>
            </w:r>
            <w:r w:rsidR="001C175F">
              <w:rPr>
                <w:noProof/>
                <w:webHidden/>
              </w:rPr>
              <w:t>18</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61" w:history="1">
            <w:r w:rsidR="001C175F" w:rsidRPr="00941E90">
              <w:rPr>
                <w:rStyle w:val="Hyperlink"/>
                <w:noProof/>
              </w:rPr>
              <w:t>3.2.6</w:t>
            </w:r>
            <w:r w:rsidR="001C175F">
              <w:rPr>
                <w:rFonts w:eastAsiaTheme="minorEastAsia"/>
                <w:noProof/>
                <w:szCs w:val="22"/>
                <w:lang w:val="en-US" w:eastAsia="en-US"/>
              </w:rPr>
              <w:tab/>
            </w:r>
            <w:r w:rsidR="001C175F" w:rsidRPr="00941E90">
              <w:rPr>
                <w:rStyle w:val="Hyperlink"/>
                <w:noProof/>
              </w:rPr>
              <w:t>Rotary encoder</w:t>
            </w:r>
            <w:r w:rsidR="001C175F">
              <w:rPr>
                <w:noProof/>
                <w:webHidden/>
              </w:rPr>
              <w:tab/>
            </w:r>
            <w:r w:rsidR="001C175F">
              <w:rPr>
                <w:noProof/>
                <w:webHidden/>
              </w:rPr>
              <w:fldChar w:fldCharType="begin"/>
            </w:r>
            <w:r w:rsidR="001C175F">
              <w:rPr>
                <w:noProof/>
                <w:webHidden/>
              </w:rPr>
              <w:instrText xml:space="preserve"> PAGEREF _Toc451619661 \h </w:instrText>
            </w:r>
            <w:r w:rsidR="001C175F">
              <w:rPr>
                <w:noProof/>
                <w:webHidden/>
              </w:rPr>
            </w:r>
            <w:r w:rsidR="001C175F">
              <w:rPr>
                <w:noProof/>
                <w:webHidden/>
              </w:rPr>
              <w:fldChar w:fldCharType="separate"/>
            </w:r>
            <w:r w:rsidR="001C175F">
              <w:rPr>
                <w:noProof/>
                <w:webHidden/>
              </w:rPr>
              <w:t>18</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62" w:history="1">
            <w:r w:rsidR="001C175F" w:rsidRPr="00941E90">
              <w:rPr>
                <w:rStyle w:val="Hyperlink"/>
                <w:noProof/>
              </w:rPr>
              <w:t>3.2.7</w:t>
            </w:r>
            <w:r w:rsidR="001C175F">
              <w:rPr>
                <w:rFonts w:eastAsiaTheme="minorEastAsia"/>
                <w:noProof/>
                <w:szCs w:val="22"/>
                <w:lang w:val="en-US" w:eastAsia="en-US"/>
              </w:rPr>
              <w:tab/>
            </w:r>
            <w:r w:rsidR="001C175F" w:rsidRPr="00941E90">
              <w:rPr>
                <w:rStyle w:val="Hyperlink"/>
                <w:noProof/>
              </w:rPr>
              <w:t>Alarm/muziek</w:t>
            </w:r>
            <w:r w:rsidR="001C175F">
              <w:rPr>
                <w:noProof/>
                <w:webHidden/>
              </w:rPr>
              <w:tab/>
            </w:r>
            <w:r w:rsidR="001C175F">
              <w:rPr>
                <w:noProof/>
                <w:webHidden/>
              </w:rPr>
              <w:fldChar w:fldCharType="begin"/>
            </w:r>
            <w:r w:rsidR="001C175F">
              <w:rPr>
                <w:noProof/>
                <w:webHidden/>
              </w:rPr>
              <w:instrText xml:space="preserve"> PAGEREF _Toc451619662 \h </w:instrText>
            </w:r>
            <w:r w:rsidR="001C175F">
              <w:rPr>
                <w:noProof/>
                <w:webHidden/>
              </w:rPr>
            </w:r>
            <w:r w:rsidR="001C175F">
              <w:rPr>
                <w:noProof/>
                <w:webHidden/>
              </w:rPr>
              <w:fldChar w:fldCharType="separate"/>
            </w:r>
            <w:r w:rsidR="001C175F">
              <w:rPr>
                <w:noProof/>
                <w:webHidden/>
              </w:rPr>
              <w:t>19</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63" w:history="1">
            <w:r w:rsidR="001C175F" w:rsidRPr="00941E90">
              <w:rPr>
                <w:rStyle w:val="Hyperlink"/>
                <w:noProof/>
              </w:rPr>
              <w:t>3.2.8</w:t>
            </w:r>
            <w:r w:rsidR="001C175F">
              <w:rPr>
                <w:rFonts w:eastAsiaTheme="minorEastAsia"/>
                <w:noProof/>
                <w:szCs w:val="22"/>
                <w:lang w:val="en-US" w:eastAsia="en-US"/>
              </w:rPr>
              <w:tab/>
            </w:r>
            <w:r w:rsidR="001C175F" w:rsidRPr="00941E90">
              <w:rPr>
                <w:rStyle w:val="Hyperlink"/>
                <w:noProof/>
              </w:rPr>
              <w:t>Web interface</w:t>
            </w:r>
            <w:r w:rsidR="001C175F">
              <w:rPr>
                <w:noProof/>
                <w:webHidden/>
              </w:rPr>
              <w:tab/>
            </w:r>
            <w:r w:rsidR="001C175F">
              <w:rPr>
                <w:noProof/>
                <w:webHidden/>
              </w:rPr>
              <w:fldChar w:fldCharType="begin"/>
            </w:r>
            <w:r w:rsidR="001C175F">
              <w:rPr>
                <w:noProof/>
                <w:webHidden/>
              </w:rPr>
              <w:instrText xml:space="preserve"> PAGEREF _Toc451619663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64" w:history="1">
            <w:r w:rsidR="001C175F" w:rsidRPr="00941E90">
              <w:rPr>
                <w:rStyle w:val="Hyperlink"/>
                <w:noProof/>
                <w14:scene3d>
                  <w14:camera w14:prst="orthographicFront"/>
                  <w14:lightRig w14:rig="threePt" w14:dir="t">
                    <w14:rot w14:lat="0" w14:lon="0" w14:rev="0"/>
                  </w14:lightRig>
                </w14:scene3d>
              </w:rPr>
              <w:t>3.2.8.1</w:t>
            </w:r>
            <w:r w:rsidR="001C175F">
              <w:rPr>
                <w:rFonts w:eastAsiaTheme="minorEastAsia"/>
                <w:noProof/>
                <w:szCs w:val="22"/>
                <w:lang w:val="en-US" w:eastAsia="en-US"/>
              </w:rPr>
              <w:tab/>
            </w:r>
            <w:r w:rsidR="001C175F" w:rsidRPr="00941E90">
              <w:rPr>
                <w:rStyle w:val="Hyperlink"/>
                <w:noProof/>
              </w:rPr>
              <w:t>Status tab</w:t>
            </w:r>
            <w:r w:rsidR="001C175F">
              <w:rPr>
                <w:noProof/>
                <w:webHidden/>
              </w:rPr>
              <w:tab/>
            </w:r>
            <w:r w:rsidR="001C175F">
              <w:rPr>
                <w:noProof/>
                <w:webHidden/>
              </w:rPr>
              <w:fldChar w:fldCharType="begin"/>
            </w:r>
            <w:r w:rsidR="001C175F">
              <w:rPr>
                <w:noProof/>
                <w:webHidden/>
              </w:rPr>
              <w:instrText xml:space="preserve"> PAGEREF _Toc451619664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65" w:history="1">
            <w:r w:rsidR="001C175F" w:rsidRPr="00941E90">
              <w:rPr>
                <w:rStyle w:val="Hyperlink"/>
                <w:noProof/>
                <w14:scene3d>
                  <w14:camera w14:prst="orthographicFront"/>
                  <w14:lightRig w14:rig="threePt" w14:dir="t">
                    <w14:rot w14:lat="0" w14:lon="0" w14:rev="0"/>
                  </w14:lightRig>
                </w14:scene3d>
              </w:rPr>
              <w:t>3.2.8.2</w:t>
            </w:r>
            <w:r w:rsidR="001C175F">
              <w:rPr>
                <w:rFonts w:eastAsiaTheme="minorEastAsia"/>
                <w:noProof/>
                <w:szCs w:val="22"/>
                <w:lang w:val="en-US" w:eastAsia="en-US"/>
              </w:rPr>
              <w:tab/>
            </w:r>
            <w:r w:rsidR="001C175F" w:rsidRPr="00941E90">
              <w:rPr>
                <w:rStyle w:val="Hyperlink"/>
                <w:noProof/>
              </w:rPr>
              <w:t>Wifi settings tab</w:t>
            </w:r>
            <w:r w:rsidR="001C175F">
              <w:rPr>
                <w:noProof/>
                <w:webHidden/>
              </w:rPr>
              <w:tab/>
            </w:r>
            <w:r w:rsidR="001C175F">
              <w:rPr>
                <w:noProof/>
                <w:webHidden/>
              </w:rPr>
              <w:fldChar w:fldCharType="begin"/>
            </w:r>
            <w:r w:rsidR="001C175F">
              <w:rPr>
                <w:noProof/>
                <w:webHidden/>
              </w:rPr>
              <w:instrText xml:space="preserve"> PAGEREF _Toc451619665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66" w:history="1">
            <w:r w:rsidR="001C175F" w:rsidRPr="00941E90">
              <w:rPr>
                <w:rStyle w:val="Hyperlink"/>
                <w:noProof/>
                <w14:scene3d>
                  <w14:camera w14:prst="orthographicFront"/>
                  <w14:lightRig w14:rig="threePt" w14:dir="t">
                    <w14:rot w14:lat="0" w14:lon="0" w14:rev="0"/>
                  </w14:lightRig>
                </w14:scene3d>
              </w:rPr>
              <w:t>3.2.8.3</w:t>
            </w:r>
            <w:r w:rsidR="001C175F">
              <w:rPr>
                <w:rFonts w:eastAsiaTheme="minorEastAsia"/>
                <w:noProof/>
                <w:szCs w:val="22"/>
                <w:lang w:val="en-US" w:eastAsia="en-US"/>
              </w:rPr>
              <w:tab/>
            </w:r>
            <w:r w:rsidR="001C175F" w:rsidRPr="00941E90">
              <w:rPr>
                <w:rStyle w:val="Hyperlink"/>
                <w:noProof/>
              </w:rPr>
              <w:t>Clock settings tab</w:t>
            </w:r>
            <w:r w:rsidR="001C175F">
              <w:rPr>
                <w:noProof/>
                <w:webHidden/>
              </w:rPr>
              <w:tab/>
            </w:r>
            <w:r w:rsidR="001C175F">
              <w:rPr>
                <w:noProof/>
                <w:webHidden/>
              </w:rPr>
              <w:fldChar w:fldCharType="begin"/>
            </w:r>
            <w:r w:rsidR="001C175F">
              <w:rPr>
                <w:noProof/>
                <w:webHidden/>
              </w:rPr>
              <w:instrText xml:space="preserve"> PAGEREF _Toc451619666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674389">
          <w:pPr>
            <w:pStyle w:val="Inhopg4"/>
            <w:rPr>
              <w:rFonts w:eastAsiaTheme="minorEastAsia"/>
              <w:noProof/>
              <w:szCs w:val="22"/>
              <w:lang w:val="en-US" w:eastAsia="en-US"/>
            </w:rPr>
          </w:pPr>
          <w:hyperlink w:anchor="_Toc451619667" w:history="1">
            <w:r w:rsidR="001C175F" w:rsidRPr="00941E90">
              <w:rPr>
                <w:rStyle w:val="Hyperlink"/>
                <w:noProof/>
                <w14:scene3d>
                  <w14:camera w14:prst="orthographicFront"/>
                  <w14:lightRig w14:rig="threePt" w14:dir="t">
                    <w14:rot w14:lat="0" w14:lon="0" w14:rev="0"/>
                  </w14:lightRig>
                </w14:scene3d>
              </w:rPr>
              <w:t>3.2.8.4</w:t>
            </w:r>
            <w:r w:rsidR="001C175F">
              <w:rPr>
                <w:rFonts w:eastAsiaTheme="minorEastAsia"/>
                <w:noProof/>
                <w:szCs w:val="22"/>
                <w:lang w:val="en-US" w:eastAsia="en-US"/>
              </w:rPr>
              <w:tab/>
            </w:r>
            <w:r w:rsidR="001C175F" w:rsidRPr="00941E90">
              <w:rPr>
                <w:rStyle w:val="Hyperlink"/>
                <w:noProof/>
              </w:rPr>
              <w:t>Google Calendar tab</w:t>
            </w:r>
            <w:r w:rsidR="001C175F">
              <w:rPr>
                <w:noProof/>
                <w:webHidden/>
              </w:rPr>
              <w:tab/>
            </w:r>
            <w:r w:rsidR="001C175F">
              <w:rPr>
                <w:noProof/>
                <w:webHidden/>
              </w:rPr>
              <w:fldChar w:fldCharType="begin"/>
            </w:r>
            <w:r w:rsidR="001C175F">
              <w:rPr>
                <w:noProof/>
                <w:webHidden/>
              </w:rPr>
              <w:instrText xml:space="preserve"> PAGEREF _Toc451619667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674389">
          <w:pPr>
            <w:pStyle w:val="Inhopg1"/>
            <w:rPr>
              <w:rFonts w:eastAsiaTheme="minorEastAsia"/>
              <w:noProof/>
              <w:szCs w:val="22"/>
              <w:lang w:val="en-US" w:eastAsia="en-US"/>
            </w:rPr>
          </w:pPr>
          <w:hyperlink w:anchor="_Toc451619668" w:history="1">
            <w:r w:rsidR="001C175F" w:rsidRPr="00941E90">
              <w:rPr>
                <w:rStyle w:val="Hyperlink"/>
                <w:noProof/>
              </w:rPr>
              <w:t>4</w:t>
            </w:r>
            <w:r w:rsidR="001C175F">
              <w:rPr>
                <w:rFonts w:eastAsiaTheme="minorEastAsia"/>
                <w:noProof/>
                <w:szCs w:val="22"/>
                <w:lang w:val="en-US" w:eastAsia="en-US"/>
              </w:rPr>
              <w:tab/>
            </w:r>
            <w:r w:rsidR="001C175F" w:rsidRPr="00941E90">
              <w:rPr>
                <w:rStyle w:val="Hyperlink"/>
                <w:noProof/>
              </w:rPr>
              <w:t>Budget/kostenraming</w:t>
            </w:r>
            <w:r w:rsidR="001C175F">
              <w:rPr>
                <w:noProof/>
                <w:webHidden/>
              </w:rPr>
              <w:tab/>
            </w:r>
            <w:r w:rsidR="001C175F">
              <w:rPr>
                <w:noProof/>
                <w:webHidden/>
              </w:rPr>
              <w:fldChar w:fldCharType="begin"/>
            </w:r>
            <w:r w:rsidR="001C175F">
              <w:rPr>
                <w:noProof/>
                <w:webHidden/>
              </w:rPr>
              <w:instrText xml:space="preserve"> PAGEREF _Toc451619668 \h </w:instrText>
            </w:r>
            <w:r w:rsidR="001C175F">
              <w:rPr>
                <w:noProof/>
                <w:webHidden/>
              </w:rPr>
            </w:r>
            <w:r w:rsidR="001C175F">
              <w:rPr>
                <w:noProof/>
                <w:webHidden/>
              </w:rPr>
              <w:fldChar w:fldCharType="separate"/>
            </w:r>
            <w:r w:rsidR="001C175F">
              <w:rPr>
                <w:noProof/>
                <w:webHidden/>
              </w:rPr>
              <w:t>21</w:t>
            </w:r>
            <w:r w:rsidR="001C175F">
              <w:rPr>
                <w:noProof/>
                <w:webHidden/>
              </w:rPr>
              <w:fldChar w:fldCharType="end"/>
            </w:r>
          </w:hyperlink>
        </w:p>
        <w:p w:rsidR="001C175F" w:rsidRDefault="00674389">
          <w:pPr>
            <w:pStyle w:val="Inhopg1"/>
            <w:rPr>
              <w:rFonts w:eastAsiaTheme="minorEastAsia"/>
              <w:noProof/>
              <w:szCs w:val="22"/>
              <w:lang w:val="en-US" w:eastAsia="en-US"/>
            </w:rPr>
          </w:pPr>
          <w:hyperlink w:anchor="_Toc451619669" w:history="1">
            <w:r w:rsidR="001C175F" w:rsidRPr="00941E90">
              <w:rPr>
                <w:rStyle w:val="Hyperlink"/>
                <w:noProof/>
              </w:rPr>
              <w:t>5</w:t>
            </w:r>
            <w:r w:rsidR="001C175F">
              <w:rPr>
                <w:rFonts w:eastAsiaTheme="minorEastAsia"/>
                <w:noProof/>
                <w:szCs w:val="22"/>
                <w:lang w:val="en-US" w:eastAsia="en-US"/>
              </w:rPr>
              <w:tab/>
            </w:r>
            <w:r w:rsidR="001C175F" w:rsidRPr="00941E90">
              <w:rPr>
                <w:rStyle w:val="Hyperlink"/>
                <w:noProof/>
              </w:rPr>
              <w:t>Besluit</w:t>
            </w:r>
            <w:r w:rsidR="001C175F">
              <w:rPr>
                <w:noProof/>
                <w:webHidden/>
              </w:rPr>
              <w:tab/>
            </w:r>
            <w:r w:rsidR="001C175F">
              <w:rPr>
                <w:noProof/>
                <w:webHidden/>
              </w:rPr>
              <w:fldChar w:fldCharType="begin"/>
            </w:r>
            <w:r w:rsidR="001C175F">
              <w:rPr>
                <w:noProof/>
                <w:webHidden/>
              </w:rPr>
              <w:instrText xml:space="preserve"> PAGEREF _Toc451619669 \h </w:instrText>
            </w:r>
            <w:r w:rsidR="001C175F">
              <w:rPr>
                <w:noProof/>
                <w:webHidden/>
              </w:rPr>
            </w:r>
            <w:r w:rsidR="001C175F">
              <w:rPr>
                <w:noProof/>
                <w:webHidden/>
              </w:rPr>
              <w:fldChar w:fldCharType="separate"/>
            </w:r>
            <w:r w:rsidR="001C175F">
              <w:rPr>
                <w:noProof/>
                <w:webHidden/>
              </w:rPr>
              <w:t>22</w:t>
            </w:r>
            <w:r w:rsidR="001C175F">
              <w:rPr>
                <w:noProof/>
                <w:webHidden/>
              </w:rPr>
              <w:fldChar w:fldCharType="end"/>
            </w:r>
          </w:hyperlink>
        </w:p>
        <w:p w:rsidR="001C175F" w:rsidRDefault="00674389">
          <w:pPr>
            <w:pStyle w:val="Inhopg1"/>
            <w:rPr>
              <w:rFonts w:eastAsiaTheme="minorEastAsia"/>
              <w:noProof/>
              <w:szCs w:val="22"/>
              <w:lang w:val="en-US" w:eastAsia="en-US"/>
            </w:rPr>
          </w:pPr>
          <w:hyperlink w:anchor="_Toc451619670" w:history="1">
            <w:r w:rsidR="001C175F" w:rsidRPr="00941E90">
              <w:rPr>
                <w:rStyle w:val="Hyperlink"/>
                <w:noProof/>
              </w:rPr>
              <w:t>6</w:t>
            </w:r>
            <w:r w:rsidR="001C175F">
              <w:rPr>
                <w:rFonts w:eastAsiaTheme="minorEastAsia"/>
                <w:noProof/>
                <w:szCs w:val="22"/>
                <w:lang w:val="en-US" w:eastAsia="en-US"/>
              </w:rPr>
              <w:tab/>
            </w:r>
            <w:r w:rsidR="001C175F" w:rsidRPr="00941E90">
              <w:rPr>
                <w:rStyle w:val="Hyperlink"/>
                <w:noProof/>
              </w:rPr>
              <w:t>Bijlagen</w:t>
            </w:r>
            <w:r w:rsidR="001C175F">
              <w:rPr>
                <w:noProof/>
                <w:webHidden/>
              </w:rPr>
              <w:tab/>
            </w:r>
            <w:r w:rsidR="001C175F">
              <w:rPr>
                <w:noProof/>
                <w:webHidden/>
              </w:rPr>
              <w:fldChar w:fldCharType="begin"/>
            </w:r>
            <w:r w:rsidR="001C175F">
              <w:rPr>
                <w:noProof/>
                <w:webHidden/>
              </w:rPr>
              <w:instrText xml:space="preserve"> PAGEREF _Toc451619670 \h </w:instrText>
            </w:r>
            <w:r w:rsidR="001C175F">
              <w:rPr>
                <w:noProof/>
                <w:webHidden/>
              </w:rPr>
            </w:r>
            <w:r w:rsidR="001C175F">
              <w:rPr>
                <w:noProof/>
                <w:webHidden/>
              </w:rPr>
              <w:fldChar w:fldCharType="separate"/>
            </w:r>
            <w:r w:rsidR="001C175F">
              <w:rPr>
                <w:noProof/>
                <w:webHidden/>
              </w:rPr>
              <w:t>23</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71" w:history="1">
            <w:r w:rsidR="001C175F" w:rsidRPr="00941E90">
              <w:rPr>
                <w:rStyle w:val="Hyperlink"/>
                <w:noProof/>
              </w:rPr>
              <w:t>6.1</w:t>
            </w:r>
            <w:r w:rsidR="001C175F">
              <w:rPr>
                <w:rFonts w:eastAsiaTheme="minorEastAsia"/>
                <w:noProof/>
                <w:szCs w:val="22"/>
                <w:lang w:val="en-US" w:eastAsia="en-US"/>
              </w:rPr>
              <w:tab/>
            </w:r>
            <w:r w:rsidR="001C175F" w:rsidRPr="00941E90">
              <w:rPr>
                <w:rStyle w:val="Hyperlink"/>
                <w:noProof/>
              </w:rPr>
              <w:t>PCB Schema’s &amp; Lay-out</w:t>
            </w:r>
            <w:r w:rsidR="001C175F">
              <w:rPr>
                <w:noProof/>
                <w:webHidden/>
              </w:rPr>
              <w:tab/>
            </w:r>
            <w:r w:rsidR="001C175F">
              <w:rPr>
                <w:noProof/>
                <w:webHidden/>
              </w:rPr>
              <w:fldChar w:fldCharType="begin"/>
            </w:r>
            <w:r w:rsidR="001C175F">
              <w:rPr>
                <w:noProof/>
                <w:webHidden/>
              </w:rPr>
              <w:instrText xml:space="preserve"> PAGEREF _Toc451619671 \h </w:instrText>
            </w:r>
            <w:r w:rsidR="001C175F">
              <w:rPr>
                <w:noProof/>
                <w:webHidden/>
              </w:rPr>
            </w:r>
            <w:r w:rsidR="001C175F">
              <w:rPr>
                <w:noProof/>
                <w:webHidden/>
              </w:rPr>
              <w:fldChar w:fldCharType="separate"/>
            </w:r>
            <w:r w:rsidR="001C175F">
              <w:rPr>
                <w:noProof/>
                <w:webHidden/>
              </w:rPr>
              <w:t>24</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72" w:history="1">
            <w:r w:rsidR="001C175F" w:rsidRPr="00941E90">
              <w:rPr>
                <w:rStyle w:val="Hyperlink"/>
                <w:noProof/>
              </w:rPr>
              <w:t>6.1.1</w:t>
            </w:r>
            <w:r w:rsidR="001C175F">
              <w:rPr>
                <w:rFonts w:eastAsiaTheme="minorEastAsia"/>
                <w:noProof/>
                <w:szCs w:val="22"/>
                <w:lang w:val="en-US" w:eastAsia="en-US"/>
              </w:rPr>
              <w:tab/>
            </w:r>
            <w:r w:rsidR="001C175F" w:rsidRPr="00941E90">
              <w:rPr>
                <w:rStyle w:val="Hyperlink"/>
                <w:noProof/>
              </w:rPr>
              <w:t>De schema’s</w:t>
            </w:r>
            <w:r w:rsidR="001C175F">
              <w:rPr>
                <w:noProof/>
                <w:webHidden/>
              </w:rPr>
              <w:tab/>
            </w:r>
            <w:r w:rsidR="001C175F">
              <w:rPr>
                <w:noProof/>
                <w:webHidden/>
              </w:rPr>
              <w:fldChar w:fldCharType="begin"/>
            </w:r>
            <w:r w:rsidR="001C175F">
              <w:rPr>
                <w:noProof/>
                <w:webHidden/>
              </w:rPr>
              <w:instrText xml:space="preserve"> PAGEREF _Toc451619672 \h </w:instrText>
            </w:r>
            <w:r w:rsidR="001C175F">
              <w:rPr>
                <w:noProof/>
                <w:webHidden/>
              </w:rPr>
            </w:r>
            <w:r w:rsidR="001C175F">
              <w:rPr>
                <w:noProof/>
                <w:webHidden/>
              </w:rPr>
              <w:fldChar w:fldCharType="separate"/>
            </w:r>
            <w:r w:rsidR="001C175F">
              <w:rPr>
                <w:noProof/>
                <w:webHidden/>
              </w:rPr>
              <w:t>24</w:t>
            </w:r>
            <w:r w:rsidR="001C175F">
              <w:rPr>
                <w:noProof/>
                <w:webHidden/>
              </w:rPr>
              <w:fldChar w:fldCharType="end"/>
            </w:r>
          </w:hyperlink>
        </w:p>
        <w:p w:rsidR="001C175F" w:rsidRDefault="00674389">
          <w:pPr>
            <w:pStyle w:val="Inhopg3"/>
            <w:rPr>
              <w:rFonts w:eastAsiaTheme="minorEastAsia"/>
              <w:noProof/>
              <w:szCs w:val="22"/>
              <w:lang w:val="en-US" w:eastAsia="en-US"/>
            </w:rPr>
          </w:pPr>
          <w:hyperlink w:anchor="_Toc451619673" w:history="1">
            <w:r w:rsidR="001C175F" w:rsidRPr="00941E90">
              <w:rPr>
                <w:rStyle w:val="Hyperlink"/>
                <w:noProof/>
              </w:rPr>
              <w:t>6.1.2</w:t>
            </w:r>
            <w:r w:rsidR="001C175F">
              <w:rPr>
                <w:rFonts w:eastAsiaTheme="minorEastAsia"/>
                <w:noProof/>
                <w:szCs w:val="22"/>
                <w:lang w:val="en-US" w:eastAsia="en-US"/>
              </w:rPr>
              <w:tab/>
            </w:r>
            <w:r w:rsidR="001C175F" w:rsidRPr="00941E90">
              <w:rPr>
                <w:rStyle w:val="Hyperlink"/>
                <w:noProof/>
              </w:rPr>
              <w:t>De PCB</w:t>
            </w:r>
            <w:r w:rsidR="001C175F">
              <w:rPr>
                <w:noProof/>
                <w:webHidden/>
              </w:rPr>
              <w:tab/>
            </w:r>
            <w:r w:rsidR="001C175F">
              <w:rPr>
                <w:noProof/>
                <w:webHidden/>
              </w:rPr>
              <w:fldChar w:fldCharType="begin"/>
            </w:r>
            <w:r w:rsidR="001C175F">
              <w:rPr>
                <w:noProof/>
                <w:webHidden/>
              </w:rPr>
              <w:instrText xml:space="preserve"> PAGEREF _Toc451619673 \h </w:instrText>
            </w:r>
            <w:r w:rsidR="001C175F">
              <w:rPr>
                <w:noProof/>
                <w:webHidden/>
              </w:rPr>
            </w:r>
            <w:r w:rsidR="001C175F">
              <w:rPr>
                <w:noProof/>
                <w:webHidden/>
              </w:rPr>
              <w:fldChar w:fldCharType="separate"/>
            </w:r>
            <w:r w:rsidR="001C175F">
              <w:rPr>
                <w:noProof/>
                <w:webHidden/>
              </w:rPr>
              <w:t>25</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74" w:history="1">
            <w:r w:rsidR="001C175F" w:rsidRPr="00941E90">
              <w:rPr>
                <w:rStyle w:val="Hyperlink"/>
                <w:noProof/>
              </w:rPr>
              <w:t>6.2</w:t>
            </w:r>
            <w:r w:rsidR="001C175F">
              <w:rPr>
                <w:rFonts w:eastAsiaTheme="minorEastAsia"/>
                <w:noProof/>
                <w:szCs w:val="22"/>
                <w:lang w:val="en-US" w:eastAsia="en-US"/>
              </w:rPr>
              <w:tab/>
            </w:r>
            <w:r w:rsidR="001C175F" w:rsidRPr="00941E90">
              <w:rPr>
                <w:rStyle w:val="Hyperlink"/>
                <w:noProof/>
              </w:rPr>
              <w:t>Scripts</w:t>
            </w:r>
            <w:r w:rsidR="001C175F">
              <w:rPr>
                <w:noProof/>
                <w:webHidden/>
              </w:rPr>
              <w:tab/>
            </w:r>
            <w:r w:rsidR="001C175F">
              <w:rPr>
                <w:noProof/>
                <w:webHidden/>
              </w:rPr>
              <w:fldChar w:fldCharType="begin"/>
            </w:r>
            <w:r w:rsidR="001C175F">
              <w:rPr>
                <w:noProof/>
                <w:webHidden/>
              </w:rPr>
              <w:instrText xml:space="preserve"> PAGEREF _Toc451619674 \h </w:instrText>
            </w:r>
            <w:r w:rsidR="001C175F">
              <w:rPr>
                <w:noProof/>
                <w:webHidden/>
              </w:rPr>
            </w:r>
            <w:r w:rsidR="001C175F">
              <w:rPr>
                <w:noProof/>
                <w:webHidden/>
              </w:rPr>
              <w:fldChar w:fldCharType="separate"/>
            </w:r>
            <w:r w:rsidR="001C175F">
              <w:rPr>
                <w:noProof/>
                <w:webHidden/>
              </w:rPr>
              <w:t>26</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75" w:history="1">
            <w:r w:rsidR="001C175F" w:rsidRPr="00941E90">
              <w:rPr>
                <w:rStyle w:val="Hyperlink"/>
                <w:noProof/>
              </w:rPr>
              <w:t>6.3</w:t>
            </w:r>
            <w:r w:rsidR="001C175F">
              <w:rPr>
                <w:rFonts w:eastAsiaTheme="minorEastAsia"/>
                <w:noProof/>
                <w:szCs w:val="22"/>
                <w:lang w:val="en-US" w:eastAsia="en-US"/>
              </w:rPr>
              <w:tab/>
            </w:r>
            <w:r w:rsidR="001C175F" w:rsidRPr="00941E90">
              <w:rPr>
                <w:rStyle w:val="Hyperlink"/>
                <w:noProof/>
              </w:rPr>
              <w:t>Broncode (app.py)</w:t>
            </w:r>
            <w:r w:rsidR="001C175F">
              <w:rPr>
                <w:noProof/>
                <w:webHidden/>
              </w:rPr>
              <w:tab/>
            </w:r>
            <w:r w:rsidR="001C175F">
              <w:rPr>
                <w:noProof/>
                <w:webHidden/>
              </w:rPr>
              <w:fldChar w:fldCharType="begin"/>
            </w:r>
            <w:r w:rsidR="001C175F">
              <w:rPr>
                <w:noProof/>
                <w:webHidden/>
              </w:rPr>
              <w:instrText xml:space="preserve"> PAGEREF _Toc451619675 \h </w:instrText>
            </w:r>
            <w:r w:rsidR="001C175F">
              <w:rPr>
                <w:noProof/>
                <w:webHidden/>
              </w:rPr>
            </w:r>
            <w:r w:rsidR="001C175F">
              <w:rPr>
                <w:noProof/>
                <w:webHidden/>
              </w:rPr>
              <w:fldChar w:fldCharType="separate"/>
            </w:r>
            <w:r w:rsidR="001C175F">
              <w:rPr>
                <w:noProof/>
                <w:webHidden/>
              </w:rPr>
              <w:t>27</w:t>
            </w:r>
            <w:r w:rsidR="001C175F">
              <w:rPr>
                <w:noProof/>
                <w:webHidden/>
              </w:rPr>
              <w:fldChar w:fldCharType="end"/>
            </w:r>
          </w:hyperlink>
        </w:p>
        <w:p w:rsidR="001C175F" w:rsidRDefault="00674389">
          <w:pPr>
            <w:pStyle w:val="Inhopg2"/>
            <w:rPr>
              <w:rFonts w:eastAsiaTheme="minorEastAsia"/>
              <w:noProof/>
              <w:szCs w:val="22"/>
              <w:lang w:val="en-US" w:eastAsia="en-US"/>
            </w:rPr>
          </w:pPr>
          <w:hyperlink w:anchor="_Toc451619676" w:history="1">
            <w:r w:rsidR="001C175F" w:rsidRPr="00941E90">
              <w:rPr>
                <w:rStyle w:val="Hyperlink"/>
                <w:noProof/>
              </w:rPr>
              <w:t>6.4</w:t>
            </w:r>
            <w:r w:rsidR="001C175F">
              <w:rPr>
                <w:rFonts w:eastAsiaTheme="minorEastAsia"/>
                <w:noProof/>
                <w:szCs w:val="22"/>
                <w:lang w:val="en-US" w:eastAsia="en-US"/>
              </w:rPr>
              <w:tab/>
            </w:r>
            <w:r w:rsidR="001C175F" w:rsidRPr="00941E90">
              <w:rPr>
                <w:rStyle w:val="Hyperlink"/>
                <w:noProof/>
              </w:rPr>
              <w:t>Foto’s</w:t>
            </w:r>
            <w:r w:rsidR="001C175F">
              <w:rPr>
                <w:noProof/>
                <w:webHidden/>
              </w:rPr>
              <w:tab/>
            </w:r>
            <w:r w:rsidR="001C175F">
              <w:rPr>
                <w:noProof/>
                <w:webHidden/>
              </w:rPr>
              <w:fldChar w:fldCharType="begin"/>
            </w:r>
            <w:r w:rsidR="001C175F">
              <w:rPr>
                <w:noProof/>
                <w:webHidden/>
              </w:rPr>
              <w:instrText xml:space="preserve"> PAGEREF _Toc451619676 \h </w:instrText>
            </w:r>
            <w:r w:rsidR="001C175F">
              <w:rPr>
                <w:noProof/>
                <w:webHidden/>
              </w:rPr>
            </w:r>
            <w:r w:rsidR="001C175F">
              <w:rPr>
                <w:noProof/>
                <w:webHidden/>
              </w:rPr>
              <w:fldChar w:fldCharType="separate"/>
            </w:r>
            <w:r w:rsidR="001C175F">
              <w:rPr>
                <w:noProof/>
                <w:webHidden/>
              </w:rPr>
              <w:t>27</w:t>
            </w:r>
            <w:r w:rsidR="001C175F">
              <w:rPr>
                <w:noProof/>
                <w:webHidden/>
              </w:rPr>
              <w:fldChar w:fldCharType="end"/>
            </w:r>
          </w:hyperlink>
        </w:p>
        <w:p w:rsidR="005A1BBB" w:rsidRDefault="00A378BF">
          <w:r>
            <w:fldChar w:fldCharType="end"/>
          </w:r>
        </w:p>
      </w:sdtContent>
    </w:sdt>
    <w:p w:rsidR="001F141F" w:rsidRDefault="00411EC0" w:rsidP="006C2A3A">
      <w:pPr>
        <w:pStyle w:val="Kop1"/>
      </w:pPr>
      <w:bookmarkStart w:id="7" w:name="_Toc451619631"/>
      <w:r>
        <w:lastRenderedPageBreak/>
        <w:t>Hardware</w:t>
      </w:r>
      <w:bookmarkEnd w:id="7"/>
    </w:p>
    <w:p w:rsidR="00FD1478" w:rsidRPr="005C5CC9" w:rsidRDefault="00752657" w:rsidP="00FD1478">
      <w:pPr>
        <w:pStyle w:val="Kop2"/>
        <w:rPr>
          <w:lang w:val="en-US"/>
        </w:rPr>
      </w:pPr>
      <w:bookmarkStart w:id="8" w:name="_Toc451619632"/>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8"/>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29E5FA31" wp14:editId="76BBFFB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1</w:t>
      </w:r>
      <w:r w:rsidR="009C24E0">
        <w:fldChar w:fldCharType="end"/>
      </w:r>
      <w:r>
        <w:t xml:space="preserve">: </w:t>
      </w:r>
      <w:r w:rsidRPr="00BB3F16">
        <w:t>De inhoud van de Raspberry Pi Zero Essentials kit.</w:t>
      </w:r>
    </w:p>
    <w:p w:rsidR="00CA18F0" w:rsidRPr="00B765E4" w:rsidRDefault="00CA18F0" w:rsidP="00CA18F0">
      <w:pPr>
        <w:pStyle w:val="Kop2"/>
      </w:pPr>
      <w:bookmarkStart w:id="9" w:name="_Toc451619633"/>
      <w:r w:rsidRPr="00B765E4">
        <w:t>Rotary encoder</w:t>
      </w:r>
      <w:bookmarkEnd w:id="9"/>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254F02FA" wp14:editId="6331FA79">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2</w:t>
      </w:r>
      <w:r w:rsidR="009C24E0">
        <w:fldChar w:fldCharType="end"/>
      </w:r>
      <w:r>
        <w:t>: Een rotary encoder</w:t>
      </w:r>
    </w:p>
    <w:p w:rsidR="008B0768" w:rsidRDefault="008B0768">
      <w:pPr>
        <w:rPr>
          <w:rFonts w:asciiTheme="majorHAnsi" w:eastAsiaTheme="majorEastAsia" w:hAnsiTheme="majorHAnsi" w:cstheme="majorBidi"/>
          <w:color w:val="007789" w:themeColor="accent1" w:themeShade="BF"/>
          <w:sz w:val="26"/>
          <w:szCs w:val="26"/>
        </w:rPr>
      </w:pPr>
    </w:p>
    <w:p w:rsidR="004D594E" w:rsidRDefault="00795790" w:rsidP="004D594E">
      <w:pPr>
        <w:pStyle w:val="Kop2"/>
      </w:pPr>
      <w:bookmarkStart w:id="10" w:name="_Toc451619634"/>
      <w:r>
        <w:lastRenderedPageBreak/>
        <w:t>I</w:t>
      </w:r>
      <w:r>
        <w:rPr>
          <w:vertAlign w:val="superscript"/>
        </w:rPr>
        <w:t>2</w:t>
      </w:r>
      <w:r>
        <w:t>C RTC (</w:t>
      </w:r>
      <w:r w:rsidR="00887292">
        <w:t xml:space="preserve">3.3 V </w:t>
      </w:r>
      <w:r>
        <w:t>DS3231)</w:t>
      </w:r>
      <w:bookmarkEnd w:id="10"/>
    </w:p>
    <w:p w:rsidR="0078646C" w:rsidRPr="0078646C" w:rsidRDefault="008B0768" w:rsidP="0078646C">
      <w:r>
        <w:t>Een andere</w:t>
      </w:r>
      <w:r w:rsidR="0078646C">
        <w:t xml:space="preserve"> </w:t>
      </w:r>
      <w:r>
        <w:t xml:space="preserve">component </w:t>
      </w:r>
      <w:r w:rsidR="0078646C">
        <w:t xml:space="preserve">van de </w:t>
      </w:r>
      <w:proofErr w:type="spellStart"/>
      <w:r w:rsidR="00CC635A">
        <w:t>SmartAlarmClock</w:t>
      </w:r>
      <w:proofErr w:type="spellEnd"/>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0F62E301" wp14:editId="5FAB582E">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3</w:t>
      </w:r>
      <w:r w:rsidR="009C24E0">
        <w:fldChar w:fldCharType="end"/>
      </w:r>
      <w:r>
        <w:t xml:space="preserve">: </w:t>
      </w:r>
      <w:r w:rsidRPr="00502104">
        <w:t>de DS3231 chip</w:t>
      </w:r>
    </w:p>
    <w:p w:rsidR="00CA18F0" w:rsidRDefault="00CA18F0" w:rsidP="00CA18F0">
      <w:pPr>
        <w:pStyle w:val="Kop2"/>
      </w:pPr>
      <w:bookmarkStart w:id="11" w:name="_Toc451619635"/>
      <w:r>
        <w:t>Spanningsregelaar (MCP1703)</w:t>
      </w:r>
      <w:bookmarkEnd w:id="11"/>
    </w:p>
    <w:p w:rsidR="00CA18F0" w:rsidRPr="005E646E" w:rsidRDefault="00CA18F0" w:rsidP="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CA18F0" w:rsidRPr="00CA18F0" w:rsidRDefault="00CA18F0"/>
    <w:p w:rsidR="008B0768" w:rsidRPr="00CA18F0" w:rsidRDefault="008B0768">
      <w:pPr>
        <w:rPr>
          <w:rFonts w:asciiTheme="majorHAnsi" w:eastAsiaTheme="majorEastAsia" w:hAnsiTheme="majorHAnsi" w:cstheme="majorBidi"/>
          <w:color w:val="007789" w:themeColor="accent1" w:themeShade="BF"/>
          <w:sz w:val="26"/>
          <w:szCs w:val="26"/>
          <w:lang w:val="nl-NL"/>
        </w:rPr>
      </w:pPr>
      <w:r w:rsidRPr="00CA18F0">
        <w:rPr>
          <w:lang w:val="nl-NL"/>
        </w:rPr>
        <w:br w:type="page"/>
      </w:r>
    </w:p>
    <w:p w:rsidR="00411F19" w:rsidRDefault="00411F19" w:rsidP="00411F19">
      <w:pPr>
        <w:pStyle w:val="Kop2"/>
        <w:rPr>
          <w:lang w:val="en-US"/>
        </w:rPr>
      </w:pPr>
      <w:bookmarkStart w:id="12" w:name="_Toc451619636"/>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2"/>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B62CD1A" wp14:editId="286349F8">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04197BAD" wp14:editId="60AA4163">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4</w:t>
      </w:r>
      <w:r w:rsidR="009C24E0">
        <w:fldChar w:fldCharType="end"/>
      </w:r>
      <w:r>
        <w:t xml:space="preserve">: </w:t>
      </w:r>
      <w:r w:rsidRPr="000A64B3">
        <w:t>De SPI 2.4" 240x320 tft lcd display voor -en achteraanzicht.</w:t>
      </w:r>
    </w:p>
    <w:p w:rsidR="00226689" w:rsidRPr="00B765E4" w:rsidRDefault="00226689" w:rsidP="00226689">
      <w:pPr>
        <w:pStyle w:val="Kop2"/>
      </w:pPr>
      <w:bookmarkStart w:id="13" w:name="_Toc451619637"/>
      <w:r w:rsidRPr="00B765E4">
        <w:t>Buzzer</w:t>
      </w:r>
      <w:bookmarkEnd w:id="13"/>
    </w:p>
    <w:p w:rsidR="00226689" w:rsidRDefault="00226689" w:rsidP="00226689">
      <w:r>
        <w:t xml:space="preserve">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 De Raspberry pi kan de buzzer ook </w:t>
      </w:r>
      <w:proofErr w:type="spellStart"/>
      <w:r>
        <w:t>setten</w:t>
      </w:r>
      <w:proofErr w:type="spellEnd"/>
      <w:r>
        <w:t xml:space="preserve"> en resetten indien nodig.</w:t>
      </w:r>
    </w:p>
    <w:p w:rsidR="00FC792B" w:rsidRDefault="00226689" w:rsidP="00FC792B">
      <w:pPr>
        <w:keepNext/>
        <w:jc w:val="center"/>
      </w:pPr>
      <w:r>
        <w:rPr>
          <w:noProof/>
          <w:lang w:val="en-US" w:eastAsia="en-US"/>
        </w:rPr>
        <w:drawing>
          <wp:inline distT="0" distB="0" distL="0" distR="0" wp14:anchorId="7E9B4CE0" wp14:editId="26E12C61">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5</w:t>
      </w:r>
      <w:r w:rsidR="009C24E0">
        <w:fldChar w:fldCharType="end"/>
      </w:r>
      <w:r>
        <w:t>: De buzzer</w:t>
      </w:r>
    </w:p>
    <w:p w:rsidR="00AD15AE" w:rsidRDefault="00AD15AE" w:rsidP="00CA4316">
      <w:pPr>
        <w:pStyle w:val="Kop2"/>
      </w:pPr>
      <w:bookmarkStart w:id="14" w:name="_Toc451619638"/>
      <w:r>
        <w:lastRenderedPageBreak/>
        <w:t>Levelshifter (AN10441)</w:t>
      </w:r>
      <w:bookmarkEnd w:id="14"/>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27705A95" wp14:editId="1C4FDBB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6</w:t>
      </w:r>
      <w:r w:rsidR="009C24E0">
        <w:fldChar w:fldCharType="end"/>
      </w:r>
      <w:r>
        <w:t xml:space="preserve">: </w:t>
      </w:r>
      <w:r w:rsidRPr="000E51FC">
        <w:t>Shiften tussen 3.3 V en 5 V op een I2C bus.</w:t>
      </w:r>
    </w:p>
    <w:p w:rsidR="007E548D" w:rsidRDefault="007E548D">
      <w:pPr>
        <w:rPr>
          <w:i/>
          <w:iCs/>
          <w:color w:val="4E5B6F" w:themeColor="text2"/>
          <w:sz w:val="18"/>
          <w:szCs w:val="18"/>
        </w:rPr>
      </w:pPr>
      <w:r>
        <w:br w:type="page"/>
      </w:r>
    </w:p>
    <w:p w:rsidR="00997801" w:rsidRDefault="00997801" w:rsidP="00CA4316">
      <w:pPr>
        <w:pStyle w:val="Kop2"/>
        <w:rPr>
          <w:lang w:val="en-US"/>
        </w:rPr>
      </w:pPr>
      <w:bookmarkStart w:id="15" w:name="_Toc451619639"/>
      <w:r w:rsidRPr="00997801">
        <w:rPr>
          <w:lang w:val="en-US"/>
        </w:rPr>
        <w:lastRenderedPageBreak/>
        <w:t>Audio stereo DAC (PCM 5102A</w:t>
      </w:r>
      <w:r>
        <w:rPr>
          <w:lang w:val="en-US"/>
        </w:rPr>
        <w:t xml:space="preserve"> 3.3 V</w:t>
      </w:r>
      <w:r w:rsidRPr="00997801">
        <w:rPr>
          <w:lang w:val="en-US"/>
        </w:rPr>
        <w:t>)</w:t>
      </w:r>
      <w:bookmarkEnd w:id="15"/>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 xml:space="preserve">igital </w:t>
      </w:r>
      <w:proofErr w:type="spellStart"/>
      <w:r>
        <w:t>to</w:t>
      </w:r>
      <w:proofErr w:type="spellEnd"/>
      <w:r>
        <w:t xml:space="preserve">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6" w:name="_Toc451619640"/>
      <w:r>
        <w:t>Intermezzo I</w:t>
      </w:r>
      <w:r w:rsidRPr="002E1445">
        <w:rPr>
          <w:vertAlign w:val="superscript"/>
        </w:rPr>
        <w:t>2</w:t>
      </w:r>
      <w:r>
        <w:t>S</w:t>
      </w:r>
      <w:bookmarkEnd w:id="16"/>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3EAC2623" wp14:editId="6D3FEA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7</w:t>
      </w:r>
      <w:r w:rsidR="009C24E0">
        <w:fldChar w:fldCharType="end"/>
      </w:r>
      <w:r>
        <w:t xml:space="preserve">: </w:t>
      </w:r>
      <w:r w:rsidRPr="009768BE">
        <w:t>De timing van een I2S bus interface.</w:t>
      </w:r>
    </w:p>
    <w:p w:rsidR="00D333FD" w:rsidRDefault="00CF7330" w:rsidP="00CA4316">
      <w:pPr>
        <w:pStyle w:val="Kop2"/>
      </w:pPr>
      <w:bookmarkStart w:id="17" w:name="_Toc451619641"/>
      <w:r>
        <w:t>Audio amplifier (</w:t>
      </w:r>
      <w:r w:rsidR="00B50E92">
        <w:t>TPA2016D2 5V)</w:t>
      </w:r>
      <w:bookmarkEnd w:id="17"/>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8" w:name="_Toc451619642"/>
      <w:r w:rsidRPr="00B765E4">
        <w:lastRenderedPageBreak/>
        <w:t>NOR gate flipflop</w:t>
      </w:r>
      <w:bookmarkEnd w:id="18"/>
    </w:p>
    <w:p w:rsidR="00247BA1" w:rsidRDefault="0073051A" w:rsidP="00247BA1">
      <w:r>
        <w:t xml:space="preserve">De flipflop wordt gebruikt om te kunnen bepalen hoelang de buzzer moet </w:t>
      </w:r>
      <w:r w:rsidR="00174368">
        <w:t xml:space="preserve">aflopen. </w:t>
      </w:r>
      <w:r>
        <w:t xml:space="preserve">Wanneer de flipflop wordt </w:t>
      </w:r>
      <w:proofErr w:type="spellStart"/>
      <w:r>
        <w:t>geset</w:t>
      </w:r>
      <w:proofErr w:type="spellEnd"/>
    </w:p>
    <w:p w:rsidR="00900032" w:rsidRDefault="00900032" w:rsidP="00247BA1"/>
    <w:p w:rsidR="00900032" w:rsidRPr="00A8542D" w:rsidRDefault="00900032" w:rsidP="00247BA1">
      <w:pPr>
        <w:rPr>
          <w:sz w:val="28"/>
        </w:rPr>
      </w:pPr>
      <w:r w:rsidRPr="00A8542D">
        <w:rPr>
          <w:sz w:val="28"/>
        </w:rPr>
        <w:t>!! TODO !!</w:t>
      </w:r>
    </w:p>
    <w:p w:rsidR="00A8542D" w:rsidRDefault="00A8542D" w:rsidP="00247BA1"/>
    <w:p w:rsidR="00A8542D" w:rsidRDefault="00A8542D" w:rsidP="00247BA1"/>
    <w:p w:rsidR="00E32476" w:rsidRPr="00B765E4" w:rsidRDefault="00E32476" w:rsidP="00CA18F0">
      <w:pPr>
        <w:pStyle w:val="Kop2"/>
      </w:pPr>
      <w:bookmarkStart w:id="19" w:name="_Toc451619643"/>
      <w:r w:rsidRPr="00B765E4">
        <w:t>Supercap</w:t>
      </w:r>
      <w:bookmarkEnd w:id="19"/>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320A19" w:rsidRDefault="00CB4771" w:rsidP="00320A19">
      <w:pPr>
        <w:keepNext/>
        <w:jc w:val="center"/>
      </w:pPr>
      <w:r w:rsidRPr="00CB4771">
        <w:rPr>
          <w:noProof/>
          <w:lang w:val="en-US" w:eastAsia="en-US"/>
        </w:rPr>
        <w:drawing>
          <wp:inline distT="0" distB="0" distL="0" distR="0" wp14:anchorId="48207FE3" wp14:editId="21D6FC3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CB4771" w:rsidRDefault="00320A19" w:rsidP="00320A19">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8</w:t>
      </w:r>
      <w:r w:rsidR="009C24E0">
        <w:fldChar w:fldCharType="end"/>
      </w:r>
      <w:r>
        <w:t>: 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0" w:name="_Toc451619644"/>
      <w:r>
        <w:lastRenderedPageBreak/>
        <w:t xml:space="preserve">WS2812 </w:t>
      </w:r>
      <w:proofErr w:type="spellStart"/>
      <w:r>
        <w:t>LED</w:t>
      </w:r>
      <w:r w:rsidR="00AC20C6">
        <w:t>’s</w:t>
      </w:r>
      <w:bookmarkEnd w:id="20"/>
      <w:proofErr w:type="spellEnd"/>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drawing>
          <wp:inline distT="0" distB="0" distL="0" distR="0" wp14:anchorId="4F9667CD" wp14:editId="5819088D">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369E456" wp14:editId="20698C4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1" w:name="_Toc451619645"/>
      <w:r>
        <w:t>Het schema</w:t>
      </w:r>
      <w:r w:rsidR="00F262FF">
        <w:t xml:space="preserve"> &amp; PCB</w:t>
      </w:r>
      <w:bookmarkEnd w:id="21"/>
    </w:p>
    <w:p w:rsidR="00F262FF" w:rsidRDefault="00F262FF" w:rsidP="00F262FF">
      <w:r>
        <w:t>Zie bijlage 6.1.</w:t>
      </w:r>
    </w:p>
    <w:p w:rsidR="00411EC0" w:rsidRDefault="00411EC0" w:rsidP="001F141F">
      <w:pPr>
        <w:pStyle w:val="Kop1"/>
      </w:pPr>
      <w:bookmarkStart w:id="22" w:name="_Ref419570056"/>
      <w:bookmarkStart w:id="23" w:name="_Ref419570065"/>
      <w:bookmarkStart w:id="24" w:name="_Toc451619646"/>
      <w:r>
        <w:lastRenderedPageBreak/>
        <w:t>Software</w:t>
      </w:r>
      <w:bookmarkEnd w:id="22"/>
      <w:bookmarkEnd w:id="23"/>
      <w:bookmarkEnd w:id="24"/>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5" w:name="_Toc451619647"/>
      <w:r>
        <w:t>De nodige drivers en initialisatiecode</w:t>
      </w:r>
      <w:bookmarkEnd w:id="25"/>
    </w:p>
    <w:p w:rsidR="003B7792" w:rsidRPr="003B7792" w:rsidRDefault="003B7792" w:rsidP="003B7792">
      <w:r>
        <w:t>Wij gebruiken voor dit project een Linux distributie genaamd “</w:t>
      </w:r>
      <w:proofErr w:type="spellStart"/>
      <w:r w:rsidRPr="003B7792">
        <w:t>Arch</w:t>
      </w:r>
      <w:proofErr w:type="spellEnd"/>
      <w:r w:rsidRPr="003B7792">
        <w:t xml:space="preserve"> Linux ARM</w:t>
      </w:r>
      <w:r>
        <w:t>” omdat deze weinig onnodige “features” heeft. Er is echter wel een zeer ruime aanbieding software</w:t>
      </w:r>
      <w:r w:rsidR="00360F44">
        <w:t xml:space="preserve"> en help beschikbaar.</w:t>
      </w:r>
    </w:p>
    <w:p w:rsidR="003B7792" w:rsidRDefault="003B7792" w:rsidP="007361E3">
      <w:pPr>
        <w:pStyle w:val="Kop30"/>
      </w:pPr>
      <w:bookmarkStart w:id="26" w:name="_Toc451619648"/>
      <w:r>
        <w:t>Kernel-parameters en –modules</w:t>
      </w:r>
      <w:bookmarkEnd w:id="26"/>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w:t>
      </w:r>
      <w:proofErr w:type="spellStart"/>
      <w:r w:rsidR="00AC5214">
        <w:t>bash_profile</w:t>
      </w:r>
      <w:proofErr w:type="spellEnd"/>
      <w:r w:rsidR="00AC5214">
        <w:t>”</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w:t>
      </w:r>
      <w:proofErr w:type="spellStart"/>
      <w:r w:rsidRPr="00434823">
        <w:t>load.d</w:t>
      </w:r>
      <w:proofErr w:type="spellEnd"/>
      <w:r>
        <w:t>/</w:t>
      </w:r>
      <w:proofErr w:type="spellStart"/>
      <w:r w:rsidRPr="00434823">
        <w:t>raspberrypi.conf</w:t>
      </w:r>
      <w:proofErr w:type="spellEnd"/>
      <w:r>
        <w:t>”.</w:t>
      </w:r>
    </w:p>
    <w:p w:rsidR="002723DE" w:rsidRDefault="003B7792" w:rsidP="003B7792">
      <w:r>
        <w:t>Om de LCD aan te sturen</w:t>
      </w:r>
      <w:r w:rsidR="007B5B62">
        <w:t xml:space="preserve"> via een framebuffer, in plaats van rechtstreeks SPI te gebruiken, laden we via “/etc/</w:t>
      </w:r>
      <w:r w:rsidR="007B5B62" w:rsidRPr="00434823">
        <w:t>modules-</w:t>
      </w:r>
      <w:proofErr w:type="spellStart"/>
      <w:r w:rsidR="007B5B62" w:rsidRPr="00434823">
        <w:t>load.d</w:t>
      </w:r>
      <w:proofErr w:type="spellEnd"/>
      <w:r w:rsidR="007B5B62">
        <w:t>/</w:t>
      </w:r>
      <w:proofErr w:type="spellStart"/>
      <w:r w:rsidR="007B5B62" w:rsidRPr="00434823">
        <w:t>raspberrypi.conf</w:t>
      </w:r>
      <w:proofErr w:type="spellEnd"/>
      <w:r w:rsidR="007B5B62">
        <w:t>” de “</w:t>
      </w:r>
      <w:proofErr w:type="spellStart"/>
      <w:r w:rsidR="007B5B62" w:rsidRPr="00434823">
        <w:t>fbtft_device</w:t>
      </w:r>
      <w:proofErr w:type="spellEnd"/>
      <w:r w:rsidR="007B5B62">
        <w:t>” kernel module. Dez</w:t>
      </w:r>
      <w:r w:rsidR="004566C1">
        <w:t>e module heeft parameters nodig</w:t>
      </w:r>
      <w:r w:rsidR="007B5B62">
        <w:t xml:space="preserve"> aangezien er meerdere LCD modules worden ondersteund. De parameters worden in “/etc/</w:t>
      </w:r>
      <w:proofErr w:type="spellStart"/>
      <w:r w:rsidR="007B5B62" w:rsidRPr="005A480F">
        <w:t>modprobe.d</w:t>
      </w:r>
      <w:proofErr w:type="spellEnd"/>
      <w:r w:rsidR="007B5B62">
        <w:t>/</w:t>
      </w:r>
      <w:proofErr w:type="spellStart"/>
      <w:r w:rsidR="007B5B62" w:rsidRPr="005A480F">
        <w:t>fbtft.conf</w:t>
      </w:r>
      <w:proofErr w:type="spellEnd"/>
      <w:r w:rsidR="002723DE">
        <w:t>” beschreven (op één regel):</w:t>
      </w:r>
    </w:p>
    <w:p w:rsidR="007B5B62" w:rsidRPr="002723DE" w:rsidRDefault="002723DE" w:rsidP="003B7792">
      <w:pPr>
        <w:rPr>
          <w:lang w:val="en-US"/>
        </w:rPr>
      </w:pPr>
      <w:r w:rsidRPr="002723DE">
        <w:rPr>
          <w:lang w:val="en-US"/>
        </w:rPr>
        <w:t xml:space="preserve">“options </w:t>
      </w:r>
      <w:proofErr w:type="spellStart"/>
      <w:r w:rsidRPr="002723DE">
        <w:rPr>
          <w:lang w:val="en-US"/>
        </w:rPr>
        <w:t>fbtft_device</w:t>
      </w:r>
      <w:proofErr w:type="spellEnd"/>
      <w:r w:rsidRPr="002723DE">
        <w:rPr>
          <w:lang w:val="en-US"/>
        </w:rPr>
        <w:t xml:space="preserve"> custom name=fb_ili9341 </w:t>
      </w:r>
      <w:proofErr w:type="spellStart"/>
      <w:r w:rsidRPr="002723DE">
        <w:rPr>
          <w:lang w:val="en-US"/>
        </w:rPr>
        <w:t>gpios</w:t>
      </w:r>
      <w:proofErr w:type="spellEnd"/>
      <w:r w:rsidRPr="002723DE">
        <w:rPr>
          <w:lang w:val="en-US"/>
        </w:rPr>
        <w:t>=reset:23,dc:22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w:t>
      </w:r>
      <w:proofErr w:type="spellStart"/>
      <w:r>
        <w:rPr>
          <w:lang w:val="nl-NL"/>
        </w:rPr>
        <w:t>gpios</w:t>
      </w:r>
      <w:proofErr w:type="spellEnd"/>
      <w:r>
        <w:rPr>
          <w:lang w:val="nl-NL"/>
        </w:rPr>
        <w:t>=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bookmarkStart w:id="27" w:name="_Toc451619649"/>
      <w:r>
        <w:t>“.</w:t>
      </w:r>
      <w:proofErr w:type="spellStart"/>
      <w:r>
        <w:t>bash_profile</w:t>
      </w:r>
      <w:proofErr w:type="spellEnd"/>
      <w:r>
        <w:t>”</w:t>
      </w:r>
      <w:bookmarkEnd w:id="27"/>
    </w:p>
    <w:p w:rsidR="007361E3" w:rsidRDefault="007361E3" w:rsidP="007361E3">
      <w:r>
        <w:t>Door een bug in pygame is het niet mogelijk het hoofdprogramma uit te voeren als service. Om rond deze beperking te werken wordt gebruik gemaakt van een automatische login op de serial console. Deze voert dan “.</w:t>
      </w:r>
      <w:proofErr w:type="spellStart"/>
      <w:r>
        <w:t>bash_profile</w:t>
      </w:r>
      <w:proofErr w:type="spellEnd"/>
      <w:r>
        <w:t>”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8" w:name="_Toc451619650"/>
      <w:proofErr w:type="spellStart"/>
      <w:r>
        <w:lastRenderedPageBreak/>
        <w:t>Nginx</w:t>
      </w:r>
      <w:bookmarkEnd w:id="28"/>
      <w:proofErr w:type="spellEnd"/>
    </w:p>
    <w:p w:rsidR="00CB5829" w:rsidRDefault="00CB5829" w:rsidP="00CB5829">
      <w:r>
        <w:t xml:space="preserve">Om het Python programma niet onnodig te belasten met de web interface, worden alle statische files (HTML, CSS, </w:t>
      </w:r>
      <w:proofErr w:type="spellStart"/>
      <w:r>
        <w:t>JavaScript</w:t>
      </w:r>
      <w:proofErr w:type="spellEnd"/>
      <w:r>
        <w:t xml:space="preserve">, Lettertypes) via het webserverprogramma </w:t>
      </w:r>
      <w:proofErr w:type="spellStart"/>
      <w:r>
        <w:t>Nginx</w:t>
      </w:r>
      <w:proofErr w:type="spellEnd"/>
      <w:r>
        <w:t xml:space="preserve"> naar de gebruiker gestuurd. </w:t>
      </w:r>
      <w:proofErr w:type="spellStart"/>
      <w:r>
        <w:t>Nginx</w:t>
      </w:r>
      <w:proofErr w:type="spellEnd"/>
      <w:r>
        <w:t xml:space="preserve"> luistert naar poort 80 (de standaard HTTP poort) en stuurt, indien het verkeer voor Python bestemd is, intern het verkeer door naar poort 5000. Dit is de poort waarop normaal Flask draait (zie verder). </w:t>
      </w:r>
      <w:proofErr w:type="spellStart"/>
      <w:r>
        <w:t>Nginx</w:t>
      </w:r>
      <w:proofErr w:type="spellEnd"/>
      <w:r>
        <w:t xml:space="preserve"> kan die onderscheiding makkelijk maken omdat al onze API calls naar python via een virtuele </w:t>
      </w:r>
      <w:proofErr w:type="spellStart"/>
      <w:r>
        <w:t>sub-directory</w:t>
      </w:r>
      <w:proofErr w:type="spellEnd"/>
      <w:r>
        <w:t xml:space="preserve"> “/</w:t>
      </w:r>
      <w:proofErr w:type="spellStart"/>
      <w:r>
        <w:t>api</w:t>
      </w:r>
      <w:proofErr w:type="spellEnd"/>
      <w:r>
        <w:t>/” gaan.</w:t>
      </w:r>
    </w:p>
    <w:p w:rsidR="00CB5829" w:rsidRPr="00CB5829" w:rsidRDefault="00CB5829" w:rsidP="00CB5829">
      <w:r>
        <w:t xml:space="preserve">Deze manier van werken heeft nog als voordeel dat </w:t>
      </w:r>
      <w:proofErr w:type="spellStart"/>
      <w:r>
        <w:t>Nginx</w:t>
      </w:r>
      <w:proofErr w:type="spellEnd"/>
      <w:r>
        <w:t xml:space="preserve"> veel sneller start dan Flask, en dus is de web-interface altijd klaar voor dat de gebruiker naar het IP adres surft. Als dit voorkomt falen natuurlijk wel de API calls vanuit </w:t>
      </w:r>
      <w:proofErr w:type="spellStart"/>
      <w:r>
        <w:t>JavaScript</w:t>
      </w:r>
      <w:proofErr w:type="spellEnd"/>
      <w:r>
        <w:t xml:space="preserve"> maar dit kan worden opgevangen met een boodschap (“Even geduld a.u.b., het programma is nog aan het opstarten”) waarna na kor</w:t>
      </w:r>
      <w:r w:rsidR="005A7ED0">
        <w:t>te tijd opnieuw word geprobeerd</w:t>
      </w:r>
      <w:r>
        <w:t>.</w:t>
      </w:r>
    </w:p>
    <w:p w:rsidR="00BA50E3" w:rsidRDefault="00BA50E3">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29" w:name="_Toc451619651"/>
      <w:r>
        <w:lastRenderedPageBreak/>
        <w:t>Het hoofdprogramma</w:t>
      </w:r>
      <w:r w:rsidR="004B1F81">
        <w:t xml:space="preserve"> (app.py)</w:t>
      </w:r>
      <w:bookmarkEnd w:id="29"/>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7853D6">
        <w:t>python</w:t>
      </w:r>
      <w:r>
        <w:t xml:space="preserve"> in ons lessenpakket zit en omdat er (bijna) alle delen van het project in gemaakt kunnen worden zonder </w:t>
      </w:r>
      <w:r w:rsidR="004A2824">
        <w:t xml:space="preserve">al te </w:t>
      </w:r>
      <w:r>
        <w:t>ingewikkelde constructies.</w:t>
      </w:r>
    </w:p>
    <w:p w:rsidR="001C5023" w:rsidRDefault="009013EC" w:rsidP="001C5023">
      <w:r>
        <w:t xml:space="preserve">Omdat </w:t>
      </w:r>
      <w:proofErr w:type="spellStart"/>
      <w:r>
        <w:t>CPy</w:t>
      </w:r>
      <w:r w:rsidR="00C97C23">
        <w:t>t</w:t>
      </w:r>
      <w:r>
        <w:t>hon</w:t>
      </w:r>
      <w:proofErr w:type="spellEnd"/>
      <w:r>
        <w:t xml:space="preserve">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30" w:name="_Toc451619652"/>
      <w:r>
        <w:t>LCD aansturen</w:t>
      </w:r>
      <w:bookmarkEnd w:id="30"/>
    </w:p>
    <w:p w:rsidR="00882D95" w:rsidRDefault="003B7792" w:rsidP="00882D95">
      <w:r>
        <w:t xml:space="preserve">Om tekst op het scherm te krijgen wordt gebruik gemaakt van de </w:t>
      </w:r>
      <w:r w:rsidR="00353973">
        <w:t>Python</w:t>
      </w:r>
      <w:r>
        <w:t xml:space="preserve"> module pygame. Deze module is bedoelt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w:t>
      </w:r>
      <w:proofErr w:type="spellStart"/>
      <w:r w:rsidR="00882D95">
        <w:t>bash_profile</w:t>
      </w:r>
      <w:proofErr w:type="spellEnd"/>
      <w:r w:rsidR="00882D95">
        <w:t>” de omgevingsvariabele “</w:t>
      </w:r>
      <w:r w:rsidR="00882D95" w:rsidRPr="00925CCE">
        <w:t>SDL_FBDEV</w:t>
      </w:r>
      <w:r w:rsidR="00882D95">
        <w:t>” op “/</w:t>
      </w:r>
      <w:proofErr w:type="spellStart"/>
      <w:r w:rsidR="00882D95">
        <w:t>dev</w:t>
      </w:r>
      <w:proofErr w:type="spellEnd"/>
      <w:r w:rsidR="00882D95">
        <w:t>/fb1” gezet.</w:t>
      </w:r>
    </w:p>
    <w:p w:rsidR="008125FA" w:rsidRDefault="00C41F40" w:rsidP="00882D95">
      <w:r>
        <w:t>De achtergrondverlichting van de LCD module is niet verbonden via een van de kernel module opties, maar met PWM0 (pin 12). Het “</w:t>
      </w:r>
      <w:proofErr w:type="spellStart"/>
      <w:r>
        <w:t>gpio</w:t>
      </w:r>
      <w:proofErr w:type="spellEnd"/>
      <w:r>
        <w:t xml:space="preserve">”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1" w:name="_Toc451619653"/>
      <w:r>
        <w:t>RTC aansturen</w:t>
      </w:r>
      <w:bookmarkEnd w:id="31"/>
    </w:p>
    <w:p w:rsidR="00397F5D" w:rsidRDefault="00397F5D" w:rsidP="00397F5D">
      <w:r>
        <w:t>Door het toevoegen van de nodige modules in de kernel parameters en het instellen van de RTC in “.</w:t>
      </w:r>
      <w:proofErr w:type="spellStart"/>
      <w:r>
        <w:t>bash_profile</w:t>
      </w:r>
      <w:proofErr w:type="spellEnd"/>
      <w:r>
        <w:t>” kunnen de basisfuncties van de RTC worden aangesproken zonder manueel I²C commando’s uit te voeren. Het ingebouwde commando “</w:t>
      </w:r>
      <w:proofErr w:type="spellStart"/>
      <w:r>
        <w:t>hwclock</w:t>
      </w:r>
      <w:proofErr w:type="spellEnd"/>
      <w:r>
        <w:t>” kan nu worden opgeroepen via een “</w:t>
      </w:r>
      <w:proofErr w:type="spellStart"/>
      <w:r>
        <w:t>subprocess.call</w:t>
      </w:r>
      <w:proofErr w:type="spellEnd"/>
      <w:r>
        <w:t xml:space="preserve">”  met parameters </w:t>
      </w:r>
    </w:p>
    <w:p w:rsidR="00397F5D" w:rsidRDefault="00397F5D" w:rsidP="00397F5D">
      <w:pPr>
        <w:pStyle w:val="Lijstalinea"/>
        <w:numPr>
          <w:ilvl w:val="0"/>
          <w:numId w:val="28"/>
        </w:numPr>
      </w:pPr>
      <w:r>
        <w:t>“-w“ (</w:t>
      </w:r>
      <w:proofErr w:type="spellStart"/>
      <w:r>
        <w:t>write</w:t>
      </w:r>
      <w:proofErr w:type="spellEnd"/>
      <w:r>
        <w:t>) voor schrijven van de systeemklok naar de RTC klok</w:t>
      </w:r>
    </w:p>
    <w:p w:rsidR="00397F5D" w:rsidRDefault="00397F5D" w:rsidP="00397F5D">
      <w:pPr>
        <w:pStyle w:val="Lijstalinea"/>
        <w:numPr>
          <w:ilvl w:val="0"/>
          <w:numId w:val="28"/>
        </w:numPr>
      </w:pPr>
      <w:r>
        <w:t>“-r” (</w:t>
      </w:r>
      <w:proofErr w:type="spellStart"/>
      <w:r>
        <w:t>read</w:t>
      </w:r>
      <w:proofErr w:type="spellEnd"/>
      <w:r>
        <w:t>)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zijn is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8677BC" w:rsidRDefault="00AC31CF">
      <w:r w:rsidRPr="00AC31CF">
        <w:t xml:space="preserve">Ook deze </w:t>
      </w:r>
      <w:r>
        <w:t>commando’s worden gebruikt via “</w:t>
      </w:r>
      <w:proofErr w:type="spellStart"/>
      <w:r>
        <w:t>subprocess.call</w:t>
      </w:r>
      <w:proofErr w:type="spellEnd"/>
      <w:r>
        <w:t>”</w:t>
      </w:r>
      <w:r w:rsidR="008677BC">
        <w:t>.</w:t>
      </w:r>
    </w:p>
    <w:p w:rsidR="00404D53" w:rsidRDefault="00404D53" w:rsidP="00404D53">
      <w:pPr>
        <w:keepNext/>
      </w:pPr>
      <w:r>
        <w:rPr>
          <w:noProof/>
          <w:lang w:val="en-US" w:eastAsia="en-US"/>
        </w:rPr>
        <w:lastRenderedPageBreak/>
        <w:drawing>
          <wp:inline distT="0" distB="0" distL="0" distR="0" wp14:anchorId="57170C42" wp14:editId="2A3E231C">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404D53" w:rsidP="009C24E0">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3</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1</w:t>
      </w:r>
      <w:r w:rsidR="009C24E0">
        <w:fldChar w:fldCharType="end"/>
      </w:r>
      <w:r>
        <w:t>: D</w:t>
      </w:r>
      <w:r w:rsidR="00AD0DDA">
        <w:t xml:space="preserve">e register tabel voor de RTC. Geeft weer welke registers moeten worden ingesteld voor het alarm. </w:t>
      </w:r>
    </w:p>
    <w:p w:rsidR="009C24E0" w:rsidRPr="009C24E0" w:rsidRDefault="009C24E0" w:rsidP="009C24E0"/>
    <w:p w:rsidR="009C24E0" w:rsidRDefault="009C24E0" w:rsidP="009C24E0">
      <w:pPr>
        <w:pStyle w:val="Bijschrift0"/>
        <w:keepNext/>
        <w:jc w:val="center"/>
      </w:pPr>
      <w:r>
        <w:rPr>
          <w:noProof/>
          <w:lang w:val="en-US" w:eastAsia="en-US"/>
        </w:rPr>
        <w:drawing>
          <wp:inline distT="0" distB="0" distL="0" distR="0" wp14:anchorId="737CAFF2" wp14:editId="1176C01E">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6260BE" w:rsidRDefault="009C24E0" w:rsidP="009C24E0">
      <w:pPr>
        <w:pStyle w:val="Bijschrift0"/>
        <w:jc w:val="center"/>
        <w:rPr>
          <w:rFonts w:asciiTheme="majorHAnsi" w:eastAsiaTheme="majorEastAsia" w:hAnsiTheme="majorHAnsi" w:cstheme="majorBidi"/>
          <w:color w:val="004F5B" w:themeColor="accent1" w:themeShade="7F"/>
          <w:sz w:val="24"/>
          <w:szCs w:val="24"/>
        </w:rPr>
      </w:pPr>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2</w:t>
      </w:r>
      <w:r>
        <w:fldChar w:fldCharType="end"/>
      </w:r>
      <w:r>
        <w:t>: Deze waardes bepalen bij welke overeenkomst de interrupt pin moet worden geactiveerd.</w:t>
      </w:r>
    </w:p>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Pr="009C24E0" w:rsidRDefault="009C24E0" w:rsidP="009C24E0"/>
    <w:p w:rsidR="00481476" w:rsidRPr="00481476" w:rsidRDefault="003105B6" w:rsidP="00481476">
      <w:pPr>
        <w:pStyle w:val="Kop30"/>
      </w:pPr>
      <w:bookmarkStart w:id="32" w:name="_Toc451619654"/>
      <w:r>
        <w:t>Google Calendar</w:t>
      </w:r>
      <w:bookmarkEnd w:id="32"/>
    </w:p>
    <w:p w:rsidR="004C4D4A" w:rsidRDefault="00353BF6" w:rsidP="006F11FE">
      <w:r>
        <w:t xml:space="preserve">De </w:t>
      </w:r>
      <w:proofErr w:type="spellStart"/>
      <w:r w:rsidR="008E3722">
        <w:t>SmartAlarmClock</w:t>
      </w:r>
      <w:proofErr w:type="spellEnd"/>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bookmarkStart w:id="33" w:name="_Toc451619655"/>
      <w:r>
        <w:t xml:space="preserve">Registreren van </w:t>
      </w:r>
      <w:proofErr w:type="spellStart"/>
      <w:r w:rsidR="00CC635A">
        <w:t>SmartAlarmClock</w:t>
      </w:r>
      <w:bookmarkEnd w:id="33"/>
      <w:proofErr w:type="spellEnd"/>
      <w:r w:rsidR="00CC635A">
        <w:t xml:space="preserve">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proofErr w:type="spellStart"/>
      <w:r w:rsidR="00076E3D">
        <w:t>SmartAlarmClock</w:t>
      </w:r>
      <w:r>
        <w:t>s</w:t>
      </w:r>
      <w:proofErr w:type="spellEnd"/>
      <w:r>
        <w:t xml:space="preserve"> en dienen dus uitsluitend om de </w:t>
      </w:r>
      <w:r w:rsidR="004C4D4A">
        <w:t>applicatie</w:t>
      </w:r>
      <w:r w:rsidR="00157064">
        <w:t xml:space="preserve"> </w:t>
      </w:r>
      <w:r w:rsidR="0070766A">
        <w:t xml:space="preserve">te </w:t>
      </w:r>
      <w:r w:rsidR="008B2B78">
        <w:t>onderscheiden</w:t>
      </w:r>
      <w:r w:rsidR="00157064">
        <w:t>.</w:t>
      </w:r>
    </w:p>
    <w:p w:rsidR="00B319A4" w:rsidRDefault="00C86B6C" w:rsidP="00B319A4">
      <w:pPr>
        <w:keepNext/>
        <w:jc w:val="center"/>
      </w:pPr>
      <w:r>
        <w:rPr>
          <w:noProof/>
          <w:lang w:val="en-US" w:eastAsia="en-US"/>
        </w:rPr>
        <w:drawing>
          <wp:inline distT="0" distB="0" distL="0" distR="0" wp14:anchorId="60565BAF" wp14:editId="6C08281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C86B6C" w:rsidRDefault="00B319A4" w:rsidP="00B319A4">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3</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3</w:t>
      </w:r>
      <w:r w:rsidR="009C24E0">
        <w:fldChar w:fldCharType="end"/>
      </w:r>
      <w:r>
        <w:t xml:space="preserve">: </w:t>
      </w:r>
      <w:r w:rsidRPr="009121DD">
        <w:t>Schematische voorstelling van het stappenplan om to</w:t>
      </w:r>
      <w:r>
        <w:t>egang te krijgen tot de Google C</w:t>
      </w:r>
      <w:r w:rsidRPr="009121DD">
        <w:t>alendar van de gebruiker</w:t>
      </w:r>
      <w:r>
        <w:rPr>
          <w:noProof/>
        </w:rPr>
        <w:t>. Dit is oAuth 2.0 voor embedded devices.</w:t>
      </w:r>
    </w:p>
    <w:p w:rsidR="00485CA8" w:rsidRDefault="005275C8" w:rsidP="00485CA8">
      <w:pPr>
        <w:pStyle w:val="Kop4"/>
      </w:pPr>
      <w:bookmarkStart w:id="34" w:name="_Toc451619656"/>
      <w:r>
        <w:t>Toestemming krijgen van de gebruiken</w:t>
      </w:r>
      <w:bookmarkEnd w:id="34"/>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w:t>
      </w:r>
      <w:r>
        <w:lastRenderedPageBreak/>
        <w:t>beschreven welke toepassing tot welke delen toegang vraagt. De laatste stap voor de gebruiker is het klikken op toestaan.</w:t>
      </w:r>
    </w:p>
    <w:p w:rsidR="00436A47" w:rsidRDefault="00436A47" w:rsidP="006F11FE">
      <w:r>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w:t>
      </w:r>
      <w:proofErr w:type="spellStart"/>
      <w:r w:rsidR="00304E7B">
        <w:t>OAuth</w:t>
      </w:r>
      <w:proofErr w:type="spellEnd"/>
      <w:r w:rsidR="00304E7B">
        <w:t xml:space="preserve"> </w:t>
      </w:r>
      <w:proofErr w:type="spellStart"/>
      <w:r w:rsidR="00304E7B">
        <w:t>endpoint</w:t>
      </w:r>
      <w:proofErr w:type="spellEnd"/>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 zal het antwoord op de request een </w:t>
      </w:r>
      <w:r w:rsidR="00B4744C">
        <w:t>JSON</w:t>
      </w:r>
      <w:r w:rsidR="004A1618">
        <w:t xml:space="preserve"> object zijn dat een error bevat</w:t>
      </w:r>
      <w:r w:rsidR="00F717B5">
        <w:t xml:space="preserve"> “</w:t>
      </w:r>
      <w:proofErr w:type="spellStart"/>
      <w:r w:rsidR="00F717B5">
        <w:t>authorization_pending</w:t>
      </w:r>
      <w:proofErr w:type="spellEnd"/>
      <w:r w:rsidR="00F717B5">
        <w:t>”.</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access toke</w:t>
      </w:r>
      <w:r w:rsidR="0025641D">
        <w:t>n na het verlopen van de vorige en moet dus worden opgeslagen.</w:t>
      </w:r>
    </w:p>
    <w:p w:rsidR="00EA7CC7" w:rsidRDefault="00AE5167" w:rsidP="00EA7CC7">
      <w:pPr>
        <w:pStyle w:val="Kop4"/>
      </w:pPr>
      <w:bookmarkStart w:id="35" w:name="_Toc451619657"/>
      <w:r>
        <w:t>Kalender afspraken</w:t>
      </w:r>
      <w:r w:rsidR="00EA7CC7">
        <w:t xml:space="preserve"> opvragen</w:t>
      </w:r>
      <w:bookmarkEnd w:id="35"/>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proofErr w:type="spellStart"/>
      <w:r w:rsidR="005B7F27">
        <w:t>calendar</w:t>
      </w:r>
      <w:r w:rsidR="00E30796">
        <w:t>s</w:t>
      </w:r>
      <w:proofErr w:type="spellEnd"/>
      <w:r w:rsidR="003C03B6">
        <w:t>/&lt;</w:t>
      </w:r>
      <w:r w:rsidR="00627EF1">
        <w:t>calendar</w:t>
      </w:r>
      <w:r w:rsidR="003C03B6">
        <w:t xml:space="preserve"> </w:t>
      </w:r>
      <w:proofErr w:type="spellStart"/>
      <w:r w:rsidR="003C03B6">
        <w:t>id</w:t>
      </w:r>
      <w:proofErr w:type="spellEnd"/>
      <w:r w:rsidR="003C03B6">
        <w:t xml:space="preserve"> &gt;/events” </w:t>
      </w:r>
      <w:proofErr w:type="spellStart"/>
      <w:r w:rsidR="003C03B6">
        <w:t>endpoint</w:t>
      </w:r>
      <w:proofErr w:type="spellEnd"/>
      <w:r w:rsidR="003C03B6">
        <w:t xml:space="preserve">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w:t>
      </w:r>
      <w:proofErr w:type="spellStart"/>
      <w:r w:rsidR="002F5D3D">
        <w:rPr>
          <w:color w:val="000000" w:themeColor="text1"/>
        </w:rPr>
        <w:t>id</w:t>
      </w:r>
      <w:proofErr w:type="spellEnd"/>
      <w:r w:rsidR="002F5D3D">
        <w:rPr>
          <w:color w:val="000000" w:themeColor="text1"/>
        </w:rPr>
        <w:t xml:space="preserve">” is </w:t>
      </w:r>
      <w:r w:rsidR="00A5182A">
        <w:rPr>
          <w:color w:val="000000" w:themeColor="text1"/>
        </w:rPr>
        <w:t>standaard</w:t>
      </w:r>
      <w:r w:rsidR="002F5D3D">
        <w:rPr>
          <w:color w:val="000000" w:themeColor="text1"/>
        </w:rPr>
        <w:t xml:space="preserve"> “</w:t>
      </w:r>
      <w:proofErr w:type="spellStart"/>
      <w:r w:rsidR="002F5D3D">
        <w:rPr>
          <w:color w:val="000000" w:themeColor="text1"/>
        </w:rPr>
        <w:t>primary</w:t>
      </w:r>
      <w:proofErr w:type="spellEnd"/>
      <w:r w:rsidR="002F5D3D">
        <w:rPr>
          <w:color w:val="000000" w:themeColor="text1"/>
        </w:rPr>
        <w:t>”,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proofErr w:type="spellStart"/>
      <w:r w:rsidR="008B3B70">
        <w:rPr>
          <w:color w:val="000000" w:themeColor="text1"/>
        </w:rPr>
        <w:t>timeMin</w:t>
      </w:r>
      <w:proofErr w:type="spellEnd"/>
      <w:r w:rsidR="00614B8C">
        <w:rPr>
          <w:color w:val="000000" w:themeColor="text1"/>
        </w:rPr>
        <w:t>” parameter de huidige tijd mee, en als “</w:t>
      </w:r>
      <w:proofErr w:type="spellStart"/>
      <w:r w:rsidR="00614B8C">
        <w:rPr>
          <w:color w:val="000000" w:themeColor="text1"/>
        </w:rPr>
        <w:t>timeMax</w:t>
      </w:r>
      <w:proofErr w:type="spellEnd"/>
      <w:r w:rsidR="00614B8C">
        <w:rPr>
          <w:color w:val="000000" w:themeColor="text1"/>
        </w:rPr>
        <w:t>”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worden opgeslagen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bookmarkStart w:id="36" w:name="_Toc451619658"/>
      <w:r>
        <w:t>Een vervallen “Access token” ver</w:t>
      </w:r>
      <w:r w:rsidR="003902C8">
        <w:t>vangen</w:t>
      </w:r>
      <w:bookmarkEnd w:id="36"/>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proofErr w:type="spellStart"/>
      <w:r w:rsidR="00BA4B1E">
        <w:t>OAuth</w:t>
      </w:r>
      <w:proofErr w:type="spellEnd"/>
      <w:r w:rsidR="00BA4B1E">
        <w:t xml:space="preserve"> 2.0 </w:t>
      </w:r>
      <w:proofErr w:type="spellStart"/>
      <w:r w:rsidR="00BA4B1E">
        <w:t>for</w:t>
      </w:r>
      <w:proofErr w:type="spellEnd"/>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7" w:name="_Toc451619659"/>
      <w:r w:rsidRPr="00656663">
        <w:rPr>
          <w:lang w:val="en-US"/>
        </w:rPr>
        <w:t>Flask (Web interface API</w:t>
      </w:r>
      <w:r>
        <w:rPr>
          <w:lang w:val="en-US"/>
        </w:rPr>
        <w:t>)</w:t>
      </w:r>
      <w:bookmarkEnd w:id="37"/>
    </w:p>
    <w:p w:rsidR="006260BE" w:rsidRPr="00C264D4" w:rsidRDefault="00C264D4">
      <w:r>
        <w:t xml:space="preserve">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w:t>
      </w:r>
      <w:r>
        <w:lastRenderedPageBreak/>
        <w:t>opgenomen in de web interface. Op deze manier worden bijvoorbeeld de huidige “settings” opgevraagd die in de “settings” tab van de web interface kunnen worden weergegeven.</w:t>
      </w:r>
    </w:p>
    <w:p w:rsidR="004B1F81" w:rsidRDefault="004B1F81" w:rsidP="00196631">
      <w:pPr>
        <w:pStyle w:val="Kop30"/>
      </w:pPr>
      <w:bookmarkStart w:id="38" w:name="_Toc451619660"/>
      <w:r>
        <w:t>Netwerk en acces point</w:t>
      </w:r>
      <w:bookmarkEnd w:id="38"/>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w:t>
      </w:r>
      <w:proofErr w:type="spellStart"/>
      <w:r>
        <w:t>sys</w:t>
      </w:r>
      <w:proofErr w:type="spellEnd"/>
      <w:r>
        <w:t>/class/net/wlan0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proofErr w:type="spellStart"/>
      <w:r w:rsidR="000E28BF">
        <w:t>attempt_connect</w:t>
      </w:r>
      <w:proofErr w:type="spellEnd"/>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w:t>
      </w:r>
      <w:proofErr w:type="spellStart"/>
      <w:r w:rsidR="005B2256">
        <w:t>subproces.call</w:t>
      </w:r>
      <w:proofErr w:type="spellEnd"/>
      <w:r w:rsidR="005B2256">
        <w:t>”</w:t>
      </w:r>
      <w:r>
        <w:t xml:space="preserve"> het </w:t>
      </w:r>
      <w:r w:rsidR="005B2256">
        <w:t>“</w:t>
      </w:r>
      <w:proofErr w:type="spellStart"/>
      <w:r>
        <w:t>netctl</w:t>
      </w:r>
      <w:proofErr w:type="spellEnd"/>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w:t>
      </w:r>
      <w:proofErr w:type="spellStart"/>
      <w:r w:rsidRPr="007D0134">
        <w:rPr>
          <w:szCs w:val="22"/>
        </w:rPr>
        <w:t>network</w:t>
      </w:r>
      <w:proofErr w:type="spellEnd"/>
      <w:r w:rsidRPr="007D0134">
        <w:rPr>
          <w:szCs w:val="22"/>
        </w:rPr>
        <w:t>’]</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proofErr w:type="spellStart"/>
      <w:r w:rsidR="00CC635A">
        <w:rPr>
          <w:szCs w:val="22"/>
        </w:rPr>
        <w:t>SmartAlarmClock</w:t>
      </w:r>
      <w:proofErr w:type="spellEnd"/>
      <w:r w:rsidR="00DB5A63">
        <w:rPr>
          <w:szCs w:val="22"/>
        </w:rPr>
        <w:t xml:space="preserve"> </w:t>
      </w:r>
      <w:r w:rsidR="00AD7480">
        <w:rPr>
          <w:szCs w:val="22"/>
        </w:rPr>
        <w:t xml:space="preserve">een netwerk heeft wordt meteen ook via </w:t>
      </w:r>
      <w:r w:rsidR="00D9001A">
        <w:rPr>
          <w:szCs w:val="22"/>
        </w:rPr>
        <w:t>“</w:t>
      </w:r>
      <w:proofErr w:type="spellStart"/>
      <w:r w:rsidR="00AD7480">
        <w:rPr>
          <w:szCs w:val="22"/>
        </w:rPr>
        <w:t>ntp</w:t>
      </w:r>
      <w:proofErr w:type="spellEnd"/>
      <w:r w:rsidR="00D9001A">
        <w:rPr>
          <w:szCs w:val="22"/>
        </w:rPr>
        <w:t>”</w:t>
      </w:r>
      <w:r w:rsidR="00AD7480">
        <w:rPr>
          <w:szCs w:val="22"/>
        </w:rPr>
        <w:t xml:space="preserve"> (</w:t>
      </w:r>
      <w:proofErr w:type="spellStart"/>
      <w:r w:rsidR="00AD7480">
        <w:rPr>
          <w:szCs w:val="22"/>
        </w:rPr>
        <w:t>network</w:t>
      </w:r>
      <w:proofErr w:type="spellEnd"/>
      <w:r w:rsidR="00AD7480">
        <w:rPr>
          <w:szCs w:val="22"/>
        </w:rPr>
        <w:t xml:space="preserve"> time protocol) de tijd juist gezet. Indien de synchronisatie met </w:t>
      </w:r>
      <w:r w:rsidR="00D9001A">
        <w:rPr>
          <w:szCs w:val="22"/>
        </w:rPr>
        <w:t>“</w:t>
      </w:r>
      <w:proofErr w:type="spellStart"/>
      <w:r w:rsidR="00AD7480">
        <w:rPr>
          <w:szCs w:val="22"/>
        </w:rPr>
        <w:t>ntp</w:t>
      </w:r>
      <w:proofErr w:type="spellEnd"/>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w:t>
      </w:r>
      <w:proofErr w:type="spellStart"/>
      <w:r>
        <w:rPr>
          <w:szCs w:val="22"/>
        </w:rPr>
        <w:t>network</w:t>
      </w:r>
      <w:proofErr w:type="spellEnd"/>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t>
      </w:r>
      <w:proofErr w:type="spellStart"/>
      <w:r w:rsidR="00205E19">
        <w:rPr>
          <w:szCs w:val="22"/>
        </w:rPr>
        <w:t>WiFi</w:t>
      </w:r>
      <w:proofErr w:type="spellEnd"/>
      <w:r w:rsidR="00205E19">
        <w:rPr>
          <w:szCs w:val="22"/>
        </w:rPr>
        <w:t xml:space="preserve"> netwerken wordt geladen via </w:t>
      </w:r>
      <w:proofErr w:type="spellStart"/>
      <w:r w:rsidR="00205E19">
        <w:rPr>
          <w:szCs w:val="22"/>
        </w:rPr>
        <w:t>JavaScript</w:t>
      </w:r>
      <w:proofErr w:type="spellEnd"/>
      <w:r w:rsidR="00205E19">
        <w:rPr>
          <w:szCs w:val="22"/>
        </w:rPr>
        <w:t>. Als het formulier is ingevuld en is verzonden, wordt er een nieuw bestand aangemaakt in “/etc/</w:t>
      </w:r>
      <w:proofErr w:type="spellStart"/>
      <w:r w:rsidR="00205E19">
        <w:rPr>
          <w:szCs w:val="22"/>
        </w:rPr>
        <w:t>netclt</w:t>
      </w:r>
      <w:proofErr w:type="spellEnd"/>
      <w:r w:rsidR="00205E19">
        <w:rPr>
          <w:szCs w:val="22"/>
        </w:rPr>
        <w:t xml:space="preserve">” met het juiste formaat en de gegevens over het gekozen </w:t>
      </w:r>
      <w:proofErr w:type="spellStart"/>
      <w:r w:rsidR="00205E19">
        <w:rPr>
          <w:szCs w:val="22"/>
        </w:rPr>
        <w:t>WiFi</w:t>
      </w:r>
      <w:proofErr w:type="spellEnd"/>
      <w:r w:rsidR="00205E19">
        <w:rPr>
          <w:szCs w:val="22"/>
        </w:rPr>
        <w:t xml:space="preserve"> netwerk. Via een </w:t>
      </w:r>
      <w:r w:rsidR="00205E19">
        <w:t>“</w:t>
      </w:r>
      <w:proofErr w:type="spellStart"/>
      <w:r w:rsidR="00205E19">
        <w:t>attempt_connect</w:t>
      </w:r>
      <w:proofErr w:type="spellEnd"/>
      <w:r w:rsidR="00205E19">
        <w:t>” word er dan geprobeerd dit profiel te laden.</w:t>
      </w:r>
    </w:p>
    <w:p w:rsidR="00C84D1B" w:rsidRPr="007D0134" w:rsidRDefault="00205E19" w:rsidP="00BB52E1">
      <w:pPr>
        <w:rPr>
          <w:sz w:val="24"/>
        </w:rPr>
      </w:pPr>
      <w:r>
        <w:t>Via het extern programma “</w:t>
      </w:r>
      <w:proofErr w:type="spellStart"/>
      <w:r>
        <w:t>iwlist</w:t>
      </w:r>
      <w:proofErr w:type="spellEnd"/>
      <w:r>
        <w:t xml:space="preserve">” wordt de scan naar wifi netwerken uitgevoerd. De output van dit programma is echter </w:t>
      </w:r>
      <w:r w:rsidR="007F7CB0">
        <w:t xml:space="preserve">niet </w:t>
      </w:r>
      <w:r>
        <w:t xml:space="preserve">optimaal (het bevat veel overbodige info en onbruikbare netwerken) dus wordt het eerst met </w:t>
      </w:r>
      <w:proofErr w:type="spellStart"/>
      <w:r w:rsidR="00FD044A">
        <w:t>R</w:t>
      </w:r>
      <w:r>
        <w:t>eg</w:t>
      </w:r>
      <w:r w:rsidR="007F7CB0">
        <w:t>E</w:t>
      </w:r>
      <w:r>
        <w:t>x</w:t>
      </w:r>
      <w:proofErr w:type="spellEnd"/>
      <w:r>
        <w:t xml:space="preserve"> omgezet naar een JSON vriendelijk formaat.</w:t>
      </w:r>
    </w:p>
    <w:p w:rsidR="00074C21" w:rsidRDefault="00074C21" w:rsidP="00196631">
      <w:pPr>
        <w:pStyle w:val="Kop30"/>
      </w:pPr>
      <w:bookmarkStart w:id="39" w:name="_Toc451619661"/>
      <w:r>
        <w:t>Rotary encoder</w:t>
      </w:r>
      <w:bookmarkEnd w:id="39"/>
    </w:p>
    <w:p w:rsidR="00B20841" w:rsidRDefault="002D59D2" w:rsidP="002D59D2">
      <w:r>
        <w:t xml:space="preserve">Om de rotary encoder aan te sturen wordt gebruikt gemaakt van de </w:t>
      </w:r>
      <w:r w:rsidR="00D21625">
        <w:t>“</w:t>
      </w:r>
      <w:proofErr w:type="spellStart"/>
      <w:r>
        <w:t>RPi.GPIO</w:t>
      </w:r>
      <w:proofErr w:type="spellEnd"/>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w:t>
      </w:r>
      <w:proofErr w:type="spellStart"/>
      <w:r w:rsidR="00D21625">
        <w:t>GPIO.setup</w:t>
      </w:r>
      <w:proofErr w:type="spellEnd"/>
      <w:r w:rsidR="00D21625">
        <w:t>”</w:t>
      </w:r>
      <w:r w:rsidR="00F66DE7">
        <w:t xml:space="preserve"> als input gezet en worden de inwendige pull-up weerstanden geactiveerd. Als laatste wordt een </w:t>
      </w:r>
      <w:proofErr w:type="spellStart"/>
      <w:r w:rsidR="000E5FC9">
        <w:t>callback</w:t>
      </w:r>
      <w:proofErr w:type="spellEnd"/>
      <w:r w:rsidR="000E5FC9">
        <w:t xml:space="preserve"> </w:t>
      </w:r>
      <w:r w:rsidR="00993DF2">
        <w:t xml:space="preserve">toegevoegd aan pin A en pin S. Deze </w:t>
      </w:r>
      <w:proofErr w:type="spellStart"/>
      <w:r w:rsidR="000E5FC9">
        <w:t>callback</w:t>
      </w:r>
      <w:proofErr w:type="spellEnd"/>
      <w:r w:rsidR="004C7D8E">
        <w:t xml:space="preserve"> functies</w:t>
      </w:r>
      <w:r w:rsidR="000E5FC9">
        <w:t xml:space="preserve"> </w:t>
      </w:r>
      <w:r w:rsidR="00993DF2">
        <w:t xml:space="preserve">reageren op een </w:t>
      </w:r>
      <w:proofErr w:type="spellStart"/>
      <w:r w:rsidR="00993DF2">
        <w:t>falling</w:t>
      </w:r>
      <w:proofErr w:type="spellEnd"/>
      <w:r w:rsidR="00993DF2">
        <w:t xml:space="preserve"> </w:t>
      </w:r>
      <w:proofErr w:type="spellStart"/>
      <w:r w:rsidR="00993DF2">
        <w:t>edge</w:t>
      </w:r>
      <w:proofErr w:type="spellEnd"/>
      <w:r w:rsidR="00993DF2">
        <w:t xml:space="preserve"> en roepen respectievelijk de functie </w:t>
      </w:r>
      <w:r w:rsidR="00552D3D">
        <w:t>“</w:t>
      </w:r>
      <w:proofErr w:type="spellStart"/>
      <w:r w:rsidR="00552D3D">
        <w:t>int_rot</w:t>
      </w:r>
      <w:proofErr w:type="spellEnd"/>
      <w:r w:rsidR="00552D3D">
        <w:t xml:space="preserve">” </w:t>
      </w:r>
      <w:r w:rsidR="00993DF2">
        <w:t xml:space="preserve">en </w:t>
      </w:r>
      <w:r w:rsidR="00552D3D">
        <w:t>“</w:t>
      </w:r>
      <w:proofErr w:type="spellStart"/>
      <w:r w:rsidR="00993DF2">
        <w:t>int_btn_ok</w:t>
      </w:r>
      <w:proofErr w:type="spellEnd"/>
      <w:r w:rsidR="00552D3D">
        <w:t>”</w:t>
      </w:r>
      <w:r w:rsidR="00993DF2">
        <w:t xml:space="preserve"> op. </w:t>
      </w:r>
      <w:r w:rsidR="00AB4F65">
        <w:t xml:space="preserve">Voor pin A (rotatie) </w:t>
      </w:r>
      <w:r w:rsidR="00993DF2">
        <w:t xml:space="preserve">wordt een </w:t>
      </w:r>
      <w:proofErr w:type="spellStart"/>
      <w:r w:rsidR="00993DF2">
        <w:t>bouncetime</w:t>
      </w:r>
      <w:proofErr w:type="spellEnd"/>
      <w:r w:rsidR="00993DF2">
        <w:t xml:space="preserv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w:t>
      </w:r>
      <w:proofErr w:type="spellStart"/>
      <w:r w:rsidR="00BB5ED8">
        <w:t>callback</w:t>
      </w:r>
      <w:proofErr w:type="spellEnd"/>
      <w:r w:rsidR="00BB5ED8">
        <w:t xml:space="preserve"> functies </w:t>
      </w:r>
      <w:r w:rsidR="00404A12">
        <w:t xml:space="preserve">navigeren door </w:t>
      </w:r>
      <w:r w:rsidR="00404A12">
        <w:lastRenderedPageBreak/>
        <w:t xml:space="preserve">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w:t>
      </w:r>
      <w:proofErr w:type="spellStart"/>
      <w:r w:rsidR="005A4C6E">
        <w:t>dictionary</w:t>
      </w:r>
      <w:proofErr w:type="spellEnd"/>
      <w:r w:rsidR="005A4C6E">
        <w:t xml:space="preserve">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w:t>
      </w:r>
      <w:proofErr w:type="spellStart"/>
      <w:r w:rsidR="00220401">
        <w:t>unique</w:t>
      </w:r>
      <w:proofErr w:type="spellEnd"/>
      <w:r w:rsidR="00220401">
        <w:t xml:space="preserve"> </w:t>
      </w:r>
      <w:r w:rsidR="004849AD">
        <w:t>annotatie</w:t>
      </w:r>
      <w:r w:rsidR="00220401">
        <w:t xml:space="preserve"> wordt toegevoegd aan de enum om zeker te zijn dat er geen waardes dubbel worden opgenome</w:t>
      </w:r>
      <w:r w:rsidR="00DE3824">
        <w:t>n</w:t>
      </w:r>
      <w:r w:rsidR="00E036BD">
        <w:t>. Dit vermijd domme typfoutjes en lang debug werk.</w:t>
      </w:r>
    </w:p>
    <w:p w:rsidR="00D167FD" w:rsidRDefault="00D167FD" w:rsidP="001C175F">
      <w:pPr>
        <w:pStyle w:val="Kop30"/>
      </w:pPr>
      <w:bookmarkStart w:id="40" w:name="_Toc451619662"/>
      <w:r>
        <w:t>Alarm/muziek</w:t>
      </w:r>
      <w:bookmarkEnd w:id="40"/>
    </w:p>
    <w:p w:rsidR="00BC38C8" w:rsidRPr="00BC38C8" w:rsidRDefault="00BC38C8" w:rsidP="00BC38C8">
      <w:r>
        <w:t>Voor het afspelen van het geluid gingen we oorspronkelijk de I</w:t>
      </w:r>
      <w:r>
        <w:rPr>
          <w:vertAlign w:val="superscript"/>
        </w:rPr>
        <w:t>2</w:t>
      </w:r>
      <w:r>
        <w:t>S interface gebruiken. Aangezien de printen echter niet tijdig werden geleverd moesten we een PWM pin opofferen om op deze manier muziek af te spelen. Hierdoor kunnen we geen hardware PWM meer gebruiken voor de WS2812 led’s.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w:t>
      </w:r>
      <w:proofErr w:type="spellStart"/>
      <w:r w:rsidR="0029494E">
        <w:t>commandline</w:t>
      </w:r>
      <w:proofErr w:type="spellEnd"/>
      <w:r w:rsidR="0029494E">
        <w:t xml:space="preserve"> mp3 speler mpg123. </w:t>
      </w:r>
    </w:p>
    <w:p w:rsidR="00D167FD" w:rsidRPr="00D167FD" w:rsidRDefault="00D167FD" w:rsidP="00D167FD"/>
    <w:p w:rsidR="007122A8" w:rsidRDefault="00BB3A48" w:rsidP="00C215A0">
      <w:pPr>
        <w:pStyle w:val="Kop30"/>
        <w:pageBreakBefore/>
      </w:pPr>
      <w:bookmarkStart w:id="41" w:name="_Toc451619663"/>
      <w:r>
        <w:lastRenderedPageBreak/>
        <w:t>Web</w:t>
      </w:r>
      <w:r w:rsidR="00A340D9">
        <w:t xml:space="preserve"> </w:t>
      </w:r>
      <w:r>
        <w:t>interface</w:t>
      </w:r>
      <w:bookmarkEnd w:id="41"/>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42" w:name="_Toc451619664"/>
      <w:r>
        <w:t>Status tab</w:t>
      </w:r>
      <w:bookmarkEnd w:id="42"/>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3" w:name="_Toc451619665"/>
      <w:r>
        <w:t>Wifi</w:t>
      </w:r>
      <w:r w:rsidR="00033A16">
        <w:t xml:space="preserve"> </w:t>
      </w:r>
      <w:r w:rsidR="00140886" w:rsidRPr="009B05F7">
        <w:t xml:space="preserve">settings </w:t>
      </w:r>
      <w:r w:rsidR="00033A16">
        <w:t>tab</w:t>
      </w:r>
      <w:bookmarkEnd w:id="43"/>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4" w:name="_Toc451619666"/>
      <w:r w:rsidRPr="009B05F7">
        <w:t>Clock settings tab</w:t>
      </w:r>
      <w:bookmarkEnd w:id="44"/>
      <w:r w:rsidRPr="009B05F7">
        <w:t xml:space="preserve"> </w:t>
      </w:r>
    </w:p>
    <w:p w:rsidR="00E0213F" w:rsidRPr="00E0213F" w:rsidRDefault="00E0213F" w:rsidP="00E0213F">
      <w:r>
        <w:t xml:space="preserve">De settings tab is de belangrijkste tab na het in gebruik nemen van het toestel. Hier kan de gebruiker de </w:t>
      </w:r>
      <w:proofErr w:type="spellStart"/>
      <w:r w:rsidR="00CC635A">
        <w:t>SmartAlarmClock</w:t>
      </w:r>
      <w:proofErr w:type="spellEnd"/>
      <w:r w:rsidR="00DB5A63">
        <w:t xml:space="preserve"> </w:t>
      </w:r>
      <w:r>
        <w:t>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3105B6" w:rsidP="00033A16">
      <w:pPr>
        <w:pStyle w:val="Kop4"/>
      </w:pPr>
      <w:bookmarkStart w:id="45" w:name="_Toc451619667"/>
      <w:r>
        <w:t>Google Calendar</w:t>
      </w:r>
      <w:r w:rsidR="00033A16" w:rsidRPr="009B05F7">
        <w:t xml:space="preserve"> tab</w:t>
      </w:r>
      <w:bookmarkEnd w:id="45"/>
    </w:p>
    <w:p w:rsidR="009B05F7" w:rsidRPr="009B05F7" w:rsidRDefault="009B05F7" w:rsidP="009B05F7">
      <w:bookmarkStart w:id="46" w:name="_GoBack"/>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 indien deze is vervallen kan in deze tab.</w:t>
      </w:r>
      <w:r w:rsidR="003A321D">
        <w:t xml:space="preserve"> Op deze pagina kan ook de user code en de </w:t>
      </w:r>
      <w:proofErr w:type="spellStart"/>
      <w:r w:rsidR="003A321D">
        <w:t>verification</w:t>
      </w:r>
      <w:proofErr w:type="spellEnd"/>
      <w:r w:rsidR="003A321D">
        <w:t xml:space="preserve"> URL worden getoond wanneer de gebruiker toegang moet geven aan de </w:t>
      </w:r>
      <w:proofErr w:type="spellStart"/>
      <w:r w:rsidR="00CC635A">
        <w:t>SmartAlarmClock</w:t>
      </w:r>
      <w:proofErr w:type="spellEnd"/>
      <w:r w:rsidR="00CC635A">
        <w:t xml:space="preserve"> </w:t>
      </w:r>
      <w:r w:rsidR="003A321D">
        <w:t>.</w:t>
      </w:r>
    </w:p>
    <w:bookmarkEnd w:id="46"/>
    <w:p w:rsidR="00383392" w:rsidRPr="009B05F7" w:rsidRDefault="00383392" w:rsidP="00A340D9"/>
    <w:p w:rsidR="00A340D9" w:rsidRPr="009B05F7" w:rsidRDefault="00A340D9" w:rsidP="00A340D9"/>
    <w:p w:rsidR="00A87F53" w:rsidRDefault="00A87F53" w:rsidP="001F141F">
      <w:pPr>
        <w:pStyle w:val="Kop1"/>
      </w:pPr>
      <w:bookmarkStart w:id="47" w:name="_Toc451619668"/>
      <w:r>
        <w:lastRenderedPageBreak/>
        <w:t>Budget</w:t>
      </w:r>
      <w:r w:rsidR="00B87F85">
        <w:t>/kostenraming</w:t>
      </w:r>
      <w:bookmarkEnd w:id="47"/>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 xml:space="preserve">LCD </w:t>
            </w:r>
            <w:proofErr w:type="spellStart"/>
            <w:r>
              <w:rPr>
                <w:lang w:val="en-US"/>
              </w:rPr>
              <w:t>scherm</w:t>
            </w:r>
            <w:proofErr w:type="spellEnd"/>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8" w:name="_Toc451619669"/>
      <w:r>
        <w:lastRenderedPageBreak/>
        <w:t>Besluit</w:t>
      </w:r>
      <w:bookmarkEnd w:id="48"/>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9" w:name="_Toc451619670"/>
      <w:r>
        <w:lastRenderedPageBreak/>
        <w:t>Bijlagen</w:t>
      </w:r>
      <w:bookmarkEnd w:id="49"/>
    </w:p>
    <w:p w:rsidR="00CA3764" w:rsidRDefault="005251AE" w:rsidP="00FE1286">
      <w:pPr>
        <w:pStyle w:val="Kop2"/>
        <w:pageBreakBefore/>
      </w:pPr>
      <w:bookmarkStart w:id="50" w:name="_Ref419568106"/>
      <w:bookmarkStart w:id="51" w:name="_Toc451619671"/>
      <w:r>
        <w:lastRenderedPageBreak/>
        <w:t xml:space="preserve">PCB Schema’s &amp; </w:t>
      </w:r>
      <w:bookmarkEnd w:id="50"/>
      <w:r w:rsidR="00174368">
        <w:t>Lay-out</w:t>
      </w:r>
      <w:bookmarkStart w:id="52" w:name="_Ref419648775"/>
      <w:bookmarkEnd w:id="51"/>
    </w:p>
    <w:p w:rsidR="00F262FF" w:rsidRPr="00F262FF" w:rsidRDefault="00F262FF" w:rsidP="00F262FF">
      <w:pPr>
        <w:pStyle w:val="Kop30"/>
      </w:pPr>
      <w:bookmarkStart w:id="53" w:name="_Toc451619672"/>
      <w:r>
        <w:t>De schema’s</w:t>
      </w:r>
      <w:bookmarkEnd w:id="53"/>
    </w:p>
    <w:p w:rsidR="00F262FF" w:rsidRDefault="00F262FF" w:rsidP="00F262FF">
      <w:pPr>
        <w:keepNext/>
      </w:pPr>
      <w:r>
        <w:rPr>
          <w:noProof/>
          <w:lang w:val="en-US" w:eastAsia="en-US"/>
        </w:rPr>
        <w:drawing>
          <wp:inline distT="0" distB="0" distL="0" distR="0" wp14:anchorId="777E490F" wp14:editId="42C5C70D">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3776980"/>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6</w:t>
      </w:r>
      <w:r>
        <w:fldChar w:fldCharType="end"/>
      </w:r>
      <w:r>
        <w:t>: PCB schema sheet 1.</w:t>
      </w:r>
    </w:p>
    <w:p w:rsidR="00F262FF" w:rsidRDefault="00F262FF" w:rsidP="00F262FF">
      <w:pPr>
        <w:keepNext/>
      </w:pPr>
      <w:r>
        <w:rPr>
          <w:noProof/>
          <w:lang w:val="en-US" w:eastAsia="en-US"/>
        </w:rPr>
        <w:drawing>
          <wp:inline distT="0" distB="0" distL="0" distR="0" wp14:anchorId="38720847" wp14:editId="09B45B5F">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3515995"/>
                    </a:xfrm>
                    <a:prstGeom prst="rect">
                      <a:avLst/>
                    </a:prstGeom>
                  </pic:spPr>
                </pic:pic>
              </a:graphicData>
            </a:graphic>
          </wp:inline>
        </w:drawing>
      </w:r>
    </w:p>
    <w:p w:rsidR="00F262FF" w:rsidRDefault="00F262FF" w:rsidP="00F262FF">
      <w:pPr>
        <w:pStyle w:val="Bijschrift0"/>
        <w:jc w:val="center"/>
      </w:pPr>
      <w:r>
        <w:t xml:space="preserve">Figuur </w:t>
      </w:r>
      <w:r>
        <w:fldChar w:fldCharType="begin"/>
      </w:r>
      <w:r>
        <w:instrText xml:space="preserve"> SEQ Figure \* ARABIC </w:instrText>
      </w:r>
      <w:r>
        <w:fldChar w:fldCharType="separate"/>
      </w:r>
      <w:r>
        <w:rPr>
          <w:noProof/>
        </w:rPr>
        <w:t>7</w:t>
      </w:r>
      <w:r>
        <w:fldChar w:fldCharType="end"/>
      </w:r>
      <w:r>
        <w:t>: PCB schema sheet 2.</w:t>
      </w:r>
    </w:p>
    <w:p w:rsidR="00F262FF" w:rsidRDefault="00F262FF" w:rsidP="00F262FF">
      <w:pPr>
        <w:pStyle w:val="Kop30"/>
      </w:pPr>
      <w:bookmarkStart w:id="54" w:name="_Toc451619673"/>
      <w:r>
        <w:lastRenderedPageBreak/>
        <w:t>De PCB</w:t>
      </w:r>
      <w:bookmarkEnd w:id="54"/>
    </w:p>
    <w:p w:rsidR="00F262FF" w:rsidRDefault="00F262FF" w:rsidP="00F262FF">
      <w:pPr>
        <w:keepNext/>
      </w:pPr>
      <w:r>
        <w:rPr>
          <w:noProof/>
          <w:lang w:val="en-US" w:eastAsia="en-US"/>
        </w:rPr>
        <w:drawing>
          <wp:inline distT="0" distB="0" distL="0" distR="0" wp14:anchorId="6721FB3D" wp14:editId="1DB0480D">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8</w:t>
      </w:r>
      <w:r>
        <w:fldChar w:fldCharType="end"/>
      </w:r>
      <w:r>
        <w:t xml:space="preserve">: Het roze gedeelte is de PCB lay-out voor dit project. Om de resterende ruimte van de print niet verloren te laten gaan werden hier </w:t>
      </w:r>
      <w:proofErr w:type="spellStart"/>
      <w:r>
        <w:t>pads</w:t>
      </w:r>
      <w:proofErr w:type="spellEnd"/>
      <w:r>
        <w:t xml:space="preserve"> voor ws2812 led’s voorzien.</w:t>
      </w:r>
    </w:p>
    <w:p w:rsidR="00F262FF" w:rsidRPr="00F262FF" w:rsidRDefault="00F262FF" w:rsidP="00F262FF"/>
    <w:p w:rsidR="00D3365A" w:rsidRDefault="00D3365A" w:rsidP="00FE1286">
      <w:pPr>
        <w:pStyle w:val="Kop2"/>
        <w:pageBreakBefore/>
      </w:pPr>
      <w:bookmarkStart w:id="55" w:name="_Toc451619674"/>
      <w:r>
        <w:lastRenderedPageBreak/>
        <w:t>Scripts</w:t>
      </w:r>
      <w:bookmarkEnd w:id="52"/>
      <w:bookmarkEnd w:id="55"/>
    </w:p>
    <w:p w:rsidR="00EF2F3E" w:rsidRDefault="00EF2F3E" w:rsidP="00D3365A">
      <w:pPr>
        <w:pStyle w:val="Kop2"/>
        <w:pageBreakBefore/>
      </w:pPr>
      <w:bookmarkStart w:id="56" w:name="_Toc451619675"/>
      <w:r>
        <w:lastRenderedPageBreak/>
        <w:t>Broncode</w:t>
      </w:r>
      <w:r w:rsidR="00CA3764">
        <w:t xml:space="preserve"> (app.py)</w:t>
      </w:r>
      <w:bookmarkEnd w:id="56"/>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7" w:name="_Toc451619676"/>
      <w:r>
        <w:t>Foto’s</w:t>
      </w:r>
      <w:bookmarkEnd w:id="57"/>
    </w:p>
    <w:p w:rsidR="00CA3764" w:rsidRPr="00CA3764" w:rsidRDefault="00CA3764" w:rsidP="00CA3764"/>
    <w:sectPr w:rsidR="00CA3764" w:rsidRPr="00CA3764" w:rsidSect="007C10E4">
      <w:footerReference w:type="default" r:id="rId32"/>
      <w:type w:val="continuous"/>
      <w:pgSz w:w="11907" w:h="16839" w:code="9"/>
      <w:pgMar w:top="1418"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E11" w:rsidRDefault="00CE6E11">
      <w:pPr>
        <w:spacing w:before="0" w:after="0" w:line="240" w:lineRule="auto"/>
      </w:pPr>
      <w:r>
        <w:separator/>
      </w:r>
    </w:p>
  </w:endnote>
  <w:endnote w:type="continuationSeparator" w:id="0">
    <w:p w:rsidR="00CE6E11" w:rsidRDefault="00CE6E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Content>
      <w:p w:rsidR="00674389" w:rsidRDefault="00674389" w:rsidP="003C25D6">
        <w:pPr>
          <w:pStyle w:val="Voettekst0"/>
          <w:jc w:val="right"/>
        </w:pPr>
        <w:r>
          <w:fldChar w:fldCharType="begin"/>
        </w:r>
        <w:r>
          <w:instrText>PAGE   \* MERGEFORMAT</w:instrText>
        </w:r>
        <w:r>
          <w:fldChar w:fldCharType="separate"/>
        </w:r>
        <w:r w:rsidR="005033AA">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E11" w:rsidRDefault="00CE6E11">
      <w:pPr>
        <w:spacing w:before="0" w:after="0" w:line="240" w:lineRule="auto"/>
      </w:pPr>
      <w:r>
        <w:separator/>
      </w:r>
    </w:p>
  </w:footnote>
  <w:footnote w:type="continuationSeparator" w:id="0">
    <w:p w:rsidR="00CE6E11" w:rsidRDefault="00CE6E1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8AB2519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6F68"/>
    <w:rsid w:val="00015170"/>
    <w:rsid w:val="0002486F"/>
    <w:rsid w:val="00024FEA"/>
    <w:rsid w:val="00027358"/>
    <w:rsid w:val="00030C70"/>
    <w:rsid w:val="0003252F"/>
    <w:rsid w:val="00033A16"/>
    <w:rsid w:val="000340F6"/>
    <w:rsid w:val="00041B6A"/>
    <w:rsid w:val="00044069"/>
    <w:rsid w:val="00055B89"/>
    <w:rsid w:val="00060D7E"/>
    <w:rsid w:val="00061F39"/>
    <w:rsid w:val="000641DF"/>
    <w:rsid w:val="00065C84"/>
    <w:rsid w:val="00072A4C"/>
    <w:rsid w:val="00072F36"/>
    <w:rsid w:val="00074C21"/>
    <w:rsid w:val="00075938"/>
    <w:rsid w:val="00076E3D"/>
    <w:rsid w:val="00081AF0"/>
    <w:rsid w:val="000842B5"/>
    <w:rsid w:val="00085415"/>
    <w:rsid w:val="00085776"/>
    <w:rsid w:val="0008688D"/>
    <w:rsid w:val="00091104"/>
    <w:rsid w:val="000A245C"/>
    <w:rsid w:val="000A2512"/>
    <w:rsid w:val="000A2E1C"/>
    <w:rsid w:val="000A6FD0"/>
    <w:rsid w:val="000B1E28"/>
    <w:rsid w:val="000B2803"/>
    <w:rsid w:val="000B6B55"/>
    <w:rsid w:val="000B76D0"/>
    <w:rsid w:val="000C4C5D"/>
    <w:rsid w:val="000C690F"/>
    <w:rsid w:val="000D033E"/>
    <w:rsid w:val="000D1126"/>
    <w:rsid w:val="000D5D39"/>
    <w:rsid w:val="000E014F"/>
    <w:rsid w:val="000E1ED9"/>
    <w:rsid w:val="000E28BF"/>
    <w:rsid w:val="000E5FC9"/>
    <w:rsid w:val="000E758D"/>
    <w:rsid w:val="000F0066"/>
    <w:rsid w:val="000F2F9A"/>
    <w:rsid w:val="000F3FD2"/>
    <w:rsid w:val="000F583E"/>
    <w:rsid w:val="000F6EB4"/>
    <w:rsid w:val="000F7930"/>
    <w:rsid w:val="00100720"/>
    <w:rsid w:val="00103DB1"/>
    <w:rsid w:val="00104589"/>
    <w:rsid w:val="0011437C"/>
    <w:rsid w:val="0011707F"/>
    <w:rsid w:val="00121545"/>
    <w:rsid w:val="00122BC5"/>
    <w:rsid w:val="001267BC"/>
    <w:rsid w:val="0012697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F5C"/>
    <w:rsid w:val="0019407B"/>
    <w:rsid w:val="00194122"/>
    <w:rsid w:val="001943FB"/>
    <w:rsid w:val="00195834"/>
    <w:rsid w:val="001958A6"/>
    <w:rsid w:val="00196631"/>
    <w:rsid w:val="001A1B5D"/>
    <w:rsid w:val="001A321D"/>
    <w:rsid w:val="001A4A54"/>
    <w:rsid w:val="001A6A89"/>
    <w:rsid w:val="001B1BC4"/>
    <w:rsid w:val="001B54AE"/>
    <w:rsid w:val="001B5E4E"/>
    <w:rsid w:val="001C0A59"/>
    <w:rsid w:val="001C175F"/>
    <w:rsid w:val="001C5023"/>
    <w:rsid w:val="001D6867"/>
    <w:rsid w:val="001E08F2"/>
    <w:rsid w:val="001E4032"/>
    <w:rsid w:val="001F141F"/>
    <w:rsid w:val="001F1ED3"/>
    <w:rsid w:val="001F6151"/>
    <w:rsid w:val="00201ED2"/>
    <w:rsid w:val="00205E19"/>
    <w:rsid w:val="00207E1B"/>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A30"/>
    <w:rsid w:val="002563CC"/>
    <w:rsid w:val="0025641D"/>
    <w:rsid w:val="00257EEA"/>
    <w:rsid w:val="0026038A"/>
    <w:rsid w:val="0026283D"/>
    <w:rsid w:val="002647AE"/>
    <w:rsid w:val="00265DAB"/>
    <w:rsid w:val="0027078F"/>
    <w:rsid w:val="002715D0"/>
    <w:rsid w:val="00271D6D"/>
    <w:rsid w:val="00272208"/>
    <w:rsid w:val="002723DE"/>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5EE"/>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6B98"/>
    <w:rsid w:val="003173E0"/>
    <w:rsid w:val="00320A19"/>
    <w:rsid w:val="00320AB0"/>
    <w:rsid w:val="0032426B"/>
    <w:rsid w:val="00325E24"/>
    <w:rsid w:val="003319EF"/>
    <w:rsid w:val="0033290B"/>
    <w:rsid w:val="0033401F"/>
    <w:rsid w:val="00335E71"/>
    <w:rsid w:val="0033793F"/>
    <w:rsid w:val="003402CF"/>
    <w:rsid w:val="003414DB"/>
    <w:rsid w:val="003427BF"/>
    <w:rsid w:val="00345490"/>
    <w:rsid w:val="00353973"/>
    <w:rsid w:val="00353BF6"/>
    <w:rsid w:val="0035616C"/>
    <w:rsid w:val="00357FAD"/>
    <w:rsid w:val="00360F44"/>
    <w:rsid w:val="00367D7A"/>
    <w:rsid w:val="00370C0F"/>
    <w:rsid w:val="00371155"/>
    <w:rsid w:val="00376B1A"/>
    <w:rsid w:val="00377DFF"/>
    <w:rsid w:val="00382137"/>
    <w:rsid w:val="00383289"/>
    <w:rsid w:val="00383392"/>
    <w:rsid w:val="003866E5"/>
    <w:rsid w:val="00386EC3"/>
    <w:rsid w:val="003902C8"/>
    <w:rsid w:val="00396907"/>
    <w:rsid w:val="00397F5D"/>
    <w:rsid w:val="003A04A3"/>
    <w:rsid w:val="003A0DE0"/>
    <w:rsid w:val="003A20A6"/>
    <w:rsid w:val="003A321D"/>
    <w:rsid w:val="003A666F"/>
    <w:rsid w:val="003A6F21"/>
    <w:rsid w:val="003B3DEC"/>
    <w:rsid w:val="003B4993"/>
    <w:rsid w:val="003B53C5"/>
    <w:rsid w:val="003B7792"/>
    <w:rsid w:val="003C03B6"/>
    <w:rsid w:val="003C1586"/>
    <w:rsid w:val="003C1C33"/>
    <w:rsid w:val="003C2576"/>
    <w:rsid w:val="003C25D6"/>
    <w:rsid w:val="003C729D"/>
    <w:rsid w:val="003D22FE"/>
    <w:rsid w:val="003D4DBA"/>
    <w:rsid w:val="003D595F"/>
    <w:rsid w:val="003E0A23"/>
    <w:rsid w:val="003E0D1B"/>
    <w:rsid w:val="003E51C7"/>
    <w:rsid w:val="003F1239"/>
    <w:rsid w:val="003F20FA"/>
    <w:rsid w:val="003F4FE5"/>
    <w:rsid w:val="003F6F28"/>
    <w:rsid w:val="003F774D"/>
    <w:rsid w:val="004006EF"/>
    <w:rsid w:val="0040277A"/>
    <w:rsid w:val="00404453"/>
    <w:rsid w:val="00404A12"/>
    <w:rsid w:val="00404D53"/>
    <w:rsid w:val="0041092A"/>
    <w:rsid w:val="00410C3D"/>
    <w:rsid w:val="00411EC0"/>
    <w:rsid w:val="00411F19"/>
    <w:rsid w:val="00412FE4"/>
    <w:rsid w:val="00414E97"/>
    <w:rsid w:val="00414EB6"/>
    <w:rsid w:val="00423894"/>
    <w:rsid w:val="00426DEB"/>
    <w:rsid w:val="00433526"/>
    <w:rsid w:val="00434823"/>
    <w:rsid w:val="004359DF"/>
    <w:rsid w:val="00436078"/>
    <w:rsid w:val="00436A47"/>
    <w:rsid w:val="00442E47"/>
    <w:rsid w:val="004456EF"/>
    <w:rsid w:val="00446105"/>
    <w:rsid w:val="004469DE"/>
    <w:rsid w:val="00447583"/>
    <w:rsid w:val="00451207"/>
    <w:rsid w:val="00451600"/>
    <w:rsid w:val="00455C4A"/>
    <w:rsid w:val="004566C1"/>
    <w:rsid w:val="00456CD7"/>
    <w:rsid w:val="00464362"/>
    <w:rsid w:val="00466901"/>
    <w:rsid w:val="00472D16"/>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C9A"/>
    <w:rsid w:val="00501661"/>
    <w:rsid w:val="00502E94"/>
    <w:rsid w:val="0050308B"/>
    <w:rsid w:val="005033AA"/>
    <w:rsid w:val="005079AE"/>
    <w:rsid w:val="00507EBB"/>
    <w:rsid w:val="005203C1"/>
    <w:rsid w:val="00522A6F"/>
    <w:rsid w:val="005242F5"/>
    <w:rsid w:val="005251AE"/>
    <w:rsid w:val="00525364"/>
    <w:rsid w:val="005275C8"/>
    <w:rsid w:val="005338AC"/>
    <w:rsid w:val="00533F6D"/>
    <w:rsid w:val="005413ED"/>
    <w:rsid w:val="00545838"/>
    <w:rsid w:val="005462CB"/>
    <w:rsid w:val="00551438"/>
    <w:rsid w:val="00551E71"/>
    <w:rsid w:val="005523B5"/>
    <w:rsid w:val="0055258D"/>
    <w:rsid w:val="00552D3D"/>
    <w:rsid w:val="00552F5D"/>
    <w:rsid w:val="00554E30"/>
    <w:rsid w:val="005578C5"/>
    <w:rsid w:val="005640D6"/>
    <w:rsid w:val="005656B2"/>
    <w:rsid w:val="0057017C"/>
    <w:rsid w:val="0057069D"/>
    <w:rsid w:val="00572735"/>
    <w:rsid w:val="00573188"/>
    <w:rsid w:val="00575700"/>
    <w:rsid w:val="005764FF"/>
    <w:rsid w:val="00577E6C"/>
    <w:rsid w:val="005800F5"/>
    <w:rsid w:val="00582D4C"/>
    <w:rsid w:val="0058306B"/>
    <w:rsid w:val="00586B71"/>
    <w:rsid w:val="0059218A"/>
    <w:rsid w:val="00597A71"/>
    <w:rsid w:val="005A1BBB"/>
    <w:rsid w:val="005A3C5E"/>
    <w:rsid w:val="005A480F"/>
    <w:rsid w:val="005A4ADD"/>
    <w:rsid w:val="005A4C6E"/>
    <w:rsid w:val="005A5597"/>
    <w:rsid w:val="005A7ED0"/>
    <w:rsid w:val="005B0F6B"/>
    <w:rsid w:val="005B2256"/>
    <w:rsid w:val="005B2784"/>
    <w:rsid w:val="005B6A2D"/>
    <w:rsid w:val="005B7F27"/>
    <w:rsid w:val="005C3AD3"/>
    <w:rsid w:val="005C4CB0"/>
    <w:rsid w:val="005C5CC9"/>
    <w:rsid w:val="005C6C08"/>
    <w:rsid w:val="005C7073"/>
    <w:rsid w:val="005C7ECE"/>
    <w:rsid w:val="005D224D"/>
    <w:rsid w:val="005D3752"/>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7EF1"/>
    <w:rsid w:val="006418E9"/>
    <w:rsid w:val="0064495A"/>
    <w:rsid w:val="0064627D"/>
    <w:rsid w:val="006510EE"/>
    <w:rsid w:val="00651946"/>
    <w:rsid w:val="00651991"/>
    <w:rsid w:val="006524D6"/>
    <w:rsid w:val="0065289B"/>
    <w:rsid w:val="00653D5A"/>
    <w:rsid w:val="006563CF"/>
    <w:rsid w:val="00656663"/>
    <w:rsid w:val="006574A9"/>
    <w:rsid w:val="006600DF"/>
    <w:rsid w:val="0066168D"/>
    <w:rsid w:val="006621D0"/>
    <w:rsid w:val="006637A9"/>
    <w:rsid w:val="0066419C"/>
    <w:rsid w:val="00666A9E"/>
    <w:rsid w:val="00667A10"/>
    <w:rsid w:val="00673144"/>
    <w:rsid w:val="00673240"/>
    <w:rsid w:val="00674389"/>
    <w:rsid w:val="00684577"/>
    <w:rsid w:val="006865C0"/>
    <w:rsid w:val="00686B09"/>
    <w:rsid w:val="00687183"/>
    <w:rsid w:val="00687961"/>
    <w:rsid w:val="006903C6"/>
    <w:rsid w:val="0069202A"/>
    <w:rsid w:val="00692CAB"/>
    <w:rsid w:val="00693316"/>
    <w:rsid w:val="00693636"/>
    <w:rsid w:val="00694E33"/>
    <w:rsid w:val="006A31ED"/>
    <w:rsid w:val="006B0AED"/>
    <w:rsid w:val="006B0B89"/>
    <w:rsid w:val="006B1207"/>
    <w:rsid w:val="006B3F31"/>
    <w:rsid w:val="006B4650"/>
    <w:rsid w:val="006B5326"/>
    <w:rsid w:val="006C0CA2"/>
    <w:rsid w:val="006C107E"/>
    <w:rsid w:val="006C14E9"/>
    <w:rsid w:val="006C2A3A"/>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751"/>
    <w:rsid w:val="0074300C"/>
    <w:rsid w:val="00752657"/>
    <w:rsid w:val="00753942"/>
    <w:rsid w:val="00755317"/>
    <w:rsid w:val="0075670C"/>
    <w:rsid w:val="0075763F"/>
    <w:rsid w:val="0076237E"/>
    <w:rsid w:val="007655CB"/>
    <w:rsid w:val="00772E38"/>
    <w:rsid w:val="00775D1E"/>
    <w:rsid w:val="00777651"/>
    <w:rsid w:val="0078027C"/>
    <w:rsid w:val="00780F50"/>
    <w:rsid w:val="00781A12"/>
    <w:rsid w:val="007853D6"/>
    <w:rsid w:val="0078646C"/>
    <w:rsid w:val="00792B1F"/>
    <w:rsid w:val="0079551C"/>
    <w:rsid w:val="00795790"/>
    <w:rsid w:val="0079620B"/>
    <w:rsid w:val="00797D0D"/>
    <w:rsid w:val="007A031A"/>
    <w:rsid w:val="007A30B0"/>
    <w:rsid w:val="007A5F2C"/>
    <w:rsid w:val="007B18BB"/>
    <w:rsid w:val="007B47AA"/>
    <w:rsid w:val="007B5B62"/>
    <w:rsid w:val="007B5D89"/>
    <w:rsid w:val="007B69F4"/>
    <w:rsid w:val="007B6EEB"/>
    <w:rsid w:val="007B7EC8"/>
    <w:rsid w:val="007C10E4"/>
    <w:rsid w:val="007C1EBC"/>
    <w:rsid w:val="007C2797"/>
    <w:rsid w:val="007D0134"/>
    <w:rsid w:val="007D0912"/>
    <w:rsid w:val="007D1F6D"/>
    <w:rsid w:val="007D3C29"/>
    <w:rsid w:val="007D7196"/>
    <w:rsid w:val="007E0571"/>
    <w:rsid w:val="007E1244"/>
    <w:rsid w:val="007E1564"/>
    <w:rsid w:val="007E40C9"/>
    <w:rsid w:val="007E548D"/>
    <w:rsid w:val="007E5883"/>
    <w:rsid w:val="007E5CF5"/>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3736"/>
    <w:rsid w:val="008238D4"/>
    <w:rsid w:val="00833932"/>
    <w:rsid w:val="00834378"/>
    <w:rsid w:val="00836CED"/>
    <w:rsid w:val="008378AF"/>
    <w:rsid w:val="0085113E"/>
    <w:rsid w:val="0085512B"/>
    <w:rsid w:val="008629A5"/>
    <w:rsid w:val="008636D1"/>
    <w:rsid w:val="008660A4"/>
    <w:rsid w:val="00866BB6"/>
    <w:rsid w:val="008677BC"/>
    <w:rsid w:val="00870DD5"/>
    <w:rsid w:val="0087604F"/>
    <w:rsid w:val="008769D6"/>
    <w:rsid w:val="00880143"/>
    <w:rsid w:val="008807EB"/>
    <w:rsid w:val="00882D95"/>
    <w:rsid w:val="00884FF5"/>
    <w:rsid w:val="00887292"/>
    <w:rsid w:val="0089023B"/>
    <w:rsid w:val="0089390C"/>
    <w:rsid w:val="008A1512"/>
    <w:rsid w:val="008A2683"/>
    <w:rsid w:val="008A6C17"/>
    <w:rsid w:val="008B0768"/>
    <w:rsid w:val="008B1F78"/>
    <w:rsid w:val="008B2B78"/>
    <w:rsid w:val="008B3B70"/>
    <w:rsid w:val="008B5919"/>
    <w:rsid w:val="008B6945"/>
    <w:rsid w:val="008C1936"/>
    <w:rsid w:val="008D1443"/>
    <w:rsid w:val="008D2ADC"/>
    <w:rsid w:val="008D30CA"/>
    <w:rsid w:val="008D5262"/>
    <w:rsid w:val="008D5E69"/>
    <w:rsid w:val="008D7738"/>
    <w:rsid w:val="008D7B07"/>
    <w:rsid w:val="008E3722"/>
    <w:rsid w:val="008E4F5E"/>
    <w:rsid w:val="008E7819"/>
    <w:rsid w:val="008F2652"/>
    <w:rsid w:val="008F2F21"/>
    <w:rsid w:val="008F63D7"/>
    <w:rsid w:val="00900032"/>
    <w:rsid w:val="00900C1C"/>
    <w:rsid w:val="009013EC"/>
    <w:rsid w:val="00905174"/>
    <w:rsid w:val="00907ECE"/>
    <w:rsid w:val="00910F07"/>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6195E"/>
    <w:rsid w:val="00961AC8"/>
    <w:rsid w:val="009622B6"/>
    <w:rsid w:val="00962EC8"/>
    <w:rsid w:val="00964A55"/>
    <w:rsid w:val="009656AF"/>
    <w:rsid w:val="0097000F"/>
    <w:rsid w:val="00970D99"/>
    <w:rsid w:val="009715E9"/>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D0B4B"/>
    <w:rsid w:val="009D0C6D"/>
    <w:rsid w:val="009D1CCF"/>
    <w:rsid w:val="009D1D83"/>
    <w:rsid w:val="009D6F8F"/>
    <w:rsid w:val="009E00A5"/>
    <w:rsid w:val="009E24E7"/>
    <w:rsid w:val="009E2CB9"/>
    <w:rsid w:val="009E7296"/>
    <w:rsid w:val="009F135F"/>
    <w:rsid w:val="009F5134"/>
    <w:rsid w:val="00A008B3"/>
    <w:rsid w:val="00A01094"/>
    <w:rsid w:val="00A034B9"/>
    <w:rsid w:val="00A0553B"/>
    <w:rsid w:val="00A0656F"/>
    <w:rsid w:val="00A07C0A"/>
    <w:rsid w:val="00A125D1"/>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5CA5"/>
    <w:rsid w:val="00A67492"/>
    <w:rsid w:val="00A67672"/>
    <w:rsid w:val="00A71CD2"/>
    <w:rsid w:val="00A738FB"/>
    <w:rsid w:val="00A75888"/>
    <w:rsid w:val="00A76D90"/>
    <w:rsid w:val="00A83F10"/>
    <w:rsid w:val="00A84389"/>
    <w:rsid w:val="00A8542D"/>
    <w:rsid w:val="00A872DE"/>
    <w:rsid w:val="00A87F53"/>
    <w:rsid w:val="00A9222C"/>
    <w:rsid w:val="00A92C7F"/>
    <w:rsid w:val="00A94BF8"/>
    <w:rsid w:val="00A9626B"/>
    <w:rsid w:val="00AA0E12"/>
    <w:rsid w:val="00AA125A"/>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5214"/>
    <w:rsid w:val="00AD0DDA"/>
    <w:rsid w:val="00AD15AE"/>
    <w:rsid w:val="00AD199C"/>
    <w:rsid w:val="00AD7480"/>
    <w:rsid w:val="00AE3A89"/>
    <w:rsid w:val="00AE5167"/>
    <w:rsid w:val="00AE5202"/>
    <w:rsid w:val="00AF0965"/>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6239"/>
    <w:rsid w:val="00B43D2D"/>
    <w:rsid w:val="00B44C05"/>
    <w:rsid w:val="00B4514B"/>
    <w:rsid w:val="00B471C8"/>
    <w:rsid w:val="00B4744C"/>
    <w:rsid w:val="00B50E92"/>
    <w:rsid w:val="00B53539"/>
    <w:rsid w:val="00B54220"/>
    <w:rsid w:val="00B551D3"/>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F85"/>
    <w:rsid w:val="00B958F6"/>
    <w:rsid w:val="00B961BF"/>
    <w:rsid w:val="00BA0B78"/>
    <w:rsid w:val="00BA113B"/>
    <w:rsid w:val="00BA22FA"/>
    <w:rsid w:val="00BA26A4"/>
    <w:rsid w:val="00BA36F8"/>
    <w:rsid w:val="00BA4ACC"/>
    <w:rsid w:val="00BA4B1E"/>
    <w:rsid w:val="00BA4EF4"/>
    <w:rsid w:val="00BA50E3"/>
    <w:rsid w:val="00BA6E53"/>
    <w:rsid w:val="00BA7F4B"/>
    <w:rsid w:val="00BB1D72"/>
    <w:rsid w:val="00BB1E4A"/>
    <w:rsid w:val="00BB2711"/>
    <w:rsid w:val="00BB37A6"/>
    <w:rsid w:val="00BB3A48"/>
    <w:rsid w:val="00BB52E1"/>
    <w:rsid w:val="00BB5ED8"/>
    <w:rsid w:val="00BB6B12"/>
    <w:rsid w:val="00BC0476"/>
    <w:rsid w:val="00BC057F"/>
    <w:rsid w:val="00BC1B41"/>
    <w:rsid w:val="00BC38C8"/>
    <w:rsid w:val="00BC3C6B"/>
    <w:rsid w:val="00BC5342"/>
    <w:rsid w:val="00BD1891"/>
    <w:rsid w:val="00BE318A"/>
    <w:rsid w:val="00BE6E3A"/>
    <w:rsid w:val="00BE7690"/>
    <w:rsid w:val="00BF00A5"/>
    <w:rsid w:val="00BF478A"/>
    <w:rsid w:val="00BF4B63"/>
    <w:rsid w:val="00BF59CA"/>
    <w:rsid w:val="00C01011"/>
    <w:rsid w:val="00C0179F"/>
    <w:rsid w:val="00C025A0"/>
    <w:rsid w:val="00C038F9"/>
    <w:rsid w:val="00C03A68"/>
    <w:rsid w:val="00C04B26"/>
    <w:rsid w:val="00C133F9"/>
    <w:rsid w:val="00C14F63"/>
    <w:rsid w:val="00C16064"/>
    <w:rsid w:val="00C203C5"/>
    <w:rsid w:val="00C20CF3"/>
    <w:rsid w:val="00C20D80"/>
    <w:rsid w:val="00C21167"/>
    <w:rsid w:val="00C215A0"/>
    <w:rsid w:val="00C24782"/>
    <w:rsid w:val="00C2496E"/>
    <w:rsid w:val="00C264D4"/>
    <w:rsid w:val="00C319AB"/>
    <w:rsid w:val="00C3708A"/>
    <w:rsid w:val="00C402C4"/>
    <w:rsid w:val="00C41B51"/>
    <w:rsid w:val="00C41F40"/>
    <w:rsid w:val="00C504C7"/>
    <w:rsid w:val="00C50671"/>
    <w:rsid w:val="00C5084A"/>
    <w:rsid w:val="00C553FD"/>
    <w:rsid w:val="00C55A3A"/>
    <w:rsid w:val="00C634AB"/>
    <w:rsid w:val="00C6432B"/>
    <w:rsid w:val="00C673C4"/>
    <w:rsid w:val="00C725A0"/>
    <w:rsid w:val="00C72C57"/>
    <w:rsid w:val="00C7379F"/>
    <w:rsid w:val="00C769EB"/>
    <w:rsid w:val="00C77050"/>
    <w:rsid w:val="00C77DAE"/>
    <w:rsid w:val="00C80ED7"/>
    <w:rsid w:val="00C81735"/>
    <w:rsid w:val="00C82931"/>
    <w:rsid w:val="00C84D1B"/>
    <w:rsid w:val="00C86B6C"/>
    <w:rsid w:val="00C959FB"/>
    <w:rsid w:val="00C96451"/>
    <w:rsid w:val="00C97C23"/>
    <w:rsid w:val="00CA18F0"/>
    <w:rsid w:val="00CA3764"/>
    <w:rsid w:val="00CA4316"/>
    <w:rsid w:val="00CA7211"/>
    <w:rsid w:val="00CB2595"/>
    <w:rsid w:val="00CB4771"/>
    <w:rsid w:val="00CB5829"/>
    <w:rsid w:val="00CC0E78"/>
    <w:rsid w:val="00CC1C87"/>
    <w:rsid w:val="00CC4F2B"/>
    <w:rsid w:val="00CC635A"/>
    <w:rsid w:val="00CC7A9C"/>
    <w:rsid w:val="00CD0007"/>
    <w:rsid w:val="00CD1FC0"/>
    <w:rsid w:val="00CD6AFA"/>
    <w:rsid w:val="00CE0D85"/>
    <w:rsid w:val="00CE1A45"/>
    <w:rsid w:val="00CE1FCB"/>
    <w:rsid w:val="00CE2B1A"/>
    <w:rsid w:val="00CE4144"/>
    <w:rsid w:val="00CE6E11"/>
    <w:rsid w:val="00CF2A36"/>
    <w:rsid w:val="00CF2E92"/>
    <w:rsid w:val="00CF7330"/>
    <w:rsid w:val="00D00685"/>
    <w:rsid w:val="00D00AF0"/>
    <w:rsid w:val="00D02535"/>
    <w:rsid w:val="00D026F8"/>
    <w:rsid w:val="00D0286C"/>
    <w:rsid w:val="00D07D87"/>
    <w:rsid w:val="00D10CAF"/>
    <w:rsid w:val="00D10E1E"/>
    <w:rsid w:val="00D1364A"/>
    <w:rsid w:val="00D1400D"/>
    <w:rsid w:val="00D156CE"/>
    <w:rsid w:val="00D16022"/>
    <w:rsid w:val="00D16612"/>
    <w:rsid w:val="00D167FD"/>
    <w:rsid w:val="00D20E89"/>
    <w:rsid w:val="00D21625"/>
    <w:rsid w:val="00D256CA"/>
    <w:rsid w:val="00D33167"/>
    <w:rsid w:val="00D333FD"/>
    <w:rsid w:val="00D3365A"/>
    <w:rsid w:val="00D33A40"/>
    <w:rsid w:val="00D33BAE"/>
    <w:rsid w:val="00D34D2F"/>
    <w:rsid w:val="00D34F62"/>
    <w:rsid w:val="00D36E15"/>
    <w:rsid w:val="00D36FAD"/>
    <w:rsid w:val="00D37EF1"/>
    <w:rsid w:val="00D37F9D"/>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3AF2"/>
    <w:rsid w:val="00DF5F08"/>
    <w:rsid w:val="00DF7AB7"/>
    <w:rsid w:val="00E00696"/>
    <w:rsid w:val="00E0213F"/>
    <w:rsid w:val="00E036BD"/>
    <w:rsid w:val="00E03FFA"/>
    <w:rsid w:val="00E063D1"/>
    <w:rsid w:val="00E12119"/>
    <w:rsid w:val="00E12634"/>
    <w:rsid w:val="00E13FCD"/>
    <w:rsid w:val="00E1646B"/>
    <w:rsid w:val="00E1653F"/>
    <w:rsid w:val="00E16775"/>
    <w:rsid w:val="00E17DCE"/>
    <w:rsid w:val="00E300BA"/>
    <w:rsid w:val="00E30796"/>
    <w:rsid w:val="00E32476"/>
    <w:rsid w:val="00E328A2"/>
    <w:rsid w:val="00E32ECF"/>
    <w:rsid w:val="00E349BA"/>
    <w:rsid w:val="00E36453"/>
    <w:rsid w:val="00E435B8"/>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A0285"/>
    <w:rsid w:val="00EA14A9"/>
    <w:rsid w:val="00EA26A9"/>
    <w:rsid w:val="00EA7CC7"/>
    <w:rsid w:val="00EB5323"/>
    <w:rsid w:val="00EB567C"/>
    <w:rsid w:val="00EC1C41"/>
    <w:rsid w:val="00EC1F18"/>
    <w:rsid w:val="00EC66D5"/>
    <w:rsid w:val="00ED2397"/>
    <w:rsid w:val="00ED245D"/>
    <w:rsid w:val="00ED2E52"/>
    <w:rsid w:val="00ED3BD2"/>
    <w:rsid w:val="00ED50E5"/>
    <w:rsid w:val="00ED64A0"/>
    <w:rsid w:val="00EE0071"/>
    <w:rsid w:val="00EE7EDC"/>
    <w:rsid w:val="00EF2F3E"/>
    <w:rsid w:val="00EF6EBD"/>
    <w:rsid w:val="00EF76DC"/>
    <w:rsid w:val="00F01463"/>
    <w:rsid w:val="00F04CA3"/>
    <w:rsid w:val="00F0635C"/>
    <w:rsid w:val="00F07BA4"/>
    <w:rsid w:val="00F1350B"/>
    <w:rsid w:val="00F150F8"/>
    <w:rsid w:val="00F204C4"/>
    <w:rsid w:val="00F20B5E"/>
    <w:rsid w:val="00F262FF"/>
    <w:rsid w:val="00F2645A"/>
    <w:rsid w:val="00F3093A"/>
    <w:rsid w:val="00F30E09"/>
    <w:rsid w:val="00F33581"/>
    <w:rsid w:val="00F35B6F"/>
    <w:rsid w:val="00F37668"/>
    <w:rsid w:val="00F405EC"/>
    <w:rsid w:val="00F413F2"/>
    <w:rsid w:val="00F45490"/>
    <w:rsid w:val="00F471CA"/>
    <w:rsid w:val="00F50ACE"/>
    <w:rsid w:val="00F52B76"/>
    <w:rsid w:val="00F53A61"/>
    <w:rsid w:val="00F55B36"/>
    <w:rsid w:val="00F66622"/>
    <w:rsid w:val="00F66735"/>
    <w:rsid w:val="00F66DE7"/>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B3206"/>
    <w:rsid w:val="00FB39F9"/>
    <w:rsid w:val="00FB421D"/>
    <w:rsid w:val="00FB5651"/>
    <w:rsid w:val="00FC04AE"/>
    <w:rsid w:val="00FC2540"/>
    <w:rsid w:val="00FC792B"/>
    <w:rsid w:val="00FC7D38"/>
    <w:rsid w:val="00FD044A"/>
    <w:rsid w:val="00FD10F8"/>
    <w:rsid w:val="00FD1478"/>
    <w:rsid w:val="00FD38F5"/>
    <w:rsid w:val="00FD6476"/>
    <w:rsid w:val="00FE1286"/>
    <w:rsid w:val="00FE165E"/>
    <w:rsid w:val="00FE3E81"/>
    <w:rsid w:val="00FE4204"/>
    <w:rsid w:val="00FE6490"/>
    <w:rsid w:val="00FE723B"/>
    <w:rsid w:val="00FE7B85"/>
    <w:rsid w:val="00FF09B8"/>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085776"/>
    <w:pPr>
      <w:tabs>
        <w:tab w:val="left" w:pos="1540"/>
        <w:tab w:val="right" w:leader="dot" w:pos="8393"/>
      </w:tabs>
      <w:spacing w:before="0" w:after="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2D1C9A"/>
    <w:rsid w:val="00321104"/>
    <w:rsid w:val="00322A9D"/>
    <w:rsid w:val="003C60BF"/>
    <w:rsid w:val="004246B8"/>
    <w:rsid w:val="0047556B"/>
    <w:rsid w:val="004F6477"/>
    <w:rsid w:val="00527707"/>
    <w:rsid w:val="0061606E"/>
    <w:rsid w:val="006B075B"/>
    <w:rsid w:val="006C640D"/>
    <w:rsid w:val="006D5DA6"/>
    <w:rsid w:val="007542BD"/>
    <w:rsid w:val="008258DC"/>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0B6F9B66-527A-4429-8496-7A88F4AB6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2879</TotalTime>
  <Pages>27</Pages>
  <Words>4909</Words>
  <Characters>27983</Characters>
  <Application>Microsoft Office Word</Application>
  <DocSecurity>0</DocSecurity>
  <Lines>233</Lines>
  <Paragraphs>65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SmartAlarmClock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32827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Bellekens Michiel</cp:lastModifiedBy>
  <cp:revision>627</cp:revision>
  <cp:lastPrinted>2015-05-18T20:14:00Z</cp:lastPrinted>
  <dcterms:created xsi:type="dcterms:W3CDTF">2016-05-07T17:12:00Z</dcterms:created>
  <dcterms:modified xsi:type="dcterms:W3CDTF">2016-05-21T20:28:00Z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