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95E" w:rsidRDefault="008F2F21">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96195E">
                                      <w:t>Dries Kennes &amp; Michiel Bellekens</w:t>
                                    </w:r>
                                  </w:sdtContent>
                                </w:sdt>
                                <w:r w:rsidR="0096195E">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96195E">
                                      <w:t>Project II</w:t>
                                    </w:r>
                                  </w:sdtContent>
                                </w:sdt>
                                <w:r w:rsidR="0096195E">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96195E">
                                      <w:t>2015-2015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96195E" w:rsidRDefault="008F2F21">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96195E">
                                <w:t>Dries Kennes &amp; Michiel Bellekens</w:t>
                              </w:r>
                            </w:sdtContent>
                          </w:sdt>
                          <w:r w:rsidR="0096195E">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96195E">
                                <w:t>Project II</w:t>
                              </w:r>
                            </w:sdtContent>
                          </w:sdt>
                          <w:r w:rsidR="0096195E">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96195E">
                                <w:t>2015-2015</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7569200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96195E" w:rsidRDefault="008B0768">
                                    <w:pPr>
                                      <w:pStyle w:val="Titel1"/>
                                    </w:pPr>
                                    <w:r>
                                      <w:t>SmartC</w:t>
                                    </w:r>
                                    <w:r w:rsidR="0096195E">
                                      <w:t>lock</w:t>
                                    </w:r>
                                  </w:p>
                                </w:sdtContent>
                              </w:sdt>
                              <w:p w:rsidR="0096195E" w:rsidRDefault="008F2F21">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96195E">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96195E" w:rsidRDefault="008B0768">
                              <w:pPr>
                                <w:pStyle w:val="Titel1"/>
                              </w:pPr>
                              <w:r>
                                <w:t>SmartC</w:t>
                              </w:r>
                              <w:r w:rsidR="0096195E">
                                <w:t>lock</w:t>
                              </w:r>
                            </w:p>
                          </w:sdtContent>
                        </w:sdt>
                        <w:p w:rsidR="0096195E" w:rsidRDefault="008F2F21">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96195E">
                                <w:t>Project II – ICT-Elektronica</w:t>
                              </w:r>
                            </w:sdtContent>
                          </w:sdt>
                        </w:p>
                      </w:txbxContent>
                    </v:textbox>
                    <w10:wrap type="square" anchorx="margin" anchory="margin"/>
                  </v:shape>
                </w:pict>
              </mc:Fallback>
            </mc:AlternateContent>
          </w:r>
        </w:p>
        <w:p w:rsidR="003866E5" w:rsidRDefault="003866E5"/>
        <w:p w:rsidR="003866E5" w:rsidRDefault="005A5597" w:rsidP="005A5597">
          <w:pPr>
            <w:jc w:val="center"/>
          </w:pPr>
          <w:r w:rsidRPr="005A5597">
            <w:rPr>
              <w:noProof/>
              <w:lang w:val="en-US" w:eastAsia="en-US"/>
            </w:rPr>
            <w:drawing>
              <wp:inline distT="0" distB="0" distL="0" distR="0" wp14:anchorId="7A6CB64F" wp14:editId="379AF547">
                <wp:extent cx="3192780" cy="5644693"/>
                <wp:effectExtent l="0" t="0" r="7620" b="0"/>
                <wp:docPr id="17" name="Afbeelding 17" descr="C:\Users\Gebruiker\Desktop\Project2_git\Site\Clock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Project2_git\Site\Clock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027" cy="5659273"/>
                        </a:xfrm>
                        <a:prstGeom prst="rect">
                          <a:avLst/>
                        </a:prstGeom>
                        <a:noFill/>
                        <a:ln>
                          <a:noFill/>
                        </a:ln>
                      </pic:spPr>
                    </pic:pic>
                  </a:graphicData>
                </a:graphic>
              </wp:inline>
            </w:drawing>
          </w:r>
          <w:r w:rsidR="003866E5">
            <w:br w:type="page"/>
          </w:r>
        </w:p>
      </w:sdtContent>
    </w:sdt>
    <w:p w:rsidR="003C25D6" w:rsidRDefault="003C25D6" w:rsidP="00FC04AE">
      <w:pPr>
        <w:pStyle w:val="Kop1"/>
      </w:pPr>
      <w:bookmarkStart w:id="5" w:name="_Ref419568093"/>
      <w:bookmarkStart w:id="6" w:name="_Toc451524630"/>
      <w:bookmarkEnd w:id="4"/>
      <w:bookmarkEnd w:id="3"/>
      <w:bookmarkEnd w:id="2"/>
      <w:bookmarkEnd w:id="1"/>
      <w:bookmarkEnd w:id="0"/>
      <w:r w:rsidRPr="00E349BA">
        <w:lastRenderedPageBreak/>
        <w:t>Voorwoord</w:t>
      </w:r>
      <w:bookmarkEnd w:id="5"/>
      <w:bookmarkEnd w:id="6"/>
    </w:p>
    <w:p w:rsidR="003C25D6" w:rsidRDefault="005A5597" w:rsidP="005A5597">
      <w:r>
        <w:t>Wij zijn</w:t>
      </w:r>
      <w:r w:rsidR="003C25D6">
        <w:t xml:space="preserve"> Dries Kennes</w:t>
      </w:r>
      <w:r>
        <w:t xml:space="preserve"> en Michiel Bellekens, studenten ICT-Elektronica</w:t>
      </w:r>
      <w:r w:rsidR="008B0768">
        <w:t>, Embedded ICT</w:t>
      </w:r>
      <w:r>
        <w:t xml:space="preserve"> Fase 2</w:t>
      </w:r>
      <w:r w:rsidR="003C25D6">
        <w:t xml:space="preserve"> aan Thomas More Mechelen op Campus De Nayer. </w:t>
      </w:r>
    </w:p>
    <w:p w:rsidR="00F1350B" w:rsidRDefault="003E0D1B" w:rsidP="005A5597">
      <w:r>
        <w:t>Dit project he</w:t>
      </w:r>
      <w:r w:rsidR="00A4691F">
        <w:t xml:space="preserve">eft als doel het maken van een </w:t>
      </w:r>
      <w:r w:rsidR="00CC635A">
        <w:t xml:space="preserve">SmartAlarmClock </w:t>
      </w:r>
      <w:r>
        <w:t xml:space="preserve">. Zoals de naam reeds doet vermoeden is het een klok/wekker met enkele slimme extra functies die nuttig kunnen zijn voor de gebruiker. Zo is de belangrijkste feature dat de gebruiker kan worden gewekt aan de hand van zijn/haar kalender. </w:t>
      </w:r>
    </w:p>
    <w:p w:rsidR="003E0D1B" w:rsidRDefault="003E0D1B" w:rsidP="005A5597">
      <w:r>
        <w:t>De gebruiker kan via een web interface de klok configureren naar zijn/haar eigen wensen. Ten eerste kan de gebruiker instellen hoe lang voor de eerste afspraak de wekker moet afgaan. Ten tweede kan men kiezen of men gewekt wenst te worden via een muziekfile, muziekstream of via voorgeprogrammeerde geluiden. Ten derde kan de gebruiker ook een minimum en maximum wek</w:t>
      </w:r>
      <w:r w:rsidR="00155FE0">
        <w:t xml:space="preserve"> </w:t>
      </w:r>
      <w:r>
        <w:t>tijd instellen. Dit betekent dat onafhankelijk van de afspraken de wekker nooit vroeger dan het minimum en later dan het maximum mag afgaan.</w:t>
      </w:r>
      <w:r w:rsidR="00FB421D">
        <w:t xml:space="preserve"> Tot slot zijn er nog enkele instellingen voor de lay-out op het scherm zoals het formaat en de </w:t>
      </w:r>
      <w:r w:rsidR="00B4514B">
        <w:t>grootte van het lettertype</w:t>
      </w:r>
      <w:r w:rsidR="00FB421D">
        <w:t xml:space="preserve"> van de tijd en de datum.</w:t>
      </w:r>
    </w:p>
    <w:p w:rsidR="000A6FD0" w:rsidRDefault="005A5597" w:rsidP="003C25D6">
      <w:r>
        <w:t>Ons</w:t>
      </w:r>
      <w:r w:rsidR="00157219">
        <w:t xml:space="preserve"> </w:t>
      </w:r>
      <w:r w:rsidR="007E5CF5">
        <w:t>contacteren,</w:t>
      </w:r>
      <w:r w:rsidR="00157219">
        <w:t xml:space="preserve">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Pr>
          <w:rStyle w:val="Hyperlink"/>
        </w:rPr>
        <w:t xml:space="preserve"> </w:t>
      </w:r>
      <w:r w:rsidRPr="005A5597">
        <w:rPr>
          <w:rStyle w:val="Hyperlink"/>
          <w:color w:val="000000" w:themeColor="text1"/>
        </w:rPr>
        <w:t>,</w:t>
      </w:r>
      <w:r>
        <w:rPr>
          <w:rStyle w:val="Hyperlink"/>
        </w:rPr>
        <w:t xml:space="preserve"> michiel.bellekens@student.thomasmore.be</w:t>
      </w:r>
      <w:r w:rsidR="003C25D6">
        <w:t xml:space="preserve">, of via </w:t>
      </w:r>
      <w:r>
        <w:t>de</w:t>
      </w:r>
      <w:r w:rsidR="003C25D6">
        <w:t xml:space="preserve"> website, </w:t>
      </w:r>
      <w:hyperlink r:id="rId12" w:history="1">
        <w:r w:rsidR="003C25D6" w:rsidRPr="002B4720">
          <w:rPr>
            <w:rStyle w:val="Hyperlink"/>
          </w:rPr>
          <w:t>dries007.net</w:t>
        </w:r>
      </w:hyperlink>
      <w:r w:rsidR="003C25D6">
        <w:t>.</w:t>
      </w:r>
    </w:p>
    <w:p w:rsidR="000A6FD0" w:rsidRDefault="000A6FD0">
      <w:r>
        <w:br w:type="page"/>
      </w:r>
    </w:p>
    <w:sdt>
      <w:sdtPr>
        <w:rPr>
          <w:rFonts w:asciiTheme="minorHAnsi" w:eastAsiaTheme="minorHAnsi" w:hAnsiTheme="minorHAnsi" w:cstheme="minorBidi"/>
          <w:color w:val="auto"/>
          <w:sz w:val="22"/>
          <w:szCs w:val="20"/>
          <w:lang w:val="nl-BE"/>
        </w:rPr>
        <w:id w:val="-283119348"/>
        <w:docPartObj>
          <w:docPartGallery w:val="Table of Contents"/>
          <w:docPartUnique/>
        </w:docPartObj>
      </w:sdtPr>
      <w:sdtEndPr>
        <w:rPr>
          <w:b/>
          <w:bCs/>
        </w:rPr>
      </w:sdtEndPr>
      <w:sdtContent>
        <w:p w:rsidR="005A1BBB" w:rsidRDefault="005A1BBB">
          <w:pPr>
            <w:pStyle w:val="Kopvaninhoudsopgave"/>
          </w:pPr>
          <w:r>
            <w:t>Inhoudsopgave</w:t>
          </w:r>
        </w:p>
        <w:p w:rsidR="00FB3206" w:rsidRDefault="00A378BF">
          <w:pPr>
            <w:pStyle w:val="Inhopg1"/>
            <w:rPr>
              <w:rFonts w:eastAsiaTheme="minorEastAsia"/>
              <w:noProof/>
              <w:szCs w:val="22"/>
              <w:lang w:val="en-US" w:eastAsia="en-US"/>
            </w:rPr>
          </w:pPr>
          <w:r>
            <w:fldChar w:fldCharType="begin"/>
          </w:r>
          <w:r>
            <w:instrText xml:space="preserve"> TOC \o "1-4" \h \z \u </w:instrText>
          </w:r>
          <w:r>
            <w:fldChar w:fldCharType="separate"/>
          </w:r>
          <w:hyperlink w:anchor="_Toc451524630" w:history="1">
            <w:r w:rsidR="00FB3206" w:rsidRPr="00BC3A22">
              <w:rPr>
                <w:rStyle w:val="Hyperlink"/>
                <w:noProof/>
              </w:rPr>
              <w:t>1</w:t>
            </w:r>
            <w:r w:rsidR="00FB3206">
              <w:rPr>
                <w:rFonts w:eastAsiaTheme="minorEastAsia"/>
                <w:noProof/>
                <w:szCs w:val="22"/>
                <w:lang w:val="en-US" w:eastAsia="en-US"/>
              </w:rPr>
              <w:tab/>
            </w:r>
            <w:r w:rsidR="00FB3206" w:rsidRPr="00BC3A22">
              <w:rPr>
                <w:rStyle w:val="Hyperlink"/>
                <w:noProof/>
              </w:rPr>
              <w:t>Voorwoord</w:t>
            </w:r>
            <w:r w:rsidR="00FB3206">
              <w:rPr>
                <w:noProof/>
                <w:webHidden/>
              </w:rPr>
              <w:tab/>
            </w:r>
            <w:r w:rsidR="00FB3206">
              <w:rPr>
                <w:noProof/>
                <w:webHidden/>
              </w:rPr>
              <w:fldChar w:fldCharType="begin"/>
            </w:r>
            <w:r w:rsidR="00FB3206">
              <w:rPr>
                <w:noProof/>
                <w:webHidden/>
              </w:rPr>
              <w:instrText xml:space="preserve"> PAGEREF _Toc451524630 \h </w:instrText>
            </w:r>
            <w:r w:rsidR="00FB3206">
              <w:rPr>
                <w:noProof/>
                <w:webHidden/>
              </w:rPr>
            </w:r>
            <w:r w:rsidR="00FB3206">
              <w:rPr>
                <w:noProof/>
                <w:webHidden/>
              </w:rPr>
              <w:fldChar w:fldCharType="separate"/>
            </w:r>
            <w:r w:rsidR="00FB3206">
              <w:rPr>
                <w:noProof/>
                <w:webHidden/>
              </w:rPr>
              <w:t>2</w:t>
            </w:r>
            <w:r w:rsidR="00FB3206">
              <w:rPr>
                <w:noProof/>
                <w:webHidden/>
              </w:rPr>
              <w:fldChar w:fldCharType="end"/>
            </w:r>
          </w:hyperlink>
        </w:p>
        <w:p w:rsidR="00FB3206" w:rsidRDefault="00FB3206">
          <w:pPr>
            <w:pStyle w:val="Inhopg1"/>
            <w:rPr>
              <w:rFonts w:eastAsiaTheme="minorEastAsia"/>
              <w:noProof/>
              <w:szCs w:val="22"/>
              <w:lang w:val="en-US" w:eastAsia="en-US"/>
            </w:rPr>
          </w:pPr>
          <w:hyperlink w:anchor="_Toc451524631" w:history="1">
            <w:r w:rsidRPr="00BC3A22">
              <w:rPr>
                <w:rStyle w:val="Hyperlink"/>
                <w:noProof/>
              </w:rPr>
              <w:t>2</w:t>
            </w:r>
            <w:r>
              <w:rPr>
                <w:rFonts w:eastAsiaTheme="minorEastAsia"/>
                <w:noProof/>
                <w:szCs w:val="22"/>
                <w:lang w:val="en-US" w:eastAsia="en-US"/>
              </w:rPr>
              <w:tab/>
            </w:r>
            <w:r w:rsidRPr="00BC3A22">
              <w:rPr>
                <w:rStyle w:val="Hyperlink"/>
                <w:noProof/>
              </w:rPr>
              <w:t>Hardware</w:t>
            </w:r>
            <w:r>
              <w:rPr>
                <w:noProof/>
                <w:webHidden/>
              </w:rPr>
              <w:tab/>
            </w:r>
            <w:r>
              <w:rPr>
                <w:noProof/>
                <w:webHidden/>
              </w:rPr>
              <w:fldChar w:fldCharType="begin"/>
            </w:r>
            <w:r>
              <w:rPr>
                <w:noProof/>
                <w:webHidden/>
              </w:rPr>
              <w:instrText xml:space="preserve"> PAGEREF _Toc451524631 \h </w:instrText>
            </w:r>
            <w:r>
              <w:rPr>
                <w:noProof/>
                <w:webHidden/>
              </w:rPr>
            </w:r>
            <w:r>
              <w:rPr>
                <w:noProof/>
                <w:webHidden/>
              </w:rPr>
              <w:fldChar w:fldCharType="separate"/>
            </w:r>
            <w:r>
              <w:rPr>
                <w:noProof/>
                <w:webHidden/>
              </w:rPr>
              <w:t>4</w:t>
            </w:r>
            <w:r>
              <w:rPr>
                <w:noProof/>
                <w:webHidden/>
              </w:rPr>
              <w:fldChar w:fldCharType="end"/>
            </w:r>
          </w:hyperlink>
        </w:p>
        <w:p w:rsidR="00FB3206" w:rsidRDefault="00FB3206">
          <w:pPr>
            <w:pStyle w:val="Inhopg2"/>
            <w:rPr>
              <w:rFonts w:eastAsiaTheme="minorEastAsia"/>
              <w:noProof/>
              <w:szCs w:val="22"/>
              <w:lang w:val="en-US" w:eastAsia="en-US"/>
            </w:rPr>
          </w:pPr>
          <w:hyperlink w:anchor="_Toc451524632" w:history="1">
            <w:r w:rsidRPr="00BC3A22">
              <w:rPr>
                <w:rStyle w:val="Hyperlink"/>
                <w:noProof/>
              </w:rPr>
              <w:t>2.1</w:t>
            </w:r>
            <w:r>
              <w:rPr>
                <w:rFonts w:eastAsiaTheme="minorEastAsia"/>
                <w:noProof/>
                <w:szCs w:val="22"/>
                <w:lang w:val="en-US" w:eastAsia="en-US"/>
              </w:rPr>
              <w:tab/>
            </w:r>
            <w:r w:rsidRPr="00BC3A22">
              <w:rPr>
                <w:rStyle w:val="Hyperlink"/>
                <w:noProof/>
              </w:rPr>
              <w:t xml:space="preserve">Raspberry Pi </w:t>
            </w:r>
            <w:r w:rsidR="005C5CC9">
              <w:rPr>
                <w:rStyle w:val="Hyperlink"/>
                <w:noProof/>
              </w:rPr>
              <w:t>Zero</w:t>
            </w:r>
            <w:r w:rsidRPr="00BC3A22">
              <w:rPr>
                <w:rStyle w:val="Hyperlink"/>
                <w:noProof/>
              </w:rPr>
              <w:t xml:space="preserve"> Essentials kit</w:t>
            </w:r>
            <w:r>
              <w:rPr>
                <w:noProof/>
                <w:webHidden/>
              </w:rPr>
              <w:tab/>
            </w:r>
            <w:r>
              <w:rPr>
                <w:noProof/>
                <w:webHidden/>
              </w:rPr>
              <w:fldChar w:fldCharType="begin"/>
            </w:r>
            <w:r>
              <w:rPr>
                <w:noProof/>
                <w:webHidden/>
              </w:rPr>
              <w:instrText xml:space="preserve"> PAGEREF _Toc451524632 \h </w:instrText>
            </w:r>
            <w:r>
              <w:rPr>
                <w:noProof/>
                <w:webHidden/>
              </w:rPr>
            </w:r>
            <w:r>
              <w:rPr>
                <w:noProof/>
                <w:webHidden/>
              </w:rPr>
              <w:fldChar w:fldCharType="separate"/>
            </w:r>
            <w:r>
              <w:rPr>
                <w:noProof/>
                <w:webHidden/>
              </w:rPr>
              <w:t>4</w:t>
            </w:r>
            <w:r>
              <w:rPr>
                <w:noProof/>
                <w:webHidden/>
              </w:rPr>
              <w:fldChar w:fldCharType="end"/>
            </w:r>
          </w:hyperlink>
        </w:p>
        <w:p w:rsidR="00FB3206" w:rsidRDefault="00FB3206">
          <w:pPr>
            <w:pStyle w:val="Inhopg2"/>
            <w:rPr>
              <w:rFonts w:eastAsiaTheme="minorEastAsia"/>
              <w:noProof/>
              <w:szCs w:val="22"/>
              <w:lang w:val="en-US" w:eastAsia="en-US"/>
            </w:rPr>
          </w:pPr>
          <w:hyperlink w:anchor="_Toc451524633" w:history="1">
            <w:r w:rsidRPr="00BC3A22">
              <w:rPr>
                <w:rStyle w:val="Hyperlink"/>
                <w:noProof/>
              </w:rPr>
              <w:t>2.2</w:t>
            </w:r>
            <w:r>
              <w:rPr>
                <w:rFonts w:eastAsiaTheme="minorEastAsia"/>
                <w:noProof/>
                <w:szCs w:val="22"/>
                <w:lang w:val="en-US" w:eastAsia="en-US"/>
              </w:rPr>
              <w:tab/>
            </w:r>
            <w:r w:rsidRPr="00BC3A22">
              <w:rPr>
                <w:rStyle w:val="Hyperlink"/>
                <w:noProof/>
              </w:rPr>
              <w:t>Rotary encoder</w:t>
            </w:r>
            <w:r>
              <w:rPr>
                <w:noProof/>
                <w:webHidden/>
              </w:rPr>
              <w:tab/>
            </w:r>
            <w:r>
              <w:rPr>
                <w:noProof/>
                <w:webHidden/>
              </w:rPr>
              <w:fldChar w:fldCharType="begin"/>
            </w:r>
            <w:r>
              <w:rPr>
                <w:noProof/>
                <w:webHidden/>
              </w:rPr>
              <w:instrText xml:space="preserve"> PAGEREF _Toc451524633 \h </w:instrText>
            </w:r>
            <w:r>
              <w:rPr>
                <w:noProof/>
                <w:webHidden/>
              </w:rPr>
            </w:r>
            <w:r>
              <w:rPr>
                <w:noProof/>
                <w:webHidden/>
              </w:rPr>
              <w:fldChar w:fldCharType="separate"/>
            </w:r>
            <w:r>
              <w:rPr>
                <w:noProof/>
                <w:webHidden/>
              </w:rPr>
              <w:t>4</w:t>
            </w:r>
            <w:r>
              <w:rPr>
                <w:noProof/>
                <w:webHidden/>
              </w:rPr>
              <w:fldChar w:fldCharType="end"/>
            </w:r>
          </w:hyperlink>
        </w:p>
        <w:p w:rsidR="00FB3206" w:rsidRDefault="00FB3206">
          <w:pPr>
            <w:pStyle w:val="Inhopg2"/>
            <w:rPr>
              <w:rFonts w:eastAsiaTheme="minorEastAsia"/>
              <w:noProof/>
              <w:szCs w:val="22"/>
              <w:lang w:val="en-US" w:eastAsia="en-US"/>
            </w:rPr>
          </w:pPr>
          <w:hyperlink w:anchor="_Toc451524634" w:history="1">
            <w:r w:rsidRPr="00BC3A22">
              <w:rPr>
                <w:rStyle w:val="Hyperlink"/>
                <w:noProof/>
              </w:rPr>
              <w:t>2.3</w:t>
            </w:r>
            <w:r>
              <w:rPr>
                <w:rFonts w:eastAsiaTheme="minorEastAsia"/>
                <w:noProof/>
                <w:szCs w:val="22"/>
                <w:lang w:val="en-US" w:eastAsia="en-US"/>
              </w:rPr>
              <w:tab/>
            </w:r>
            <w:r w:rsidRPr="00BC3A22">
              <w:rPr>
                <w:rStyle w:val="Hyperlink"/>
                <w:noProof/>
              </w:rPr>
              <w:t>I</w:t>
            </w:r>
            <w:r w:rsidRPr="00BC3A22">
              <w:rPr>
                <w:rStyle w:val="Hyperlink"/>
                <w:noProof/>
                <w:vertAlign w:val="superscript"/>
              </w:rPr>
              <w:t>2</w:t>
            </w:r>
            <w:r w:rsidRPr="00BC3A22">
              <w:rPr>
                <w:rStyle w:val="Hyperlink"/>
                <w:noProof/>
              </w:rPr>
              <w:t>C RTC (3.3 V DS3231)</w:t>
            </w:r>
            <w:r>
              <w:rPr>
                <w:noProof/>
                <w:webHidden/>
              </w:rPr>
              <w:tab/>
            </w:r>
            <w:r>
              <w:rPr>
                <w:noProof/>
                <w:webHidden/>
              </w:rPr>
              <w:fldChar w:fldCharType="begin"/>
            </w:r>
            <w:r>
              <w:rPr>
                <w:noProof/>
                <w:webHidden/>
              </w:rPr>
              <w:instrText xml:space="preserve"> PAGEREF _Toc451524634 \h </w:instrText>
            </w:r>
            <w:r>
              <w:rPr>
                <w:noProof/>
                <w:webHidden/>
              </w:rPr>
            </w:r>
            <w:r>
              <w:rPr>
                <w:noProof/>
                <w:webHidden/>
              </w:rPr>
              <w:fldChar w:fldCharType="separate"/>
            </w:r>
            <w:r>
              <w:rPr>
                <w:noProof/>
                <w:webHidden/>
              </w:rPr>
              <w:t>5</w:t>
            </w:r>
            <w:r>
              <w:rPr>
                <w:noProof/>
                <w:webHidden/>
              </w:rPr>
              <w:fldChar w:fldCharType="end"/>
            </w:r>
          </w:hyperlink>
        </w:p>
        <w:p w:rsidR="00FB3206" w:rsidRDefault="00FB3206">
          <w:pPr>
            <w:pStyle w:val="Inhopg2"/>
            <w:rPr>
              <w:rFonts w:eastAsiaTheme="minorEastAsia"/>
              <w:noProof/>
              <w:szCs w:val="22"/>
              <w:lang w:val="en-US" w:eastAsia="en-US"/>
            </w:rPr>
          </w:pPr>
          <w:hyperlink w:anchor="_Toc451524635" w:history="1">
            <w:r w:rsidRPr="00BC3A22">
              <w:rPr>
                <w:rStyle w:val="Hyperlink"/>
                <w:noProof/>
              </w:rPr>
              <w:t>2.4</w:t>
            </w:r>
            <w:r>
              <w:rPr>
                <w:rFonts w:eastAsiaTheme="minorEastAsia"/>
                <w:noProof/>
                <w:szCs w:val="22"/>
                <w:lang w:val="en-US" w:eastAsia="en-US"/>
              </w:rPr>
              <w:tab/>
            </w:r>
            <w:r w:rsidRPr="00BC3A22">
              <w:rPr>
                <w:rStyle w:val="Hyperlink"/>
                <w:noProof/>
              </w:rPr>
              <w:t>Spanningsregelaar (MCP1703)</w:t>
            </w:r>
            <w:r>
              <w:rPr>
                <w:noProof/>
                <w:webHidden/>
              </w:rPr>
              <w:tab/>
            </w:r>
            <w:r>
              <w:rPr>
                <w:noProof/>
                <w:webHidden/>
              </w:rPr>
              <w:fldChar w:fldCharType="begin"/>
            </w:r>
            <w:r>
              <w:rPr>
                <w:noProof/>
                <w:webHidden/>
              </w:rPr>
              <w:instrText xml:space="preserve"> PAGEREF _Toc451524635 \h </w:instrText>
            </w:r>
            <w:r>
              <w:rPr>
                <w:noProof/>
                <w:webHidden/>
              </w:rPr>
            </w:r>
            <w:r>
              <w:rPr>
                <w:noProof/>
                <w:webHidden/>
              </w:rPr>
              <w:fldChar w:fldCharType="separate"/>
            </w:r>
            <w:r>
              <w:rPr>
                <w:noProof/>
                <w:webHidden/>
              </w:rPr>
              <w:t>5</w:t>
            </w:r>
            <w:r>
              <w:rPr>
                <w:noProof/>
                <w:webHidden/>
              </w:rPr>
              <w:fldChar w:fldCharType="end"/>
            </w:r>
          </w:hyperlink>
        </w:p>
        <w:p w:rsidR="00FB3206" w:rsidRDefault="00FB3206">
          <w:pPr>
            <w:pStyle w:val="Inhopg2"/>
            <w:rPr>
              <w:rFonts w:eastAsiaTheme="minorEastAsia"/>
              <w:noProof/>
              <w:szCs w:val="22"/>
              <w:lang w:val="en-US" w:eastAsia="en-US"/>
            </w:rPr>
          </w:pPr>
          <w:hyperlink w:anchor="_Toc451524636" w:history="1">
            <w:r w:rsidRPr="00BC3A22">
              <w:rPr>
                <w:rStyle w:val="Hyperlink"/>
                <w:noProof/>
                <w:lang w:val="en-US"/>
              </w:rPr>
              <w:t>2.5</w:t>
            </w:r>
            <w:r>
              <w:rPr>
                <w:rFonts w:eastAsiaTheme="minorEastAsia"/>
                <w:noProof/>
                <w:szCs w:val="22"/>
                <w:lang w:val="en-US" w:eastAsia="en-US"/>
              </w:rPr>
              <w:tab/>
            </w:r>
            <w:r w:rsidRPr="00BC3A22">
              <w:rPr>
                <w:rStyle w:val="Hyperlink"/>
                <w:noProof/>
                <w:lang w:val="en-US"/>
              </w:rPr>
              <w:t>2.4” 240x320 spi tft LCD (3.3 V)</w:t>
            </w:r>
            <w:r>
              <w:rPr>
                <w:noProof/>
                <w:webHidden/>
              </w:rPr>
              <w:tab/>
            </w:r>
            <w:r>
              <w:rPr>
                <w:noProof/>
                <w:webHidden/>
              </w:rPr>
              <w:fldChar w:fldCharType="begin"/>
            </w:r>
            <w:r>
              <w:rPr>
                <w:noProof/>
                <w:webHidden/>
              </w:rPr>
              <w:instrText xml:space="preserve"> PAGEREF _Toc451524636 \h </w:instrText>
            </w:r>
            <w:r>
              <w:rPr>
                <w:noProof/>
                <w:webHidden/>
              </w:rPr>
            </w:r>
            <w:r>
              <w:rPr>
                <w:noProof/>
                <w:webHidden/>
              </w:rPr>
              <w:fldChar w:fldCharType="separate"/>
            </w:r>
            <w:r>
              <w:rPr>
                <w:noProof/>
                <w:webHidden/>
              </w:rPr>
              <w:t>6</w:t>
            </w:r>
            <w:r>
              <w:rPr>
                <w:noProof/>
                <w:webHidden/>
              </w:rPr>
              <w:fldChar w:fldCharType="end"/>
            </w:r>
          </w:hyperlink>
        </w:p>
        <w:p w:rsidR="00FB3206" w:rsidRDefault="00FB3206">
          <w:pPr>
            <w:pStyle w:val="Inhopg2"/>
            <w:rPr>
              <w:rFonts w:eastAsiaTheme="minorEastAsia"/>
              <w:noProof/>
              <w:szCs w:val="22"/>
              <w:lang w:val="en-US" w:eastAsia="en-US"/>
            </w:rPr>
          </w:pPr>
          <w:hyperlink w:anchor="_Toc451524637" w:history="1">
            <w:r w:rsidRPr="00BC3A22">
              <w:rPr>
                <w:rStyle w:val="Hyperlink"/>
                <w:noProof/>
              </w:rPr>
              <w:t>2.6</w:t>
            </w:r>
            <w:r>
              <w:rPr>
                <w:rFonts w:eastAsiaTheme="minorEastAsia"/>
                <w:noProof/>
                <w:szCs w:val="22"/>
                <w:lang w:val="en-US" w:eastAsia="en-US"/>
              </w:rPr>
              <w:tab/>
            </w:r>
            <w:r w:rsidRPr="00BC3A22">
              <w:rPr>
                <w:rStyle w:val="Hyperlink"/>
                <w:noProof/>
              </w:rPr>
              <w:t>Buzzer</w:t>
            </w:r>
            <w:r>
              <w:rPr>
                <w:noProof/>
                <w:webHidden/>
              </w:rPr>
              <w:tab/>
            </w:r>
            <w:r>
              <w:rPr>
                <w:noProof/>
                <w:webHidden/>
              </w:rPr>
              <w:fldChar w:fldCharType="begin"/>
            </w:r>
            <w:r>
              <w:rPr>
                <w:noProof/>
                <w:webHidden/>
              </w:rPr>
              <w:instrText xml:space="preserve"> PAGEREF _Toc451524637 \h </w:instrText>
            </w:r>
            <w:r>
              <w:rPr>
                <w:noProof/>
                <w:webHidden/>
              </w:rPr>
            </w:r>
            <w:r>
              <w:rPr>
                <w:noProof/>
                <w:webHidden/>
              </w:rPr>
              <w:fldChar w:fldCharType="separate"/>
            </w:r>
            <w:r>
              <w:rPr>
                <w:noProof/>
                <w:webHidden/>
              </w:rPr>
              <w:t>6</w:t>
            </w:r>
            <w:r>
              <w:rPr>
                <w:noProof/>
                <w:webHidden/>
              </w:rPr>
              <w:fldChar w:fldCharType="end"/>
            </w:r>
          </w:hyperlink>
        </w:p>
        <w:p w:rsidR="00FB3206" w:rsidRDefault="00FB3206">
          <w:pPr>
            <w:pStyle w:val="Inhopg2"/>
            <w:rPr>
              <w:rFonts w:eastAsiaTheme="minorEastAsia"/>
              <w:noProof/>
              <w:szCs w:val="22"/>
              <w:lang w:val="en-US" w:eastAsia="en-US"/>
            </w:rPr>
          </w:pPr>
          <w:hyperlink w:anchor="_Toc451524638" w:history="1">
            <w:r w:rsidRPr="00BC3A22">
              <w:rPr>
                <w:rStyle w:val="Hyperlink"/>
                <w:noProof/>
              </w:rPr>
              <w:t>2.7</w:t>
            </w:r>
            <w:r>
              <w:rPr>
                <w:rFonts w:eastAsiaTheme="minorEastAsia"/>
                <w:noProof/>
                <w:szCs w:val="22"/>
                <w:lang w:val="en-US" w:eastAsia="en-US"/>
              </w:rPr>
              <w:tab/>
            </w:r>
            <w:r w:rsidRPr="00BC3A22">
              <w:rPr>
                <w:rStyle w:val="Hyperlink"/>
                <w:noProof/>
              </w:rPr>
              <w:t>Levelshifter (AN10441)</w:t>
            </w:r>
            <w:r>
              <w:rPr>
                <w:noProof/>
                <w:webHidden/>
              </w:rPr>
              <w:tab/>
            </w:r>
            <w:r>
              <w:rPr>
                <w:noProof/>
                <w:webHidden/>
              </w:rPr>
              <w:fldChar w:fldCharType="begin"/>
            </w:r>
            <w:r>
              <w:rPr>
                <w:noProof/>
                <w:webHidden/>
              </w:rPr>
              <w:instrText xml:space="preserve"> PAGEREF _Toc451524638 \h </w:instrText>
            </w:r>
            <w:r>
              <w:rPr>
                <w:noProof/>
                <w:webHidden/>
              </w:rPr>
            </w:r>
            <w:r>
              <w:rPr>
                <w:noProof/>
                <w:webHidden/>
              </w:rPr>
              <w:fldChar w:fldCharType="separate"/>
            </w:r>
            <w:r>
              <w:rPr>
                <w:noProof/>
                <w:webHidden/>
              </w:rPr>
              <w:t>7</w:t>
            </w:r>
            <w:r>
              <w:rPr>
                <w:noProof/>
                <w:webHidden/>
              </w:rPr>
              <w:fldChar w:fldCharType="end"/>
            </w:r>
          </w:hyperlink>
        </w:p>
        <w:p w:rsidR="00FB3206" w:rsidRDefault="00FB3206">
          <w:pPr>
            <w:pStyle w:val="Inhopg2"/>
            <w:rPr>
              <w:rFonts w:eastAsiaTheme="minorEastAsia"/>
              <w:noProof/>
              <w:szCs w:val="22"/>
              <w:lang w:val="en-US" w:eastAsia="en-US"/>
            </w:rPr>
          </w:pPr>
          <w:hyperlink w:anchor="_Toc451524639" w:history="1">
            <w:r w:rsidRPr="00BC3A22">
              <w:rPr>
                <w:rStyle w:val="Hyperlink"/>
                <w:noProof/>
                <w:lang w:val="en-US"/>
              </w:rPr>
              <w:t>2.8</w:t>
            </w:r>
            <w:r>
              <w:rPr>
                <w:rFonts w:eastAsiaTheme="minorEastAsia"/>
                <w:noProof/>
                <w:szCs w:val="22"/>
                <w:lang w:val="en-US" w:eastAsia="en-US"/>
              </w:rPr>
              <w:tab/>
            </w:r>
            <w:r w:rsidRPr="00BC3A22">
              <w:rPr>
                <w:rStyle w:val="Hyperlink"/>
                <w:noProof/>
                <w:lang w:val="en-US"/>
              </w:rPr>
              <w:t>Audio stereo DAC (PCM 5102A 3.3 V)</w:t>
            </w:r>
            <w:r>
              <w:rPr>
                <w:noProof/>
                <w:webHidden/>
              </w:rPr>
              <w:tab/>
            </w:r>
            <w:r>
              <w:rPr>
                <w:noProof/>
                <w:webHidden/>
              </w:rPr>
              <w:fldChar w:fldCharType="begin"/>
            </w:r>
            <w:r>
              <w:rPr>
                <w:noProof/>
                <w:webHidden/>
              </w:rPr>
              <w:instrText xml:space="preserve"> PAGEREF _Toc451524639 \h </w:instrText>
            </w:r>
            <w:r>
              <w:rPr>
                <w:noProof/>
                <w:webHidden/>
              </w:rPr>
            </w:r>
            <w:r>
              <w:rPr>
                <w:noProof/>
                <w:webHidden/>
              </w:rPr>
              <w:fldChar w:fldCharType="separate"/>
            </w:r>
            <w:r>
              <w:rPr>
                <w:noProof/>
                <w:webHidden/>
              </w:rPr>
              <w:t>7</w:t>
            </w:r>
            <w:r>
              <w:rPr>
                <w:noProof/>
                <w:webHidden/>
              </w:rPr>
              <w:fldChar w:fldCharType="end"/>
            </w:r>
          </w:hyperlink>
        </w:p>
        <w:p w:rsidR="00FB3206" w:rsidRDefault="00FB3206">
          <w:pPr>
            <w:pStyle w:val="Inhopg3"/>
            <w:rPr>
              <w:rFonts w:eastAsiaTheme="minorEastAsia"/>
              <w:noProof/>
              <w:szCs w:val="22"/>
              <w:lang w:val="en-US" w:eastAsia="en-US"/>
            </w:rPr>
          </w:pPr>
          <w:hyperlink w:anchor="_Toc451524640" w:history="1">
            <w:r w:rsidRPr="00BC3A22">
              <w:rPr>
                <w:rStyle w:val="Hyperlink"/>
                <w:noProof/>
              </w:rPr>
              <w:t>2.8.1</w:t>
            </w:r>
            <w:r>
              <w:rPr>
                <w:rFonts w:eastAsiaTheme="minorEastAsia"/>
                <w:noProof/>
                <w:szCs w:val="22"/>
                <w:lang w:val="en-US" w:eastAsia="en-US"/>
              </w:rPr>
              <w:tab/>
            </w:r>
            <w:r w:rsidRPr="00BC3A22">
              <w:rPr>
                <w:rStyle w:val="Hyperlink"/>
                <w:noProof/>
              </w:rPr>
              <w:t>Intermezzo I</w:t>
            </w:r>
            <w:r w:rsidRPr="00BC3A22">
              <w:rPr>
                <w:rStyle w:val="Hyperlink"/>
                <w:noProof/>
                <w:vertAlign w:val="superscript"/>
              </w:rPr>
              <w:t>2</w:t>
            </w:r>
            <w:r w:rsidRPr="00BC3A22">
              <w:rPr>
                <w:rStyle w:val="Hyperlink"/>
                <w:noProof/>
              </w:rPr>
              <w:t>S</w:t>
            </w:r>
            <w:r>
              <w:rPr>
                <w:noProof/>
                <w:webHidden/>
              </w:rPr>
              <w:tab/>
            </w:r>
            <w:r>
              <w:rPr>
                <w:noProof/>
                <w:webHidden/>
              </w:rPr>
              <w:fldChar w:fldCharType="begin"/>
            </w:r>
            <w:r>
              <w:rPr>
                <w:noProof/>
                <w:webHidden/>
              </w:rPr>
              <w:instrText xml:space="preserve"> PAGEREF _Toc451524640 \h </w:instrText>
            </w:r>
            <w:r>
              <w:rPr>
                <w:noProof/>
                <w:webHidden/>
              </w:rPr>
            </w:r>
            <w:r>
              <w:rPr>
                <w:noProof/>
                <w:webHidden/>
              </w:rPr>
              <w:fldChar w:fldCharType="separate"/>
            </w:r>
            <w:r>
              <w:rPr>
                <w:noProof/>
                <w:webHidden/>
              </w:rPr>
              <w:t>8</w:t>
            </w:r>
            <w:r>
              <w:rPr>
                <w:noProof/>
                <w:webHidden/>
              </w:rPr>
              <w:fldChar w:fldCharType="end"/>
            </w:r>
          </w:hyperlink>
        </w:p>
        <w:p w:rsidR="00FB3206" w:rsidRDefault="00FB3206">
          <w:pPr>
            <w:pStyle w:val="Inhopg2"/>
            <w:rPr>
              <w:rFonts w:eastAsiaTheme="minorEastAsia"/>
              <w:noProof/>
              <w:szCs w:val="22"/>
              <w:lang w:val="en-US" w:eastAsia="en-US"/>
            </w:rPr>
          </w:pPr>
          <w:hyperlink w:anchor="_Toc451524641" w:history="1">
            <w:r w:rsidRPr="00BC3A22">
              <w:rPr>
                <w:rStyle w:val="Hyperlink"/>
                <w:noProof/>
              </w:rPr>
              <w:t>2.9</w:t>
            </w:r>
            <w:r>
              <w:rPr>
                <w:rFonts w:eastAsiaTheme="minorEastAsia"/>
                <w:noProof/>
                <w:szCs w:val="22"/>
                <w:lang w:val="en-US" w:eastAsia="en-US"/>
              </w:rPr>
              <w:tab/>
            </w:r>
            <w:r w:rsidRPr="00BC3A22">
              <w:rPr>
                <w:rStyle w:val="Hyperlink"/>
                <w:noProof/>
              </w:rPr>
              <w:t>Audio amplifier (TPA2016D2 5V)</w:t>
            </w:r>
            <w:r>
              <w:rPr>
                <w:noProof/>
                <w:webHidden/>
              </w:rPr>
              <w:tab/>
            </w:r>
            <w:r>
              <w:rPr>
                <w:noProof/>
                <w:webHidden/>
              </w:rPr>
              <w:fldChar w:fldCharType="begin"/>
            </w:r>
            <w:r>
              <w:rPr>
                <w:noProof/>
                <w:webHidden/>
              </w:rPr>
              <w:instrText xml:space="preserve"> PAGEREF _Toc451524641 \h </w:instrText>
            </w:r>
            <w:r>
              <w:rPr>
                <w:noProof/>
                <w:webHidden/>
              </w:rPr>
            </w:r>
            <w:r>
              <w:rPr>
                <w:noProof/>
                <w:webHidden/>
              </w:rPr>
              <w:fldChar w:fldCharType="separate"/>
            </w:r>
            <w:r>
              <w:rPr>
                <w:noProof/>
                <w:webHidden/>
              </w:rPr>
              <w:t>8</w:t>
            </w:r>
            <w:r>
              <w:rPr>
                <w:noProof/>
                <w:webHidden/>
              </w:rPr>
              <w:fldChar w:fldCharType="end"/>
            </w:r>
          </w:hyperlink>
        </w:p>
        <w:p w:rsidR="00FB3206" w:rsidRDefault="00FB3206">
          <w:pPr>
            <w:pStyle w:val="Inhopg2"/>
            <w:rPr>
              <w:rFonts w:eastAsiaTheme="minorEastAsia"/>
              <w:noProof/>
              <w:szCs w:val="22"/>
              <w:lang w:val="en-US" w:eastAsia="en-US"/>
            </w:rPr>
          </w:pPr>
          <w:hyperlink w:anchor="_Toc451524642" w:history="1">
            <w:r w:rsidRPr="00BC3A22">
              <w:rPr>
                <w:rStyle w:val="Hyperlink"/>
                <w:noProof/>
              </w:rPr>
              <w:t>2.10</w:t>
            </w:r>
            <w:r>
              <w:rPr>
                <w:rFonts w:eastAsiaTheme="minorEastAsia"/>
                <w:noProof/>
                <w:szCs w:val="22"/>
                <w:lang w:val="en-US" w:eastAsia="en-US"/>
              </w:rPr>
              <w:tab/>
            </w:r>
            <w:r w:rsidRPr="00BC3A22">
              <w:rPr>
                <w:rStyle w:val="Hyperlink"/>
                <w:noProof/>
              </w:rPr>
              <w:t>NOR gate flipflop</w:t>
            </w:r>
            <w:r>
              <w:rPr>
                <w:noProof/>
                <w:webHidden/>
              </w:rPr>
              <w:tab/>
            </w:r>
            <w:r>
              <w:rPr>
                <w:noProof/>
                <w:webHidden/>
              </w:rPr>
              <w:fldChar w:fldCharType="begin"/>
            </w:r>
            <w:r>
              <w:rPr>
                <w:noProof/>
                <w:webHidden/>
              </w:rPr>
              <w:instrText xml:space="preserve"> PAGEREF _Toc451524642 \h </w:instrText>
            </w:r>
            <w:r>
              <w:rPr>
                <w:noProof/>
                <w:webHidden/>
              </w:rPr>
            </w:r>
            <w:r>
              <w:rPr>
                <w:noProof/>
                <w:webHidden/>
              </w:rPr>
              <w:fldChar w:fldCharType="separate"/>
            </w:r>
            <w:r>
              <w:rPr>
                <w:noProof/>
                <w:webHidden/>
              </w:rPr>
              <w:t>9</w:t>
            </w:r>
            <w:r>
              <w:rPr>
                <w:noProof/>
                <w:webHidden/>
              </w:rPr>
              <w:fldChar w:fldCharType="end"/>
            </w:r>
          </w:hyperlink>
        </w:p>
        <w:p w:rsidR="00FB3206" w:rsidRDefault="00FB3206">
          <w:pPr>
            <w:pStyle w:val="Inhopg2"/>
            <w:rPr>
              <w:rFonts w:eastAsiaTheme="minorEastAsia"/>
              <w:noProof/>
              <w:szCs w:val="22"/>
              <w:lang w:val="en-US" w:eastAsia="en-US"/>
            </w:rPr>
          </w:pPr>
          <w:hyperlink w:anchor="_Toc451524643" w:history="1">
            <w:r w:rsidRPr="00BC3A22">
              <w:rPr>
                <w:rStyle w:val="Hyperlink"/>
                <w:noProof/>
              </w:rPr>
              <w:t>2.11</w:t>
            </w:r>
            <w:r>
              <w:rPr>
                <w:rFonts w:eastAsiaTheme="minorEastAsia"/>
                <w:noProof/>
                <w:szCs w:val="22"/>
                <w:lang w:val="en-US" w:eastAsia="en-US"/>
              </w:rPr>
              <w:tab/>
            </w:r>
            <w:r w:rsidRPr="00BC3A22">
              <w:rPr>
                <w:rStyle w:val="Hyperlink"/>
                <w:noProof/>
              </w:rPr>
              <w:t>Supercap</w:t>
            </w:r>
            <w:r>
              <w:rPr>
                <w:noProof/>
                <w:webHidden/>
              </w:rPr>
              <w:tab/>
            </w:r>
            <w:r>
              <w:rPr>
                <w:noProof/>
                <w:webHidden/>
              </w:rPr>
              <w:fldChar w:fldCharType="begin"/>
            </w:r>
            <w:r>
              <w:rPr>
                <w:noProof/>
                <w:webHidden/>
              </w:rPr>
              <w:instrText xml:space="preserve"> PAGEREF _Toc451524643 \h </w:instrText>
            </w:r>
            <w:r>
              <w:rPr>
                <w:noProof/>
                <w:webHidden/>
              </w:rPr>
            </w:r>
            <w:r>
              <w:rPr>
                <w:noProof/>
                <w:webHidden/>
              </w:rPr>
              <w:fldChar w:fldCharType="separate"/>
            </w:r>
            <w:r>
              <w:rPr>
                <w:noProof/>
                <w:webHidden/>
              </w:rPr>
              <w:t>9</w:t>
            </w:r>
            <w:r>
              <w:rPr>
                <w:noProof/>
                <w:webHidden/>
              </w:rPr>
              <w:fldChar w:fldCharType="end"/>
            </w:r>
          </w:hyperlink>
        </w:p>
        <w:p w:rsidR="00FB3206" w:rsidRDefault="00FB3206">
          <w:pPr>
            <w:pStyle w:val="Inhopg2"/>
            <w:rPr>
              <w:rFonts w:eastAsiaTheme="minorEastAsia"/>
              <w:noProof/>
              <w:szCs w:val="22"/>
              <w:lang w:val="en-US" w:eastAsia="en-US"/>
            </w:rPr>
          </w:pPr>
          <w:hyperlink w:anchor="_Toc451524644" w:history="1">
            <w:r w:rsidRPr="00BC3A22">
              <w:rPr>
                <w:rStyle w:val="Hyperlink"/>
                <w:noProof/>
              </w:rPr>
              <w:t>2.12</w:t>
            </w:r>
            <w:r>
              <w:rPr>
                <w:rFonts w:eastAsiaTheme="minorEastAsia"/>
                <w:noProof/>
                <w:szCs w:val="22"/>
                <w:lang w:val="en-US" w:eastAsia="en-US"/>
              </w:rPr>
              <w:tab/>
            </w:r>
            <w:r w:rsidRPr="00BC3A22">
              <w:rPr>
                <w:rStyle w:val="Hyperlink"/>
                <w:noProof/>
              </w:rPr>
              <w:t>WS2812 led’s</w:t>
            </w:r>
            <w:r>
              <w:rPr>
                <w:noProof/>
                <w:webHidden/>
              </w:rPr>
              <w:tab/>
            </w:r>
            <w:r>
              <w:rPr>
                <w:noProof/>
                <w:webHidden/>
              </w:rPr>
              <w:fldChar w:fldCharType="begin"/>
            </w:r>
            <w:r>
              <w:rPr>
                <w:noProof/>
                <w:webHidden/>
              </w:rPr>
              <w:instrText xml:space="preserve"> PAGEREF _Toc451524644 \h </w:instrText>
            </w:r>
            <w:r>
              <w:rPr>
                <w:noProof/>
                <w:webHidden/>
              </w:rPr>
            </w:r>
            <w:r>
              <w:rPr>
                <w:noProof/>
                <w:webHidden/>
              </w:rPr>
              <w:fldChar w:fldCharType="separate"/>
            </w:r>
            <w:r>
              <w:rPr>
                <w:noProof/>
                <w:webHidden/>
              </w:rPr>
              <w:t>10</w:t>
            </w:r>
            <w:r>
              <w:rPr>
                <w:noProof/>
                <w:webHidden/>
              </w:rPr>
              <w:fldChar w:fldCharType="end"/>
            </w:r>
          </w:hyperlink>
        </w:p>
        <w:p w:rsidR="00FB3206" w:rsidRDefault="00FB3206">
          <w:pPr>
            <w:pStyle w:val="Inhopg2"/>
            <w:rPr>
              <w:rFonts w:eastAsiaTheme="minorEastAsia"/>
              <w:noProof/>
              <w:szCs w:val="22"/>
              <w:lang w:val="en-US" w:eastAsia="en-US"/>
            </w:rPr>
          </w:pPr>
          <w:hyperlink w:anchor="_Toc451524645" w:history="1">
            <w:r w:rsidRPr="00BC3A22">
              <w:rPr>
                <w:rStyle w:val="Hyperlink"/>
                <w:noProof/>
              </w:rPr>
              <w:t>2.13</w:t>
            </w:r>
            <w:r>
              <w:rPr>
                <w:rFonts w:eastAsiaTheme="minorEastAsia"/>
                <w:noProof/>
                <w:szCs w:val="22"/>
                <w:lang w:val="en-US" w:eastAsia="en-US"/>
              </w:rPr>
              <w:tab/>
            </w:r>
            <w:r w:rsidRPr="00BC3A22">
              <w:rPr>
                <w:rStyle w:val="Hyperlink"/>
                <w:noProof/>
              </w:rPr>
              <w:t>Het schema &amp; PCB</w:t>
            </w:r>
            <w:r>
              <w:rPr>
                <w:noProof/>
                <w:webHidden/>
              </w:rPr>
              <w:tab/>
            </w:r>
            <w:r>
              <w:rPr>
                <w:noProof/>
                <w:webHidden/>
              </w:rPr>
              <w:fldChar w:fldCharType="begin"/>
            </w:r>
            <w:r>
              <w:rPr>
                <w:noProof/>
                <w:webHidden/>
              </w:rPr>
              <w:instrText xml:space="preserve"> PAGEREF _Toc451524645 \h </w:instrText>
            </w:r>
            <w:r>
              <w:rPr>
                <w:noProof/>
                <w:webHidden/>
              </w:rPr>
            </w:r>
            <w:r>
              <w:rPr>
                <w:noProof/>
                <w:webHidden/>
              </w:rPr>
              <w:fldChar w:fldCharType="separate"/>
            </w:r>
            <w:r>
              <w:rPr>
                <w:noProof/>
                <w:webHidden/>
              </w:rPr>
              <w:t>10</w:t>
            </w:r>
            <w:r>
              <w:rPr>
                <w:noProof/>
                <w:webHidden/>
              </w:rPr>
              <w:fldChar w:fldCharType="end"/>
            </w:r>
          </w:hyperlink>
        </w:p>
        <w:p w:rsidR="00FB3206" w:rsidRDefault="00FB3206">
          <w:pPr>
            <w:pStyle w:val="Inhopg1"/>
            <w:rPr>
              <w:rFonts w:eastAsiaTheme="minorEastAsia"/>
              <w:noProof/>
              <w:szCs w:val="22"/>
              <w:lang w:val="en-US" w:eastAsia="en-US"/>
            </w:rPr>
          </w:pPr>
          <w:hyperlink w:anchor="_Toc451524646" w:history="1">
            <w:r w:rsidRPr="00BC3A22">
              <w:rPr>
                <w:rStyle w:val="Hyperlink"/>
                <w:noProof/>
              </w:rPr>
              <w:t>3</w:t>
            </w:r>
            <w:r>
              <w:rPr>
                <w:rFonts w:eastAsiaTheme="minorEastAsia"/>
                <w:noProof/>
                <w:szCs w:val="22"/>
                <w:lang w:val="en-US" w:eastAsia="en-US"/>
              </w:rPr>
              <w:tab/>
            </w:r>
            <w:r w:rsidRPr="00BC3A22">
              <w:rPr>
                <w:rStyle w:val="Hyperlink"/>
                <w:noProof/>
              </w:rPr>
              <w:t>Software</w:t>
            </w:r>
            <w:r>
              <w:rPr>
                <w:noProof/>
                <w:webHidden/>
              </w:rPr>
              <w:tab/>
            </w:r>
            <w:r>
              <w:rPr>
                <w:noProof/>
                <w:webHidden/>
              </w:rPr>
              <w:fldChar w:fldCharType="begin"/>
            </w:r>
            <w:r>
              <w:rPr>
                <w:noProof/>
                <w:webHidden/>
              </w:rPr>
              <w:instrText xml:space="preserve"> PAGEREF _Toc451524646 \h </w:instrText>
            </w:r>
            <w:r>
              <w:rPr>
                <w:noProof/>
                <w:webHidden/>
              </w:rPr>
            </w:r>
            <w:r>
              <w:rPr>
                <w:noProof/>
                <w:webHidden/>
              </w:rPr>
              <w:fldChar w:fldCharType="separate"/>
            </w:r>
            <w:r>
              <w:rPr>
                <w:noProof/>
                <w:webHidden/>
              </w:rPr>
              <w:t>11</w:t>
            </w:r>
            <w:r>
              <w:rPr>
                <w:noProof/>
                <w:webHidden/>
              </w:rPr>
              <w:fldChar w:fldCharType="end"/>
            </w:r>
          </w:hyperlink>
        </w:p>
        <w:p w:rsidR="00FB3206" w:rsidRDefault="00FB3206">
          <w:pPr>
            <w:pStyle w:val="Inhopg2"/>
            <w:rPr>
              <w:rFonts w:eastAsiaTheme="minorEastAsia"/>
              <w:noProof/>
              <w:szCs w:val="22"/>
              <w:lang w:val="en-US" w:eastAsia="en-US"/>
            </w:rPr>
          </w:pPr>
          <w:hyperlink w:anchor="_Toc451524647" w:history="1">
            <w:r w:rsidRPr="00BC3A22">
              <w:rPr>
                <w:rStyle w:val="Hyperlink"/>
                <w:noProof/>
              </w:rPr>
              <w:t>3.1</w:t>
            </w:r>
            <w:r>
              <w:rPr>
                <w:rFonts w:eastAsiaTheme="minorEastAsia"/>
                <w:noProof/>
                <w:szCs w:val="22"/>
                <w:lang w:val="en-US" w:eastAsia="en-US"/>
              </w:rPr>
              <w:tab/>
            </w:r>
            <w:r w:rsidRPr="00BC3A22">
              <w:rPr>
                <w:rStyle w:val="Hyperlink"/>
                <w:noProof/>
              </w:rPr>
              <w:t>Het hoofdprogramma (app.py)</w:t>
            </w:r>
            <w:r>
              <w:rPr>
                <w:noProof/>
                <w:webHidden/>
              </w:rPr>
              <w:tab/>
            </w:r>
            <w:r>
              <w:rPr>
                <w:noProof/>
                <w:webHidden/>
              </w:rPr>
              <w:fldChar w:fldCharType="begin"/>
            </w:r>
            <w:r>
              <w:rPr>
                <w:noProof/>
                <w:webHidden/>
              </w:rPr>
              <w:instrText xml:space="preserve"> PAGEREF _Toc451524647 \h </w:instrText>
            </w:r>
            <w:r>
              <w:rPr>
                <w:noProof/>
                <w:webHidden/>
              </w:rPr>
            </w:r>
            <w:r>
              <w:rPr>
                <w:noProof/>
                <w:webHidden/>
              </w:rPr>
              <w:fldChar w:fldCharType="separate"/>
            </w:r>
            <w:r>
              <w:rPr>
                <w:noProof/>
                <w:webHidden/>
              </w:rPr>
              <w:t>11</w:t>
            </w:r>
            <w:r>
              <w:rPr>
                <w:noProof/>
                <w:webHidden/>
              </w:rPr>
              <w:fldChar w:fldCharType="end"/>
            </w:r>
          </w:hyperlink>
        </w:p>
        <w:p w:rsidR="00FB3206" w:rsidRDefault="00FB3206">
          <w:pPr>
            <w:pStyle w:val="Inhopg3"/>
            <w:rPr>
              <w:rFonts w:eastAsiaTheme="minorEastAsia"/>
              <w:noProof/>
              <w:szCs w:val="22"/>
              <w:lang w:val="en-US" w:eastAsia="en-US"/>
            </w:rPr>
          </w:pPr>
          <w:hyperlink w:anchor="_Toc451524648" w:history="1">
            <w:r w:rsidRPr="00BC3A22">
              <w:rPr>
                <w:rStyle w:val="Hyperlink"/>
                <w:noProof/>
              </w:rPr>
              <w:t>3.1.1</w:t>
            </w:r>
            <w:r>
              <w:rPr>
                <w:rFonts w:eastAsiaTheme="minorEastAsia"/>
                <w:noProof/>
                <w:szCs w:val="22"/>
                <w:lang w:val="en-US" w:eastAsia="en-US"/>
              </w:rPr>
              <w:tab/>
            </w:r>
            <w:r w:rsidR="003105B6">
              <w:rPr>
                <w:rStyle w:val="Hyperlink"/>
                <w:noProof/>
              </w:rPr>
              <w:t>Google Calendar</w:t>
            </w:r>
            <w:r w:rsidRPr="00BC3A22">
              <w:rPr>
                <w:rStyle w:val="Hyperlink"/>
                <w:noProof/>
              </w:rPr>
              <w:t xml:space="preserve"> authenticatie</w:t>
            </w:r>
            <w:r>
              <w:rPr>
                <w:noProof/>
                <w:webHidden/>
              </w:rPr>
              <w:tab/>
            </w:r>
            <w:r>
              <w:rPr>
                <w:noProof/>
                <w:webHidden/>
              </w:rPr>
              <w:fldChar w:fldCharType="begin"/>
            </w:r>
            <w:r>
              <w:rPr>
                <w:noProof/>
                <w:webHidden/>
              </w:rPr>
              <w:instrText xml:space="preserve"> PAGEREF _Toc451524648 \h </w:instrText>
            </w:r>
            <w:r>
              <w:rPr>
                <w:noProof/>
                <w:webHidden/>
              </w:rPr>
            </w:r>
            <w:r>
              <w:rPr>
                <w:noProof/>
                <w:webHidden/>
              </w:rPr>
              <w:fldChar w:fldCharType="separate"/>
            </w:r>
            <w:r>
              <w:rPr>
                <w:noProof/>
                <w:webHidden/>
              </w:rPr>
              <w:t>11</w:t>
            </w:r>
            <w:r>
              <w:rPr>
                <w:noProof/>
                <w:webHidden/>
              </w:rPr>
              <w:fldChar w:fldCharType="end"/>
            </w:r>
          </w:hyperlink>
        </w:p>
        <w:p w:rsidR="00FB3206" w:rsidRDefault="00FB3206">
          <w:pPr>
            <w:pStyle w:val="Inhopg4"/>
            <w:rPr>
              <w:rFonts w:eastAsiaTheme="minorEastAsia"/>
              <w:noProof/>
              <w:szCs w:val="22"/>
              <w:lang w:val="en-US" w:eastAsia="en-US"/>
            </w:rPr>
          </w:pPr>
          <w:hyperlink w:anchor="_Toc451524649" w:history="1">
            <w:r w:rsidRPr="00BC3A22">
              <w:rPr>
                <w:rStyle w:val="Hyperlink"/>
                <w:noProof/>
                <w14:scene3d>
                  <w14:camera w14:prst="orthographicFront"/>
                  <w14:lightRig w14:rig="threePt" w14:dir="t">
                    <w14:rot w14:lat="0" w14:lon="0" w14:rev="0"/>
                  </w14:lightRig>
                </w14:scene3d>
              </w:rPr>
              <w:t>3.1.1.1</w:t>
            </w:r>
            <w:r>
              <w:rPr>
                <w:rFonts w:eastAsiaTheme="minorEastAsia"/>
                <w:noProof/>
                <w:szCs w:val="22"/>
                <w:lang w:val="en-US" w:eastAsia="en-US"/>
              </w:rPr>
              <w:tab/>
            </w:r>
            <w:r w:rsidRPr="00BC3A22">
              <w:rPr>
                <w:rStyle w:val="Hyperlink"/>
                <w:noProof/>
              </w:rPr>
              <w:t xml:space="preserve">Registreren van </w:t>
            </w:r>
            <w:r w:rsidR="00CC635A">
              <w:rPr>
                <w:rStyle w:val="Hyperlink"/>
                <w:noProof/>
              </w:rPr>
              <w:t xml:space="preserve">SmartAlarmClock </w:t>
            </w:r>
            <w:r>
              <w:rPr>
                <w:noProof/>
                <w:webHidden/>
              </w:rPr>
              <w:tab/>
            </w:r>
            <w:r>
              <w:rPr>
                <w:noProof/>
                <w:webHidden/>
              </w:rPr>
              <w:fldChar w:fldCharType="begin"/>
            </w:r>
            <w:r>
              <w:rPr>
                <w:noProof/>
                <w:webHidden/>
              </w:rPr>
              <w:instrText xml:space="preserve"> PAGEREF _Toc451524649 \h </w:instrText>
            </w:r>
            <w:r>
              <w:rPr>
                <w:noProof/>
                <w:webHidden/>
              </w:rPr>
            </w:r>
            <w:r>
              <w:rPr>
                <w:noProof/>
                <w:webHidden/>
              </w:rPr>
              <w:fldChar w:fldCharType="separate"/>
            </w:r>
            <w:r>
              <w:rPr>
                <w:noProof/>
                <w:webHidden/>
              </w:rPr>
              <w:t>11</w:t>
            </w:r>
            <w:r>
              <w:rPr>
                <w:noProof/>
                <w:webHidden/>
              </w:rPr>
              <w:fldChar w:fldCharType="end"/>
            </w:r>
          </w:hyperlink>
        </w:p>
        <w:p w:rsidR="00FB3206" w:rsidRDefault="00FB3206">
          <w:pPr>
            <w:pStyle w:val="Inhopg4"/>
            <w:rPr>
              <w:rFonts w:eastAsiaTheme="minorEastAsia"/>
              <w:noProof/>
              <w:szCs w:val="22"/>
              <w:lang w:val="en-US" w:eastAsia="en-US"/>
            </w:rPr>
          </w:pPr>
          <w:hyperlink w:anchor="_Toc451524650" w:history="1">
            <w:r w:rsidRPr="00BC3A22">
              <w:rPr>
                <w:rStyle w:val="Hyperlink"/>
                <w:noProof/>
                <w14:scene3d>
                  <w14:camera w14:prst="orthographicFront"/>
                  <w14:lightRig w14:rig="threePt" w14:dir="t">
                    <w14:rot w14:lat="0" w14:lon="0" w14:rev="0"/>
                  </w14:lightRig>
                </w14:scene3d>
              </w:rPr>
              <w:t>3.1.1.2</w:t>
            </w:r>
            <w:r>
              <w:rPr>
                <w:rFonts w:eastAsiaTheme="minorEastAsia"/>
                <w:noProof/>
                <w:szCs w:val="22"/>
                <w:lang w:val="en-US" w:eastAsia="en-US"/>
              </w:rPr>
              <w:tab/>
            </w:r>
            <w:r w:rsidRPr="00BC3A22">
              <w:rPr>
                <w:rStyle w:val="Hyperlink"/>
                <w:noProof/>
              </w:rPr>
              <w:t>Device specifieke codes verkrijgen</w:t>
            </w:r>
            <w:r>
              <w:rPr>
                <w:noProof/>
                <w:webHidden/>
              </w:rPr>
              <w:tab/>
            </w:r>
            <w:r>
              <w:rPr>
                <w:noProof/>
                <w:webHidden/>
              </w:rPr>
              <w:fldChar w:fldCharType="begin"/>
            </w:r>
            <w:r>
              <w:rPr>
                <w:noProof/>
                <w:webHidden/>
              </w:rPr>
              <w:instrText xml:space="preserve"> PAGEREF _Toc451524650 \h </w:instrText>
            </w:r>
            <w:r>
              <w:rPr>
                <w:noProof/>
                <w:webHidden/>
              </w:rPr>
            </w:r>
            <w:r>
              <w:rPr>
                <w:noProof/>
                <w:webHidden/>
              </w:rPr>
              <w:fldChar w:fldCharType="separate"/>
            </w:r>
            <w:r>
              <w:rPr>
                <w:noProof/>
                <w:webHidden/>
              </w:rPr>
              <w:t>12</w:t>
            </w:r>
            <w:r>
              <w:rPr>
                <w:noProof/>
                <w:webHidden/>
              </w:rPr>
              <w:fldChar w:fldCharType="end"/>
            </w:r>
          </w:hyperlink>
        </w:p>
        <w:p w:rsidR="00FB3206" w:rsidRDefault="00FB3206">
          <w:pPr>
            <w:pStyle w:val="Inhopg4"/>
            <w:rPr>
              <w:rFonts w:eastAsiaTheme="minorEastAsia"/>
              <w:noProof/>
              <w:szCs w:val="22"/>
              <w:lang w:val="en-US" w:eastAsia="en-US"/>
            </w:rPr>
          </w:pPr>
          <w:hyperlink w:anchor="_Toc451524651" w:history="1">
            <w:r w:rsidRPr="00BC3A22">
              <w:rPr>
                <w:rStyle w:val="Hyperlink"/>
                <w:noProof/>
                <w14:scene3d>
                  <w14:camera w14:prst="orthographicFront"/>
                  <w14:lightRig w14:rig="threePt" w14:dir="t">
                    <w14:rot w14:lat="0" w14:lon="0" w14:rev="0"/>
                  </w14:lightRig>
                </w14:scene3d>
              </w:rPr>
              <w:t>3.1.1.3</w:t>
            </w:r>
            <w:r>
              <w:rPr>
                <w:rFonts w:eastAsiaTheme="minorEastAsia"/>
                <w:noProof/>
                <w:szCs w:val="22"/>
                <w:lang w:val="en-US" w:eastAsia="en-US"/>
              </w:rPr>
              <w:tab/>
            </w:r>
            <w:r w:rsidRPr="00BC3A22">
              <w:rPr>
                <w:rStyle w:val="Hyperlink"/>
                <w:noProof/>
              </w:rPr>
              <w:t>Calendar informatie opvragen</w:t>
            </w:r>
            <w:r>
              <w:rPr>
                <w:noProof/>
                <w:webHidden/>
              </w:rPr>
              <w:tab/>
            </w:r>
            <w:r>
              <w:rPr>
                <w:noProof/>
                <w:webHidden/>
              </w:rPr>
              <w:fldChar w:fldCharType="begin"/>
            </w:r>
            <w:r>
              <w:rPr>
                <w:noProof/>
                <w:webHidden/>
              </w:rPr>
              <w:instrText xml:space="preserve"> PAGEREF _Toc451524651 \h </w:instrText>
            </w:r>
            <w:r>
              <w:rPr>
                <w:noProof/>
                <w:webHidden/>
              </w:rPr>
            </w:r>
            <w:r>
              <w:rPr>
                <w:noProof/>
                <w:webHidden/>
              </w:rPr>
              <w:fldChar w:fldCharType="separate"/>
            </w:r>
            <w:r>
              <w:rPr>
                <w:noProof/>
                <w:webHidden/>
              </w:rPr>
              <w:t>13</w:t>
            </w:r>
            <w:r>
              <w:rPr>
                <w:noProof/>
                <w:webHidden/>
              </w:rPr>
              <w:fldChar w:fldCharType="end"/>
            </w:r>
          </w:hyperlink>
        </w:p>
        <w:p w:rsidR="00FB3206" w:rsidRDefault="00FB3206">
          <w:pPr>
            <w:pStyle w:val="Inhopg4"/>
            <w:rPr>
              <w:rFonts w:eastAsiaTheme="minorEastAsia"/>
              <w:noProof/>
              <w:szCs w:val="22"/>
              <w:lang w:val="en-US" w:eastAsia="en-US"/>
            </w:rPr>
          </w:pPr>
          <w:hyperlink w:anchor="_Toc451524652" w:history="1">
            <w:r w:rsidRPr="00BC3A22">
              <w:rPr>
                <w:rStyle w:val="Hyperlink"/>
                <w:noProof/>
                <w14:scene3d>
                  <w14:camera w14:prst="orthographicFront"/>
                  <w14:lightRig w14:rig="threePt" w14:dir="t">
                    <w14:rot w14:lat="0" w14:lon="0" w14:rev="0"/>
                  </w14:lightRig>
                </w14:scene3d>
              </w:rPr>
              <w:t>3.1.1.4</w:t>
            </w:r>
            <w:r>
              <w:rPr>
                <w:rFonts w:eastAsiaTheme="minorEastAsia"/>
                <w:noProof/>
                <w:szCs w:val="22"/>
                <w:lang w:val="en-US" w:eastAsia="en-US"/>
              </w:rPr>
              <w:tab/>
            </w:r>
            <w:r w:rsidRPr="00BC3A22">
              <w:rPr>
                <w:rStyle w:val="Hyperlink"/>
                <w:noProof/>
              </w:rPr>
              <w:t>Refresh token gebruiken</w:t>
            </w:r>
            <w:r>
              <w:rPr>
                <w:noProof/>
                <w:webHidden/>
              </w:rPr>
              <w:tab/>
            </w:r>
            <w:r>
              <w:rPr>
                <w:noProof/>
                <w:webHidden/>
              </w:rPr>
              <w:fldChar w:fldCharType="begin"/>
            </w:r>
            <w:r>
              <w:rPr>
                <w:noProof/>
                <w:webHidden/>
              </w:rPr>
              <w:instrText xml:space="preserve"> PAGEREF _Toc451524652 \h </w:instrText>
            </w:r>
            <w:r>
              <w:rPr>
                <w:noProof/>
                <w:webHidden/>
              </w:rPr>
            </w:r>
            <w:r>
              <w:rPr>
                <w:noProof/>
                <w:webHidden/>
              </w:rPr>
              <w:fldChar w:fldCharType="separate"/>
            </w:r>
            <w:r>
              <w:rPr>
                <w:noProof/>
                <w:webHidden/>
              </w:rPr>
              <w:t>13</w:t>
            </w:r>
            <w:r>
              <w:rPr>
                <w:noProof/>
                <w:webHidden/>
              </w:rPr>
              <w:fldChar w:fldCharType="end"/>
            </w:r>
          </w:hyperlink>
        </w:p>
        <w:p w:rsidR="00FB3206" w:rsidRDefault="00FB3206">
          <w:pPr>
            <w:pStyle w:val="Inhopg3"/>
            <w:rPr>
              <w:rFonts w:eastAsiaTheme="minorEastAsia"/>
              <w:noProof/>
              <w:szCs w:val="22"/>
              <w:lang w:val="en-US" w:eastAsia="en-US"/>
            </w:rPr>
          </w:pPr>
          <w:hyperlink w:anchor="_Toc451524653" w:history="1">
            <w:r w:rsidRPr="00BC3A22">
              <w:rPr>
                <w:rStyle w:val="Hyperlink"/>
                <w:noProof/>
              </w:rPr>
              <w:t>3.1.2</w:t>
            </w:r>
            <w:r>
              <w:rPr>
                <w:rFonts w:eastAsiaTheme="minorEastAsia"/>
                <w:noProof/>
                <w:szCs w:val="22"/>
                <w:lang w:val="en-US" w:eastAsia="en-US"/>
              </w:rPr>
              <w:tab/>
            </w:r>
            <w:r w:rsidRPr="00BC3A22">
              <w:rPr>
                <w:rStyle w:val="Hyperlink"/>
                <w:noProof/>
              </w:rPr>
              <w:t>Netwerk en acces point</w:t>
            </w:r>
            <w:r>
              <w:rPr>
                <w:noProof/>
                <w:webHidden/>
              </w:rPr>
              <w:tab/>
            </w:r>
            <w:r>
              <w:rPr>
                <w:noProof/>
                <w:webHidden/>
              </w:rPr>
              <w:fldChar w:fldCharType="begin"/>
            </w:r>
            <w:r>
              <w:rPr>
                <w:noProof/>
                <w:webHidden/>
              </w:rPr>
              <w:instrText xml:space="preserve"> PAGEREF _Toc451524653 \h </w:instrText>
            </w:r>
            <w:r>
              <w:rPr>
                <w:noProof/>
                <w:webHidden/>
              </w:rPr>
            </w:r>
            <w:r>
              <w:rPr>
                <w:noProof/>
                <w:webHidden/>
              </w:rPr>
              <w:fldChar w:fldCharType="separate"/>
            </w:r>
            <w:r>
              <w:rPr>
                <w:noProof/>
                <w:webHidden/>
              </w:rPr>
              <w:t>13</w:t>
            </w:r>
            <w:r>
              <w:rPr>
                <w:noProof/>
                <w:webHidden/>
              </w:rPr>
              <w:fldChar w:fldCharType="end"/>
            </w:r>
          </w:hyperlink>
        </w:p>
        <w:p w:rsidR="00FB3206" w:rsidRDefault="00FB3206">
          <w:pPr>
            <w:pStyle w:val="Inhopg3"/>
            <w:rPr>
              <w:rFonts w:eastAsiaTheme="minorEastAsia"/>
              <w:noProof/>
              <w:szCs w:val="22"/>
              <w:lang w:val="en-US" w:eastAsia="en-US"/>
            </w:rPr>
          </w:pPr>
          <w:hyperlink w:anchor="_Toc451524654" w:history="1">
            <w:r w:rsidRPr="00BC3A22">
              <w:rPr>
                <w:rStyle w:val="Hyperlink"/>
                <w:noProof/>
              </w:rPr>
              <w:t>3.1.3</w:t>
            </w:r>
            <w:r>
              <w:rPr>
                <w:rFonts w:eastAsiaTheme="minorEastAsia"/>
                <w:noProof/>
                <w:szCs w:val="22"/>
                <w:lang w:val="en-US" w:eastAsia="en-US"/>
              </w:rPr>
              <w:tab/>
            </w:r>
            <w:r w:rsidRPr="00BC3A22">
              <w:rPr>
                <w:rStyle w:val="Hyperlink"/>
                <w:noProof/>
              </w:rPr>
              <w:t>LCD aansturen</w:t>
            </w:r>
            <w:r>
              <w:rPr>
                <w:noProof/>
                <w:webHidden/>
              </w:rPr>
              <w:tab/>
            </w:r>
            <w:r>
              <w:rPr>
                <w:noProof/>
                <w:webHidden/>
              </w:rPr>
              <w:fldChar w:fldCharType="begin"/>
            </w:r>
            <w:r>
              <w:rPr>
                <w:noProof/>
                <w:webHidden/>
              </w:rPr>
              <w:instrText xml:space="preserve"> PAGEREF _Toc451524654 \h </w:instrText>
            </w:r>
            <w:r>
              <w:rPr>
                <w:noProof/>
                <w:webHidden/>
              </w:rPr>
            </w:r>
            <w:r>
              <w:rPr>
                <w:noProof/>
                <w:webHidden/>
              </w:rPr>
              <w:fldChar w:fldCharType="separate"/>
            </w:r>
            <w:r>
              <w:rPr>
                <w:noProof/>
                <w:webHidden/>
              </w:rPr>
              <w:t>14</w:t>
            </w:r>
            <w:r>
              <w:rPr>
                <w:noProof/>
                <w:webHidden/>
              </w:rPr>
              <w:fldChar w:fldCharType="end"/>
            </w:r>
          </w:hyperlink>
        </w:p>
        <w:p w:rsidR="00FB3206" w:rsidRDefault="00FB3206">
          <w:pPr>
            <w:pStyle w:val="Inhopg3"/>
            <w:rPr>
              <w:rFonts w:eastAsiaTheme="minorEastAsia"/>
              <w:noProof/>
              <w:szCs w:val="22"/>
              <w:lang w:val="en-US" w:eastAsia="en-US"/>
            </w:rPr>
          </w:pPr>
          <w:hyperlink w:anchor="_Toc451524655" w:history="1">
            <w:r w:rsidRPr="00BC3A22">
              <w:rPr>
                <w:rStyle w:val="Hyperlink"/>
                <w:noProof/>
              </w:rPr>
              <w:t>3.1.4</w:t>
            </w:r>
            <w:r>
              <w:rPr>
                <w:rFonts w:eastAsiaTheme="minorEastAsia"/>
                <w:noProof/>
                <w:szCs w:val="22"/>
                <w:lang w:val="en-US" w:eastAsia="en-US"/>
              </w:rPr>
              <w:tab/>
            </w:r>
            <w:r w:rsidRPr="00BC3A22">
              <w:rPr>
                <w:rStyle w:val="Hyperlink"/>
                <w:noProof/>
              </w:rPr>
              <w:t>Web interface verwerking/Flask</w:t>
            </w:r>
            <w:r>
              <w:rPr>
                <w:noProof/>
                <w:webHidden/>
              </w:rPr>
              <w:tab/>
            </w:r>
            <w:r>
              <w:rPr>
                <w:noProof/>
                <w:webHidden/>
              </w:rPr>
              <w:fldChar w:fldCharType="begin"/>
            </w:r>
            <w:r>
              <w:rPr>
                <w:noProof/>
                <w:webHidden/>
              </w:rPr>
              <w:instrText xml:space="preserve"> PAGEREF _Toc451524655 \h </w:instrText>
            </w:r>
            <w:r>
              <w:rPr>
                <w:noProof/>
                <w:webHidden/>
              </w:rPr>
            </w:r>
            <w:r>
              <w:rPr>
                <w:noProof/>
                <w:webHidden/>
              </w:rPr>
              <w:fldChar w:fldCharType="separate"/>
            </w:r>
            <w:r>
              <w:rPr>
                <w:noProof/>
                <w:webHidden/>
              </w:rPr>
              <w:t>14</w:t>
            </w:r>
            <w:r>
              <w:rPr>
                <w:noProof/>
                <w:webHidden/>
              </w:rPr>
              <w:fldChar w:fldCharType="end"/>
            </w:r>
          </w:hyperlink>
        </w:p>
        <w:p w:rsidR="00FB3206" w:rsidRDefault="00FB3206">
          <w:pPr>
            <w:pStyle w:val="Inhopg3"/>
            <w:rPr>
              <w:rFonts w:eastAsiaTheme="minorEastAsia"/>
              <w:noProof/>
              <w:szCs w:val="22"/>
              <w:lang w:val="en-US" w:eastAsia="en-US"/>
            </w:rPr>
          </w:pPr>
          <w:hyperlink w:anchor="_Toc451524656" w:history="1">
            <w:r w:rsidRPr="00BC3A22">
              <w:rPr>
                <w:rStyle w:val="Hyperlink"/>
                <w:noProof/>
              </w:rPr>
              <w:t>3.1.5</w:t>
            </w:r>
            <w:r>
              <w:rPr>
                <w:rFonts w:eastAsiaTheme="minorEastAsia"/>
                <w:noProof/>
                <w:szCs w:val="22"/>
                <w:lang w:val="en-US" w:eastAsia="en-US"/>
              </w:rPr>
              <w:tab/>
            </w:r>
            <w:r w:rsidRPr="00BC3A22">
              <w:rPr>
                <w:rStyle w:val="Hyperlink"/>
                <w:noProof/>
              </w:rPr>
              <w:t>RTC aansturen</w:t>
            </w:r>
            <w:r>
              <w:rPr>
                <w:noProof/>
                <w:webHidden/>
              </w:rPr>
              <w:tab/>
            </w:r>
            <w:r>
              <w:rPr>
                <w:noProof/>
                <w:webHidden/>
              </w:rPr>
              <w:fldChar w:fldCharType="begin"/>
            </w:r>
            <w:r>
              <w:rPr>
                <w:noProof/>
                <w:webHidden/>
              </w:rPr>
              <w:instrText xml:space="preserve"> PAGEREF _Toc451524656 \h </w:instrText>
            </w:r>
            <w:r>
              <w:rPr>
                <w:noProof/>
                <w:webHidden/>
              </w:rPr>
            </w:r>
            <w:r>
              <w:rPr>
                <w:noProof/>
                <w:webHidden/>
              </w:rPr>
              <w:fldChar w:fldCharType="separate"/>
            </w:r>
            <w:r>
              <w:rPr>
                <w:noProof/>
                <w:webHidden/>
              </w:rPr>
              <w:t>15</w:t>
            </w:r>
            <w:r>
              <w:rPr>
                <w:noProof/>
                <w:webHidden/>
              </w:rPr>
              <w:fldChar w:fldCharType="end"/>
            </w:r>
          </w:hyperlink>
        </w:p>
        <w:p w:rsidR="00FB3206" w:rsidRDefault="00FB3206">
          <w:pPr>
            <w:pStyle w:val="Inhopg3"/>
            <w:rPr>
              <w:rFonts w:eastAsiaTheme="minorEastAsia"/>
              <w:noProof/>
              <w:szCs w:val="22"/>
              <w:lang w:val="en-US" w:eastAsia="en-US"/>
            </w:rPr>
          </w:pPr>
          <w:hyperlink w:anchor="_Toc451524657" w:history="1">
            <w:r w:rsidRPr="00BC3A22">
              <w:rPr>
                <w:rStyle w:val="Hyperlink"/>
                <w:noProof/>
              </w:rPr>
              <w:t>3.1.6</w:t>
            </w:r>
            <w:r>
              <w:rPr>
                <w:rFonts w:eastAsiaTheme="minorEastAsia"/>
                <w:noProof/>
                <w:szCs w:val="22"/>
                <w:lang w:val="en-US" w:eastAsia="en-US"/>
              </w:rPr>
              <w:tab/>
            </w:r>
            <w:r w:rsidRPr="00BC3A22">
              <w:rPr>
                <w:rStyle w:val="Hyperlink"/>
                <w:noProof/>
              </w:rPr>
              <w:t>Rotary encoder</w:t>
            </w:r>
            <w:r>
              <w:rPr>
                <w:noProof/>
                <w:webHidden/>
              </w:rPr>
              <w:tab/>
            </w:r>
            <w:r>
              <w:rPr>
                <w:noProof/>
                <w:webHidden/>
              </w:rPr>
              <w:fldChar w:fldCharType="begin"/>
            </w:r>
            <w:r>
              <w:rPr>
                <w:noProof/>
                <w:webHidden/>
              </w:rPr>
              <w:instrText xml:space="preserve"> PAGEREF _Toc451524657 \h </w:instrText>
            </w:r>
            <w:r>
              <w:rPr>
                <w:noProof/>
                <w:webHidden/>
              </w:rPr>
            </w:r>
            <w:r>
              <w:rPr>
                <w:noProof/>
                <w:webHidden/>
              </w:rPr>
              <w:fldChar w:fldCharType="separate"/>
            </w:r>
            <w:r>
              <w:rPr>
                <w:noProof/>
                <w:webHidden/>
              </w:rPr>
              <w:t>15</w:t>
            </w:r>
            <w:r>
              <w:rPr>
                <w:noProof/>
                <w:webHidden/>
              </w:rPr>
              <w:fldChar w:fldCharType="end"/>
            </w:r>
          </w:hyperlink>
        </w:p>
        <w:p w:rsidR="00FB3206" w:rsidRDefault="00FB3206">
          <w:pPr>
            <w:pStyle w:val="Inhopg3"/>
            <w:rPr>
              <w:rFonts w:eastAsiaTheme="minorEastAsia"/>
              <w:noProof/>
              <w:szCs w:val="22"/>
              <w:lang w:val="en-US" w:eastAsia="en-US"/>
            </w:rPr>
          </w:pPr>
          <w:hyperlink w:anchor="_Toc451524658" w:history="1">
            <w:r w:rsidRPr="00BC3A22">
              <w:rPr>
                <w:rStyle w:val="Hyperlink"/>
                <w:noProof/>
              </w:rPr>
              <w:t>3.1.7</w:t>
            </w:r>
            <w:r>
              <w:rPr>
                <w:rFonts w:eastAsiaTheme="minorEastAsia"/>
                <w:noProof/>
                <w:szCs w:val="22"/>
                <w:lang w:val="en-US" w:eastAsia="en-US"/>
              </w:rPr>
              <w:tab/>
            </w:r>
            <w:r w:rsidRPr="00BC3A22">
              <w:rPr>
                <w:rStyle w:val="Hyperlink"/>
                <w:noProof/>
              </w:rPr>
              <w:t>WS2812 led’s aansturen</w:t>
            </w:r>
            <w:r>
              <w:rPr>
                <w:noProof/>
                <w:webHidden/>
              </w:rPr>
              <w:tab/>
            </w:r>
            <w:r>
              <w:rPr>
                <w:noProof/>
                <w:webHidden/>
              </w:rPr>
              <w:fldChar w:fldCharType="begin"/>
            </w:r>
            <w:r>
              <w:rPr>
                <w:noProof/>
                <w:webHidden/>
              </w:rPr>
              <w:instrText xml:space="preserve"> PAGEREF _Toc451524658 \h </w:instrText>
            </w:r>
            <w:r>
              <w:rPr>
                <w:noProof/>
                <w:webHidden/>
              </w:rPr>
            </w:r>
            <w:r>
              <w:rPr>
                <w:noProof/>
                <w:webHidden/>
              </w:rPr>
              <w:fldChar w:fldCharType="separate"/>
            </w:r>
            <w:r>
              <w:rPr>
                <w:noProof/>
                <w:webHidden/>
              </w:rPr>
              <w:t>15</w:t>
            </w:r>
            <w:r>
              <w:rPr>
                <w:noProof/>
                <w:webHidden/>
              </w:rPr>
              <w:fldChar w:fldCharType="end"/>
            </w:r>
          </w:hyperlink>
        </w:p>
        <w:p w:rsidR="00FB3206" w:rsidRDefault="00FB3206">
          <w:pPr>
            <w:pStyle w:val="Inhopg3"/>
            <w:rPr>
              <w:rFonts w:eastAsiaTheme="minorEastAsia"/>
              <w:noProof/>
              <w:szCs w:val="22"/>
              <w:lang w:val="en-US" w:eastAsia="en-US"/>
            </w:rPr>
          </w:pPr>
          <w:hyperlink w:anchor="_Toc451524659" w:history="1">
            <w:r w:rsidRPr="00BC3A22">
              <w:rPr>
                <w:rStyle w:val="Hyperlink"/>
                <w:noProof/>
              </w:rPr>
              <w:t>3.1.8</w:t>
            </w:r>
            <w:r>
              <w:rPr>
                <w:rFonts w:eastAsiaTheme="minorEastAsia"/>
                <w:noProof/>
                <w:szCs w:val="22"/>
                <w:lang w:val="en-US" w:eastAsia="en-US"/>
              </w:rPr>
              <w:tab/>
            </w:r>
            <w:r w:rsidRPr="00BC3A22">
              <w:rPr>
                <w:rStyle w:val="Hyperlink"/>
                <w:noProof/>
              </w:rPr>
              <w:t>Web interface</w:t>
            </w:r>
            <w:r>
              <w:rPr>
                <w:noProof/>
                <w:webHidden/>
              </w:rPr>
              <w:tab/>
            </w:r>
            <w:r>
              <w:rPr>
                <w:noProof/>
                <w:webHidden/>
              </w:rPr>
              <w:fldChar w:fldCharType="begin"/>
            </w:r>
            <w:r>
              <w:rPr>
                <w:noProof/>
                <w:webHidden/>
              </w:rPr>
              <w:instrText xml:space="preserve"> PAGEREF _Toc451524659 \h </w:instrText>
            </w:r>
            <w:r>
              <w:rPr>
                <w:noProof/>
                <w:webHidden/>
              </w:rPr>
            </w:r>
            <w:r>
              <w:rPr>
                <w:noProof/>
                <w:webHidden/>
              </w:rPr>
              <w:fldChar w:fldCharType="separate"/>
            </w:r>
            <w:r>
              <w:rPr>
                <w:noProof/>
                <w:webHidden/>
              </w:rPr>
              <w:t>16</w:t>
            </w:r>
            <w:r>
              <w:rPr>
                <w:noProof/>
                <w:webHidden/>
              </w:rPr>
              <w:fldChar w:fldCharType="end"/>
            </w:r>
          </w:hyperlink>
        </w:p>
        <w:p w:rsidR="00FB3206" w:rsidRDefault="00FB3206">
          <w:pPr>
            <w:pStyle w:val="Inhopg4"/>
            <w:rPr>
              <w:rFonts w:eastAsiaTheme="minorEastAsia"/>
              <w:noProof/>
              <w:szCs w:val="22"/>
              <w:lang w:val="en-US" w:eastAsia="en-US"/>
            </w:rPr>
          </w:pPr>
          <w:hyperlink w:anchor="_Toc451524660" w:history="1">
            <w:r w:rsidRPr="00BC3A22">
              <w:rPr>
                <w:rStyle w:val="Hyperlink"/>
                <w:noProof/>
                <w14:scene3d>
                  <w14:camera w14:prst="orthographicFront"/>
                  <w14:lightRig w14:rig="threePt" w14:dir="t">
                    <w14:rot w14:lat="0" w14:lon="0" w14:rev="0"/>
                  </w14:lightRig>
                </w14:scene3d>
              </w:rPr>
              <w:t>3.1.8.1</w:t>
            </w:r>
            <w:r>
              <w:rPr>
                <w:rFonts w:eastAsiaTheme="minorEastAsia"/>
                <w:noProof/>
                <w:szCs w:val="22"/>
                <w:lang w:val="en-US" w:eastAsia="en-US"/>
              </w:rPr>
              <w:tab/>
            </w:r>
            <w:r w:rsidRPr="00BC3A22">
              <w:rPr>
                <w:rStyle w:val="Hyperlink"/>
                <w:noProof/>
              </w:rPr>
              <w:t>Status tab</w:t>
            </w:r>
            <w:r>
              <w:rPr>
                <w:noProof/>
                <w:webHidden/>
              </w:rPr>
              <w:tab/>
            </w:r>
            <w:r>
              <w:rPr>
                <w:noProof/>
                <w:webHidden/>
              </w:rPr>
              <w:fldChar w:fldCharType="begin"/>
            </w:r>
            <w:r>
              <w:rPr>
                <w:noProof/>
                <w:webHidden/>
              </w:rPr>
              <w:instrText xml:space="preserve"> PAGEREF _Toc451524660 \h </w:instrText>
            </w:r>
            <w:r>
              <w:rPr>
                <w:noProof/>
                <w:webHidden/>
              </w:rPr>
            </w:r>
            <w:r>
              <w:rPr>
                <w:noProof/>
                <w:webHidden/>
              </w:rPr>
              <w:fldChar w:fldCharType="separate"/>
            </w:r>
            <w:r>
              <w:rPr>
                <w:noProof/>
                <w:webHidden/>
              </w:rPr>
              <w:t>16</w:t>
            </w:r>
            <w:r>
              <w:rPr>
                <w:noProof/>
                <w:webHidden/>
              </w:rPr>
              <w:fldChar w:fldCharType="end"/>
            </w:r>
          </w:hyperlink>
        </w:p>
        <w:p w:rsidR="00FB3206" w:rsidRDefault="00FB3206">
          <w:pPr>
            <w:pStyle w:val="Inhopg4"/>
            <w:rPr>
              <w:rFonts w:eastAsiaTheme="minorEastAsia"/>
              <w:noProof/>
              <w:szCs w:val="22"/>
              <w:lang w:val="en-US" w:eastAsia="en-US"/>
            </w:rPr>
          </w:pPr>
          <w:hyperlink w:anchor="_Toc451524661" w:history="1">
            <w:r w:rsidRPr="00BC3A22">
              <w:rPr>
                <w:rStyle w:val="Hyperlink"/>
                <w:noProof/>
                <w14:scene3d>
                  <w14:camera w14:prst="orthographicFront"/>
                  <w14:lightRig w14:rig="threePt" w14:dir="t">
                    <w14:rot w14:lat="0" w14:lon="0" w14:rev="0"/>
                  </w14:lightRig>
                </w14:scene3d>
              </w:rPr>
              <w:t>3.1.8.2</w:t>
            </w:r>
            <w:r>
              <w:rPr>
                <w:rFonts w:eastAsiaTheme="minorEastAsia"/>
                <w:noProof/>
                <w:szCs w:val="22"/>
                <w:lang w:val="en-US" w:eastAsia="en-US"/>
              </w:rPr>
              <w:tab/>
            </w:r>
            <w:r w:rsidRPr="00BC3A22">
              <w:rPr>
                <w:rStyle w:val="Hyperlink"/>
                <w:noProof/>
              </w:rPr>
              <w:t>Wifi settings tab</w:t>
            </w:r>
            <w:r>
              <w:rPr>
                <w:noProof/>
                <w:webHidden/>
              </w:rPr>
              <w:tab/>
            </w:r>
            <w:r>
              <w:rPr>
                <w:noProof/>
                <w:webHidden/>
              </w:rPr>
              <w:fldChar w:fldCharType="begin"/>
            </w:r>
            <w:r>
              <w:rPr>
                <w:noProof/>
                <w:webHidden/>
              </w:rPr>
              <w:instrText xml:space="preserve"> PAGEREF _Toc451524661 \h </w:instrText>
            </w:r>
            <w:r>
              <w:rPr>
                <w:noProof/>
                <w:webHidden/>
              </w:rPr>
            </w:r>
            <w:r>
              <w:rPr>
                <w:noProof/>
                <w:webHidden/>
              </w:rPr>
              <w:fldChar w:fldCharType="separate"/>
            </w:r>
            <w:r>
              <w:rPr>
                <w:noProof/>
                <w:webHidden/>
              </w:rPr>
              <w:t>16</w:t>
            </w:r>
            <w:r>
              <w:rPr>
                <w:noProof/>
                <w:webHidden/>
              </w:rPr>
              <w:fldChar w:fldCharType="end"/>
            </w:r>
          </w:hyperlink>
        </w:p>
        <w:p w:rsidR="00FB3206" w:rsidRDefault="00FB3206">
          <w:pPr>
            <w:pStyle w:val="Inhopg4"/>
            <w:rPr>
              <w:rFonts w:eastAsiaTheme="minorEastAsia"/>
              <w:noProof/>
              <w:szCs w:val="22"/>
              <w:lang w:val="en-US" w:eastAsia="en-US"/>
            </w:rPr>
          </w:pPr>
          <w:hyperlink w:anchor="_Toc451524662" w:history="1">
            <w:r w:rsidRPr="00BC3A22">
              <w:rPr>
                <w:rStyle w:val="Hyperlink"/>
                <w:noProof/>
                <w14:scene3d>
                  <w14:camera w14:prst="orthographicFront"/>
                  <w14:lightRig w14:rig="threePt" w14:dir="t">
                    <w14:rot w14:lat="0" w14:lon="0" w14:rev="0"/>
                  </w14:lightRig>
                </w14:scene3d>
              </w:rPr>
              <w:t>3.1.8.3</w:t>
            </w:r>
            <w:r>
              <w:rPr>
                <w:rFonts w:eastAsiaTheme="minorEastAsia"/>
                <w:noProof/>
                <w:szCs w:val="22"/>
                <w:lang w:val="en-US" w:eastAsia="en-US"/>
              </w:rPr>
              <w:tab/>
            </w:r>
            <w:r w:rsidRPr="00BC3A22">
              <w:rPr>
                <w:rStyle w:val="Hyperlink"/>
                <w:noProof/>
              </w:rPr>
              <w:t>Clock settings tab</w:t>
            </w:r>
            <w:r>
              <w:rPr>
                <w:noProof/>
                <w:webHidden/>
              </w:rPr>
              <w:tab/>
            </w:r>
            <w:r>
              <w:rPr>
                <w:noProof/>
                <w:webHidden/>
              </w:rPr>
              <w:fldChar w:fldCharType="begin"/>
            </w:r>
            <w:r>
              <w:rPr>
                <w:noProof/>
                <w:webHidden/>
              </w:rPr>
              <w:instrText xml:space="preserve"> PAGEREF _Toc451524662 \h </w:instrText>
            </w:r>
            <w:r>
              <w:rPr>
                <w:noProof/>
                <w:webHidden/>
              </w:rPr>
            </w:r>
            <w:r>
              <w:rPr>
                <w:noProof/>
                <w:webHidden/>
              </w:rPr>
              <w:fldChar w:fldCharType="separate"/>
            </w:r>
            <w:r>
              <w:rPr>
                <w:noProof/>
                <w:webHidden/>
              </w:rPr>
              <w:t>16</w:t>
            </w:r>
            <w:r>
              <w:rPr>
                <w:noProof/>
                <w:webHidden/>
              </w:rPr>
              <w:fldChar w:fldCharType="end"/>
            </w:r>
          </w:hyperlink>
        </w:p>
        <w:p w:rsidR="00FB3206" w:rsidRDefault="00FB3206">
          <w:pPr>
            <w:pStyle w:val="Inhopg4"/>
            <w:rPr>
              <w:rFonts w:eastAsiaTheme="minorEastAsia"/>
              <w:noProof/>
              <w:szCs w:val="22"/>
              <w:lang w:val="en-US" w:eastAsia="en-US"/>
            </w:rPr>
          </w:pPr>
          <w:hyperlink w:anchor="_Toc451524663" w:history="1">
            <w:r w:rsidRPr="00BC3A22">
              <w:rPr>
                <w:rStyle w:val="Hyperlink"/>
                <w:noProof/>
                <w14:scene3d>
                  <w14:camera w14:prst="orthographicFront"/>
                  <w14:lightRig w14:rig="threePt" w14:dir="t">
                    <w14:rot w14:lat="0" w14:lon="0" w14:rev="0"/>
                  </w14:lightRig>
                </w14:scene3d>
              </w:rPr>
              <w:t>3.1.8.4</w:t>
            </w:r>
            <w:r>
              <w:rPr>
                <w:rFonts w:eastAsiaTheme="minorEastAsia"/>
                <w:noProof/>
                <w:szCs w:val="22"/>
                <w:lang w:val="en-US" w:eastAsia="en-US"/>
              </w:rPr>
              <w:tab/>
            </w:r>
            <w:r w:rsidR="003105B6">
              <w:rPr>
                <w:rStyle w:val="Hyperlink"/>
                <w:noProof/>
              </w:rPr>
              <w:t>Google Calendar</w:t>
            </w:r>
            <w:r w:rsidRPr="00BC3A22">
              <w:rPr>
                <w:rStyle w:val="Hyperlink"/>
                <w:noProof/>
              </w:rPr>
              <w:t xml:space="preserve"> tab</w:t>
            </w:r>
            <w:r>
              <w:rPr>
                <w:noProof/>
                <w:webHidden/>
              </w:rPr>
              <w:tab/>
            </w:r>
            <w:r>
              <w:rPr>
                <w:noProof/>
                <w:webHidden/>
              </w:rPr>
              <w:fldChar w:fldCharType="begin"/>
            </w:r>
            <w:r>
              <w:rPr>
                <w:noProof/>
                <w:webHidden/>
              </w:rPr>
              <w:instrText xml:space="preserve"> PAGEREF _Toc451524663 \h </w:instrText>
            </w:r>
            <w:r>
              <w:rPr>
                <w:noProof/>
                <w:webHidden/>
              </w:rPr>
            </w:r>
            <w:r>
              <w:rPr>
                <w:noProof/>
                <w:webHidden/>
              </w:rPr>
              <w:fldChar w:fldCharType="separate"/>
            </w:r>
            <w:r>
              <w:rPr>
                <w:noProof/>
                <w:webHidden/>
              </w:rPr>
              <w:t>16</w:t>
            </w:r>
            <w:r>
              <w:rPr>
                <w:noProof/>
                <w:webHidden/>
              </w:rPr>
              <w:fldChar w:fldCharType="end"/>
            </w:r>
          </w:hyperlink>
        </w:p>
        <w:p w:rsidR="00FB3206" w:rsidRDefault="00FB3206">
          <w:pPr>
            <w:pStyle w:val="Inhopg1"/>
            <w:rPr>
              <w:rFonts w:eastAsiaTheme="minorEastAsia"/>
              <w:noProof/>
              <w:szCs w:val="22"/>
              <w:lang w:val="en-US" w:eastAsia="en-US"/>
            </w:rPr>
          </w:pPr>
          <w:hyperlink w:anchor="_Toc451524664" w:history="1">
            <w:r w:rsidRPr="00BC3A22">
              <w:rPr>
                <w:rStyle w:val="Hyperlink"/>
                <w:noProof/>
              </w:rPr>
              <w:t>4</w:t>
            </w:r>
            <w:r>
              <w:rPr>
                <w:rFonts w:eastAsiaTheme="minorEastAsia"/>
                <w:noProof/>
                <w:szCs w:val="22"/>
                <w:lang w:val="en-US" w:eastAsia="en-US"/>
              </w:rPr>
              <w:tab/>
            </w:r>
            <w:r w:rsidRPr="00BC3A22">
              <w:rPr>
                <w:rStyle w:val="Hyperlink"/>
                <w:noProof/>
              </w:rPr>
              <w:t>Budget/kostenraming</w:t>
            </w:r>
            <w:r>
              <w:rPr>
                <w:noProof/>
                <w:webHidden/>
              </w:rPr>
              <w:tab/>
            </w:r>
            <w:r>
              <w:rPr>
                <w:noProof/>
                <w:webHidden/>
              </w:rPr>
              <w:fldChar w:fldCharType="begin"/>
            </w:r>
            <w:r>
              <w:rPr>
                <w:noProof/>
                <w:webHidden/>
              </w:rPr>
              <w:instrText xml:space="preserve"> PAGEREF _Toc451524664 \h </w:instrText>
            </w:r>
            <w:r>
              <w:rPr>
                <w:noProof/>
                <w:webHidden/>
              </w:rPr>
            </w:r>
            <w:r>
              <w:rPr>
                <w:noProof/>
                <w:webHidden/>
              </w:rPr>
              <w:fldChar w:fldCharType="separate"/>
            </w:r>
            <w:r>
              <w:rPr>
                <w:noProof/>
                <w:webHidden/>
              </w:rPr>
              <w:t>17</w:t>
            </w:r>
            <w:r>
              <w:rPr>
                <w:noProof/>
                <w:webHidden/>
              </w:rPr>
              <w:fldChar w:fldCharType="end"/>
            </w:r>
          </w:hyperlink>
        </w:p>
        <w:p w:rsidR="00FB3206" w:rsidRDefault="00FB3206">
          <w:pPr>
            <w:pStyle w:val="Inhopg1"/>
            <w:rPr>
              <w:rFonts w:eastAsiaTheme="minorEastAsia"/>
              <w:noProof/>
              <w:szCs w:val="22"/>
              <w:lang w:val="en-US" w:eastAsia="en-US"/>
            </w:rPr>
          </w:pPr>
          <w:hyperlink w:anchor="_Toc451524665" w:history="1">
            <w:r w:rsidRPr="00BC3A22">
              <w:rPr>
                <w:rStyle w:val="Hyperlink"/>
                <w:noProof/>
              </w:rPr>
              <w:t>5</w:t>
            </w:r>
            <w:r>
              <w:rPr>
                <w:rFonts w:eastAsiaTheme="minorEastAsia"/>
                <w:noProof/>
                <w:szCs w:val="22"/>
                <w:lang w:val="en-US" w:eastAsia="en-US"/>
              </w:rPr>
              <w:tab/>
            </w:r>
            <w:r w:rsidRPr="00BC3A22">
              <w:rPr>
                <w:rStyle w:val="Hyperlink"/>
                <w:noProof/>
              </w:rPr>
              <w:t>Besluit</w:t>
            </w:r>
            <w:r>
              <w:rPr>
                <w:noProof/>
                <w:webHidden/>
              </w:rPr>
              <w:tab/>
            </w:r>
            <w:r>
              <w:rPr>
                <w:noProof/>
                <w:webHidden/>
              </w:rPr>
              <w:fldChar w:fldCharType="begin"/>
            </w:r>
            <w:r>
              <w:rPr>
                <w:noProof/>
                <w:webHidden/>
              </w:rPr>
              <w:instrText xml:space="preserve"> PAGEREF _Toc451524665 \h </w:instrText>
            </w:r>
            <w:r>
              <w:rPr>
                <w:noProof/>
                <w:webHidden/>
              </w:rPr>
            </w:r>
            <w:r>
              <w:rPr>
                <w:noProof/>
                <w:webHidden/>
              </w:rPr>
              <w:fldChar w:fldCharType="separate"/>
            </w:r>
            <w:r>
              <w:rPr>
                <w:noProof/>
                <w:webHidden/>
              </w:rPr>
              <w:t>18</w:t>
            </w:r>
            <w:r>
              <w:rPr>
                <w:noProof/>
                <w:webHidden/>
              </w:rPr>
              <w:fldChar w:fldCharType="end"/>
            </w:r>
          </w:hyperlink>
        </w:p>
        <w:p w:rsidR="00FB3206" w:rsidRDefault="00FB3206">
          <w:pPr>
            <w:pStyle w:val="Inhopg1"/>
            <w:rPr>
              <w:rFonts w:eastAsiaTheme="minorEastAsia"/>
              <w:noProof/>
              <w:szCs w:val="22"/>
              <w:lang w:val="en-US" w:eastAsia="en-US"/>
            </w:rPr>
          </w:pPr>
          <w:hyperlink w:anchor="_Toc451524666" w:history="1">
            <w:r w:rsidRPr="00BC3A22">
              <w:rPr>
                <w:rStyle w:val="Hyperlink"/>
                <w:noProof/>
              </w:rPr>
              <w:t>6</w:t>
            </w:r>
            <w:r>
              <w:rPr>
                <w:rFonts w:eastAsiaTheme="minorEastAsia"/>
                <w:noProof/>
                <w:szCs w:val="22"/>
                <w:lang w:val="en-US" w:eastAsia="en-US"/>
              </w:rPr>
              <w:tab/>
            </w:r>
            <w:r w:rsidRPr="00BC3A22">
              <w:rPr>
                <w:rStyle w:val="Hyperlink"/>
                <w:noProof/>
              </w:rPr>
              <w:t>Bijlagen</w:t>
            </w:r>
            <w:r>
              <w:rPr>
                <w:noProof/>
                <w:webHidden/>
              </w:rPr>
              <w:tab/>
            </w:r>
            <w:r>
              <w:rPr>
                <w:noProof/>
                <w:webHidden/>
              </w:rPr>
              <w:fldChar w:fldCharType="begin"/>
            </w:r>
            <w:r>
              <w:rPr>
                <w:noProof/>
                <w:webHidden/>
              </w:rPr>
              <w:instrText xml:space="preserve"> PAGEREF _Toc451524666 \h </w:instrText>
            </w:r>
            <w:r>
              <w:rPr>
                <w:noProof/>
                <w:webHidden/>
              </w:rPr>
            </w:r>
            <w:r>
              <w:rPr>
                <w:noProof/>
                <w:webHidden/>
              </w:rPr>
              <w:fldChar w:fldCharType="separate"/>
            </w:r>
            <w:r>
              <w:rPr>
                <w:noProof/>
                <w:webHidden/>
              </w:rPr>
              <w:t>19</w:t>
            </w:r>
            <w:r>
              <w:rPr>
                <w:noProof/>
                <w:webHidden/>
              </w:rPr>
              <w:fldChar w:fldCharType="end"/>
            </w:r>
          </w:hyperlink>
        </w:p>
        <w:p w:rsidR="00FB3206" w:rsidRDefault="00FB3206">
          <w:pPr>
            <w:pStyle w:val="Inhopg2"/>
            <w:rPr>
              <w:rFonts w:eastAsiaTheme="minorEastAsia"/>
              <w:noProof/>
              <w:szCs w:val="22"/>
              <w:lang w:val="en-US" w:eastAsia="en-US"/>
            </w:rPr>
          </w:pPr>
          <w:hyperlink w:anchor="_Toc451524667" w:history="1">
            <w:r w:rsidRPr="00BC3A22">
              <w:rPr>
                <w:rStyle w:val="Hyperlink"/>
                <w:noProof/>
              </w:rPr>
              <w:t>6.1</w:t>
            </w:r>
            <w:r>
              <w:rPr>
                <w:rFonts w:eastAsiaTheme="minorEastAsia"/>
                <w:noProof/>
                <w:szCs w:val="22"/>
                <w:lang w:val="en-US" w:eastAsia="en-US"/>
              </w:rPr>
              <w:tab/>
            </w:r>
            <w:r w:rsidRPr="00BC3A22">
              <w:rPr>
                <w:rStyle w:val="Hyperlink"/>
                <w:noProof/>
              </w:rPr>
              <w:t>PCB Schema’s &amp; Lay-out</w:t>
            </w:r>
            <w:r>
              <w:rPr>
                <w:noProof/>
                <w:webHidden/>
              </w:rPr>
              <w:tab/>
            </w:r>
            <w:r>
              <w:rPr>
                <w:noProof/>
                <w:webHidden/>
              </w:rPr>
              <w:fldChar w:fldCharType="begin"/>
            </w:r>
            <w:r>
              <w:rPr>
                <w:noProof/>
                <w:webHidden/>
              </w:rPr>
              <w:instrText xml:space="preserve"> PAGEREF _Toc451524667 \h </w:instrText>
            </w:r>
            <w:r>
              <w:rPr>
                <w:noProof/>
                <w:webHidden/>
              </w:rPr>
            </w:r>
            <w:r>
              <w:rPr>
                <w:noProof/>
                <w:webHidden/>
              </w:rPr>
              <w:fldChar w:fldCharType="separate"/>
            </w:r>
            <w:r>
              <w:rPr>
                <w:noProof/>
                <w:webHidden/>
              </w:rPr>
              <w:t>20</w:t>
            </w:r>
            <w:r>
              <w:rPr>
                <w:noProof/>
                <w:webHidden/>
              </w:rPr>
              <w:fldChar w:fldCharType="end"/>
            </w:r>
          </w:hyperlink>
        </w:p>
        <w:p w:rsidR="00FB3206" w:rsidRDefault="00FB3206">
          <w:pPr>
            <w:pStyle w:val="Inhopg3"/>
            <w:rPr>
              <w:rFonts w:eastAsiaTheme="minorEastAsia"/>
              <w:noProof/>
              <w:szCs w:val="22"/>
              <w:lang w:val="en-US" w:eastAsia="en-US"/>
            </w:rPr>
          </w:pPr>
          <w:hyperlink w:anchor="_Toc451524668" w:history="1">
            <w:r w:rsidRPr="00BC3A22">
              <w:rPr>
                <w:rStyle w:val="Hyperlink"/>
                <w:noProof/>
              </w:rPr>
              <w:t>6.1.1</w:t>
            </w:r>
            <w:r>
              <w:rPr>
                <w:rFonts w:eastAsiaTheme="minorEastAsia"/>
                <w:noProof/>
                <w:szCs w:val="22"/>
                <w:lang w:val="en-US" w:eastAsia="en-US"/>
              </w:rPr>
              <w:tab/>
            </w:r>
            <w:r w:rsidRPr="00BC3A22">
              <w:rPr>
                <w:rStyle w:val="Hyperlink"/>
                <w:noProof/>
              </w:rPr>
              <w:t>De schema’s</w:t>
            </w:r>
            <w:r>
              <w:rPr>
                <w:noProof/>
                <w:webHidden/>
              </w:rPr>
              <w:tab/>
            </w:r>
            <w:r>
              <w:rPr>
                <w:noProof/>
                <w:webHidden/>
              </w:rPr>
              <w:fldChar w:fldCharType="begin"/>
            </w:r>
            <w:r>
              <w:rPr>
                <w:noProof/>
                <w:webHidden/>
              </w:rPr>
              <w:instrText xml:space="preserve"> PAGEREF _Toc451524668 \h </w:instrText>
            </w:r>
            <w:r>
              <w:rPr>
                <w:noProof/>
                <w:webHidden/>
              </w:rPr>
            </w:r>
            <w:r>
              <w:rPr>
                <w:noProof/>
                <w:webHidden/>
              </w:rPr>
              <w:fldChar w:fldCharType="separate"/>
            </w:r>
            <w:r>
              <w:rPr>
                <w:noProof/>
                <w:webHidden/>
              </w:rPr>
              <w:t>20</w:t>
            </w:r>
            <w:r>
              <w:rPr>
                <w:noProof/>
                <w:webHidden/>
              </w:rPr>
              <w:fldChar w:fldCharType="end"/>
            </w:r>
          </w:hyperlink>
        </w:p>
        <w:p w:rsidR="00FB3206" w:rsidRDefault="00FB3206">
          <w:pPr>
            <w:pStyle w:val="Inhopg3"/>
            <w:rPr>
              <w:rFonts w:eastAsiaTheme="minorEastAsia"/>
              <w:noProof/>
              <w:szCs w:val="22"/>
              <w:lang w:val="en-US" w:eastAsia="en-US"/>
            </w:rPr>
          </w:pPr>
          <w:hyperlink w:anchor="_Toc451524669" w:history="1">
            <w:r w:rsidRPr="00BC3A22">
              <w:rPr>
                <w:rStyle w:val="Hyperlink"/>
                <w:noProof/>
              </w:rPr>
              <w:t>6.1.2</w:t>
            </w:r>
            <w:r>
              <w:rPr>
                <w:rFonts w:eastAsiaTheme="minorEastAsia"/>
                <w:noProof/>
                <w:szCs w:val="22"/>
                <w:lang w:val="en-US" w:eastAsia="en-US"/>
              </w:rPr>
              <w:tab/>
            </w:r>
            <w:r w:rsidRPr="00BC3A22">
              <w:rPr>
                <w:rStyle w:val="Hyperlink"/>
                <w:noProof/>
              </w:rPr>
              <w:t>De PCB</w:t>
            </w:r>
            <w:r>
              <w:rPr>
                <w:noProof/>
                <w:webHidden/>
              </w:rPr>
              <w:tab/>
            </w:r>
            <w:r>
              <w:rPr>
                <w:noProof/>
                <w:webHidden/>
              </w:rPr>
              <w:fldChar w:fldCharType="begin"/>
            </w:r>
            <w:r>
              <w:rPr>
                <w:noProof/>
                <w:webHidden/>
              </w:rPr>
              <w:instrText xml:space="preserve"> PAGEREF _Toc451524669 \h </w:instrText>
            </w:r>
            <w:r>
              <w:rPr>
                <w:noProof/>
                <w:webHidden/>
              </w:rPr>
            </w:r>
            <w:r>
              <w:rPr>
                <w:noProof/>
                <w:webHidden/>
              </w:rPr>
              <w:fldChar w:fldCharType="separate"/>
            </w:r>
            <w:r>
              <w:rPr>
                <w:noProof/>
                <w:webHidden/>
              </w:rPr>
              <w:t>21</w:t>
            </w:r>
            <w:r>
              <w:rPr>
                <w:noProof/>
                <w:webHidden/>
              </w:rPr>
              <w:fldChar w:fldCharType="end"/>
            </w:r>
          </w:hyperlink>
        </w:p>
        <w:p w:rsidR="00FB3206" w:rsidRDefault="00FB3206">
          <w:pPr>
            <w:pStyle w:val="Inhopg2"/>
            <w:rPr>
              <w:rFonts w:eastAsiaTheme="minorEastAsia"/>
              <w:noProof/>
              <w:szCs w:val="22"/>
              <w:lang w:val="en-US" w:eastAsia="en-US"/>
            </w:rPr>
          </w:pPr>
          <w:hyperlink w:anchor="_Toc451524670" w:history="1">
            <w:r w:rsidRPr="00BC3A22">
              <w:rPr>
                <w:rStyle w:val="Hyperlink"/>
                <w:noProof/>
              </w:rPr>
              <w:t>6.2</w:t>
            </w:r>
            <w:r>
              <w:rPr>
                <w:rFonts w:eastAsiaTheme="minorEastAsia"/>
                <w:noProof/>
                <w:szCs w:val="22"/>
                <w:lang w:val="en-US" w:eastAsia="en-US"/>
              </w:rPr>
              <w:tab/>
            </w:r>
            <w:r w:rsidRPr="00BC3A22">
              <w:rPr>
                <w:rStyle w:val="Hyperlink"/>
                <w:noProof/>
              </w:rPr>
              <w:t>Scripts</w:t>
            </w:r>
            <w:r>
              <w:rPr>
                <w:noProof/>
                <w:webHidden/>
              </w:rPr>
              <w:tab/>
            </w:r>
            <w:r>
              <w:rPr>
                <w:noProof/>
                <w:webHidden/>
              </w:rPr>
              <w:fldChar w:fldCharType="begin"/>
            </w:r>
            <w:r>
              <w:rPr>
                <w:noProof/>
                <w:webHidden/>
              </w:rPr>
              <w:instrText xml:space="preserve"> PAGEREF _Toc451524670 \h </w:instrText>
            </w:r>
            <w:r>
              <w:rPr>
                <w:noProof/>
                <w:webHidden/>
              </w:rPr>
            </w:r>
            <w:r>
              <w:rPr>
                <w:noProof/>
                <w:webHidden/>
              </w:rPr>
              <w:fldChar w:fldCharType="separate"/>
            </w:r>
            <w:r>
              <w:rPr>
                <w:noProof/>
                <w:webHidden/>
              </w:rPr>
              <w:t>22</w:t>
            </w:r>
            <w:r>
              <w:rPr>
                <w:noProof/>
                <w:webHidden/>
              </w:rPr>
              <w:fldChar w:fldCharType="end"/>
            </w:r>
          </w:hyperlink>
        </w:p>
        <w:p w:rsidR="00FB3206" w:rsidRDefault="00FB3206">
          <w:pPr>
            <w:pStyle w:val="Inhopg2"/>
            <w:rPr>
              <w:rFonts w:eastAsiaTheme="minorEastAsia"/>
              <w:noProof/>
              <w:szCs w:val="22"/>
              <w:lang w:val="en-US" w:eastAsia="en-US"/>
            </w:rPr>
          </w:pPr>
          <w:hyperlink w:anchor="_Toc451524671" w:history="1">
            <w:r w:rsidRPr="00BC3A22">
              <w:rPr>
                <w:rStyle w:val="Hyperlink"/>
                <w:noProof/>
              </w:rPr>
              <w:t>6.3</w:t>
            </w:r>
            <w:r>
              <w:rPr>
                <w:rFonts w:eastAsiaTheme="minorEastAsia"/>
                <w:noProof/>
                <w:szCs w:val="22"/>
                <w:lang w:val="en-US" w:eastAsia="en-US"/>
              </w:rPr>
              <w:tab/>
            </w:r>
            <w:r w:rsidRPr="00BC3A22">
              <w:rPr>
                <w:rStyle w:val="Hyperlink"/>
                <w:noProof/>
              </w:rPr>
              <w:t>Broncode (app.py)</w:t>
            </w:r>
            <w:r>
              <w:rPr>
                <w:noProof/>
                <w:webHidden/>
              </w:rPr>
              <w:tab/>
            </w:r>
            <w:r>
              <w:rPr>
                <w:noProof/>
                <w:webHidden/>
              </w:rPr>
              <w:fldChar w:fldCharType="begin"/>
            </w:r>
            <w:r>
              <w:rPr>
                <w:noProof/>
                <w:webHidden/>
              </w:rPr>
              <w:instrText xml:space="preserve"> PAGEREF _Toc451524671 \h </w:instrText>
            </w:r>
            <w:r>
              <w:rPr>
                <w:noProof/>
                <w:webHidden/>
              </w:rPr>
            </w:r>
            <w:r>
              <w:rPr>
                <w:noProof/>
                <w:webHidden/>
              </w:rPr>
              <w:fldChar w:fldCharType="separate"/>
            </w:r>
            <w:r>
              <w:rPr>
                <w:noProof/>
                <w:webHidden/>
              </w:rPr>
              <w:t>23</w:t>
            </w:r>
            <w:r>
              <w:rPr>
                <w:noProof/>
                <w:webHidden/>
              </w:rPr>
              <w:fldChar w:fldCharType="end"/>
            </w:r>
          </w:hyperlink>
        </w:p>
        <w:p w:rsidR="00FB3206" w:rsidRDefault="00FB3206">
          <w:pPr>
            <w:pStyle w:val="Inhopg2"/>
            <w:rPr>
              <w:rFonts w:eastAsiaTheme="minorEastAsia"/>
              <w:noProof/>
              <w:szCs w:val="22"/>
              <w:lang w:val="en-US" w:eastAsia="en-US"/>
            </w:rPr>
          </w:pPr>
          <w:hyperlink w:anchor="_Toc451524672" w:history="1">
            <w:r w:rsidRPr="00BC3A22">
              <w:rPr>
                <w:rStyle w:val="Hyperlink"/>
                <w:noProof/>
              </w:rPr>
              <w:t>6.4</w:t>
            </w:r>
            <w:r>
              <w:rPr>
                <w:rFonts w:eastAsiaTheme="minorEastAsia"/>
                <w:noProof/>
                <w:szCs w:val="22"/>
                <w:lang w:val="en-US" w:eastAsia="en-US"/>
              </w:rPr>
              <w:tab/>
            </w:r>
            <w:r w:rsidRPr="00BC3A22">
              <w:rPr>
                <w:rStyle w:val="Hyperlink"/>
                <w:noProof/>
              </w:rPr>
              <w:t>Foto’s</w:t>
            </w:r>
            <w:r>
              <w:rPr>
                <w:noProof/>
                <w:webHidden/>
              </w:rPr>
              <w:tab/>
            </w:r>
            <w:r>
              <w:rPr>
                <w:noProof/>
                <w:webHidden/>
              </w:rPr>
              <w:fldChar w:fldCharType="begin"/>
            </w:r>
            <w:r>
              <w:rPr>
                <w:noProof/>
                <w:webHidden/>
              </w:rPr>
              <w:instrText xml:space="preserve"> PAGEREF _Toc451524672 \h </w:instrText>
            </w:r>
            <w:r>
              <w:rPr>
                <w:noProof/>
                <w:webHidden/>
              </w:rPr>
            </w:r>
            <w:r>
              <w:rPr>
                <w:noProof/>
                <w:webHidden/>
              </w:rPr>
              <w:fldChar w:fldCharType="separate"/>
            </w:r>
            <w:r>
              <w:rPr>
                <w:noProof/>
                <w:webHidden/>
              </w:rPr>
              <w:t>23</w:t>
            </w:r>
            <w:r>
              <w:rPr>
                <w:noProof/>
                <w:webHidden/>
              </w:rPr>
              <w:fldChar w:fldCharType="end"/>
            </w:r>
          </w:hyperlink>
        </w:p>
        <w:p w:rsidR="005A1BBB" w:rsidRDefault="00A378BF">
          <w:r>
            <w:fldChar w:fldCharType="end"/>
          </w:r>
        </w:p>
      </w:sdtContent>
    </w:sdt>
    <w:p w:rsidR="001F141F" w:rsidRDefault="00411EC0" w:rsidP="006C2A3A">
      <w:pPr>
        <w:pStyle w:val="Kop1"/>
      </w:pPr>
      <w:bookmarkStart w:id="7" w:name="_Toc451524631"/>
      <w:r>
        <w:lastRenderedPageBreak/>
        <w:t>Hardware</w:t>
      </w:r>
      <w:bookmarkEnd w:id="7"/>
    </w:p>
    <w:p w:rsidR="00FD1478" w:rsidRPr="005C5CC9" w:rsidRDefault="00752657" w:rsidP="00FD1478">
      <w:pPr>
        <w:pStyle w:val="Kop2"/>
        <w:rPr>
          <w:lang w:val="en-US"/>
        </w:rPr>
      </w:pPr>
      <w:bookmarkStart w:id="8" w:name="_Toc451524632"/>
      <w:r w:rsidRPr="005C5CC9">
        <w:rPr>
          <w:lang w:val="en-US"/>
        </w:rPr>
        <w:t xml:space="preserve">Raspberry Pi </w:t>
      </w:r>
      <w:r w:rsidR="005C5CC9" w:rsidRPr="005C5CC9">
        <w:rPr>
          <w:lang w:val="en-US"/>
        </w:rPr>
        <w:t>Zero</w:t>
      </w:r>
      <w:r w:rsidRPr="005C5CC9">
        <w:rPr>
          <w:lang w:val="en-US"/>
        </w:rPr>
        <w:t xml:space="preserve"> </w:t>
      </w:r>
      <w:r w:rsidR="008B1F78" w:rsidRPr="005C5CC9">
        <w:rPr>
          <w:lang w:val="en-US"/>
        </w:rPr>
        <w:t>Essentials</w:t>
      </w:r>
      <w:r w:rsidRPr="005C5CC9">
        <w:rPr>
          <w:lang w:val="en-US"/>
        </w:rPr>
        <w:t xml:space="preserve"> kit</w:t>
      </w:r>
      <w:bookmarkEnd w:id="8"/>
    </w:p>
    <w:p w:rsidR="004D148D" w:rsidRPr="004D148D" w:rsidRDefault="004D148D" w:rsidP="004D148D">
      <w:r>
        <w:t xml:space="preserve">Het platform dat wordt gebruikt in dit project is de Raspberry Pi </w:t>
      </w:r>
      <w:r w:rsidR="005C5CC9">
        <w:t>Zero</w:t>
      </w:r>
      <w:r>
        <w:t xml:space="preserve">. Dit is gekozen om een aantal verschillende redenen. Ten eerste biedt de </w:t>
      </w:r>
      <w:r w:rsidR="005C5CC9">
        <w:t>Zero</w:t>
      </w:r>
      <w:r>
        <w:t xml:space="preserve"> een zeer goede ondersteuning voor verschillende communicatie</w:t>
      </w:r>
      <w:r w:rsidR="00AB01CA">
        <w:t xml:space="preserve"> interfaces</w:t>
      </w:r>
      <w:r>
        <w:t xml:space="preserve">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w:t>
      </w:r>
      <w:r w:rsidR="00072F36">
        <w:t xml:space="preserve">Raspberry </w:t>
      </w:r>
      <w:r>
        <w:t xml:space="preserve">Pi </w:t>
      </w:r>
      <w:r w:rsidR="005C5CC9">
        <w:t>Zero</w:t>
      </w:r>
      <w:r>
        <w:t xml:space="preserve"> </w:t>
      </w:r>
      <w:r w:rsidR="007D3C29">
        <w:t>Essentials</w:t>
      </w:r>
      <w:r>
        <w:t xml:space="preserve"> kit slechts </w:t>
      </w:r>
      <w:r w:rsidR="008B0768">
        <w:t>€</w:t>
      </w:r>
      <w:r w:rsidR="008B0768">
        <w:t xml:space="preserve"> </w:t>
      </w:r>
      <w:r>
        <w:t>8</w:t>
      </w:r>
      <w:r w:rsidR="008B0768">
        <w:t xml:space="preserve"> </w:t>
      </w:r>
      <w:r>
        <w:t>kost en alle basis benodigdheden bevat.</w:t>
      </w:r>
    </w:p>
    <w:p w:rsidR="001674B8" w:rsidRDefault="00752657" w:rsidP="001674B8">
      <w:pPr>
        <w:keepNext/>
        <w:jc w:val="center"/>
      </w:pPr>
      <w:r>
        <w:rPr>
          <w:noProof/>
          <w:lang w:val="en-US" w:eastAsia="en-US"/>
        </w:rPr>
        <w:drawing>
          <wp:inline distT="0" distB="0" distL="0" distR="0" wp14:anchorId="29E5FA31" wp14:editId="76BBFFBE">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234028" w:rsidRDefault="001674B8" w:rsidP="001674B8">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1</w:t>
      </w:r>
      <w:r w:rsidR="00B319A4">
        <w:fldChar w:fldCharType="end"/>
      </w:r>
      <w:r>
        <w:t xml:space="preserve">: </w:t>
      </w:r>
      <w:r w:rsidRPr="00BB3F16">
        <w:t>De inhoud van de Raspberry Pi Zero Essentials kit.</w:t>
      </w:r>
    </w:p>
    <w:p w:rsidR="00CA18F0" w:rsidRPr="00B765E4" w:rsidRDefault="00CA18F0" w:rsidP="00CA18F0">
      <w:pPr>
        <w:pStyle w:val="Kop2"/>
      </w:pPr>
      <w:bookmarkStart w:id="9" w:name="_Toc451524633"/>
      <w:r w:rsidRPr="00B765E4">
        <w:t>Rotary encoder</w:t>
      </w:r>
      <w:bookmarkEnd w:id="9"/>
    </w:p>
    <w:p w:rsidR="00CA18F0" w:rsidRDefault="00CA18F0" w:rsidP="00CA18F0">
      <w:r>
        <w:t>Als input voor bv. het volume van het geluid of de helderheid van het scherm, wordt gebruik gemaakt van een rotary encoder. De gebruikte rotary encoder heeft naast een rotatie functie ook een drukknop functie.</w:t>
      </w:r>
    </w:p>
    <w:p w:rsidR="001674B8" w:rsidRDefault="00CA18F0" w:rsidP="001674B8">
      <w:pPr>
        <w:keepNext/>
        <w:jc w:val="center"/>
      </w:pPr>
      <w:r>
        <w:rPr>
          <w:noProof/>
          <w:lang w:val="en-US" w:eastAsia="en-US"/>
        </w:rPr>
        <w:drawing>
          <wp:inline distT="0" distB="0" distL="0" distR="0" wp14:anchorId="254F02FA" wp14:editId="6331FA79">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CA18F0" w:rsidRDefault="001674B8" w:rsidP="001674B8">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2</w:t>
      </w:r>
      <w:r w:rsidR="00B319A4">
        <w:fldChar w:fldCharType="end"/>
      </w:r>
      <w:r>
        <w:t>: Een rotary encoder</w:t>
      </w:r>
    </w:p>
    <w:p w:rsidR="008B0768" w:rsidRDefault="008B0768">
      <w:pPr>
        <w:rPr>
          <w:rFonts w:asciiTheme="majorHAnsi" w:eastAsiaTheme="majorEastAsia" w:hAnsiTheme="majorHAnsi" w:cstheme="majorBidi"/>
          <w:color w:val="007789" w:themeColor="accent1" w:themeShade="BF"/>
          <w:sz w:val="26"/>
          <w:szCs w:val="26"/>
        </w:rPr>
      </w:pPr>
    </w:p>
    <w:p w:rsidR="004D594E" w:rsidRDefault="00795790" w:rsidP="004D594E">
      <w:pPr>
        <w:pStyle w:val="Kop2"/>
      </w:pPr>
      <w:bookmarkStart w:id="10" w:name="_Toc451524634"/>
      <w:r>
        <w:lastRenderedPageBreak/>
        <w:t>I</w:t>
      </w:r>
      <w:r>
        <w:rPr>
          <w:vertAlign w:val="superscript"/>
        </w:rPr>
        <w:t>2</w:t>
      </w:r>
      <w:r>
        <w:t>C RTC (</w:t>
      </w:r>
      <w:r w:rsidR="00887292">
        <w:t xml:space="preserve">3.3 V </w:t>
      </w:r>
      <w:r>
        <w:t>DS3231)</w:t>
      </w:r>
      <w:bookmarkEnd w:id="10"/>
    </w:p>
    <w:p w:rsidR="0078646C" w:rsidRPr="0078646C" w:rsidRDefault="008B0768" w:rsidP="0078646C">
      <w:r>
        <w:t>Een andere</w:t>
      </w:r>
      <w:r w:rsidR="0078646C">
        <w:t xml:space="preserve"> </w:t>
      </w:r>
      <w:r>
        <w:t xml:space="preserve">component </w:t>
      </w:r>
      <w:r w:rsidR="0078646C">
        <w:t xml:space="preserve">van de </w:t>
      </w:r>
      <w:r w:rsidR="00CC635A">
        <w:t>SmartAlarmClock</w:t>
      </w:r>
      <w:r w:rsidR="00DB5A63">
        <w:t xml:space="preserve"> </w:t>
      </w:r>
      <w:r w:rsidR="0078646C">
        <w:t xml:space="preserve">is de </w:t>
      </w:r>
      <w:r w:rsidR="006563CF">
        <w:t xml:space="preserve">DS3231 </w:t>
      </w:r>
      <w:r w:rsidR="00290249">
        <w:t>R</w:t>
      </w:r>
      <w:r w:rsidR="00A125D1">
        <w:t xml:space="preserve">eal </w:t>
      </w:r>
      <w:r w:rsidR="00290249">
        <w:t>T</w:t>
      </w:r>
      <w:r w:rsidR="00A125D1">
        <w:t xml:space="preserve">ime </w:t>
      </w:r>
      <w:r w:rsidR="00290249">
        <w:t>C</w:t>
      </w:r>
      <w:r w:rsidR="00A125D1">
        <w:t>lock</w:t>
      </w:r>
      <w:r w:rsidR="006563CF">
        <w:t>.</w:t>
      </w:r>
      <w:r w:rsidR="0078646C">
        <w:t xml:space="preserve"> Deze chip werd gekozen voor zijn hoge nauwkeurigheid en zijn instelbaarheid via de I</w:t>
      </w:r>
      <w:r w:rsidR="0078646C">
        <w:rPr>
          <w:vertAlign w:val="superscript"/>
        </w:rPr>
        <w:t>2</w:t>
      </w:r>
      <w:r w:rsidR="0078646C">
        <w:t xml:space="preserve">C interface die ook wordt ondersteund in de </w:t>
      </w:r>
      <w:r w:rsidR="008B1F78">
        <w:t>Linux</w:t>
      </w:r>
      <w:r w:rsidR="0078646C">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w:t>
      </w:r>
      <w:r>
        <w:t>een backup</w:t>
      </w:r>
      <w:r w:rsidR="006563CF">
        <w:t xml:space="preserve">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correctie voor schrikkeljaren.</w:t>
      </w:r>
      <w:r w:rsidR="00F83FB2">
        <w:t xml:space="preserve"> De klok geeft toegang tot 2 alarmen die bij een alarmcond</w:t>
      </w:r>
      <w:r>
        <w:t xml:space="preserve">itie de INT </w:t>
      </w:r>
      <w:r w:rsidR="00507EBB">
        <w:t>pin gaan</w:t>
      </w:r>
      <w:r w:rsidR="00F83FB2">
        <w:t xml:space="preserve"> aansturen</w:t>
      </w:r>
      <w:r w:rsidR="007060A0">
        <w:t xml:space="preserve"> (actief laag)</w:t>
      </w:r>
      <w:r w:rsidR="001573BF">
        <w:t>.</w:t>
      </w:r>
    </w:p>
    <w:p w:rsidR="00686B09" w:rsidRDefault="0078646C" w:rsidP="00686B09">
      <w:pPr>
        <w:keepNext/>
        <w:jc w:val="center"/>
      </w:pPr>
      <w:r>
        <w:rPr>
          <w:noProof/>
          <w:lang w:val="en-US" w:eastAsia="en-US"/>
        </w:rPr>
        <w:drawing>
          <wp:inline distT="0" distB="0" distL="0" distR="0" wp14:anchorId="0F62E301" wp14:editId="5FAB582E">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234028" w:rsidRDefault="00686B09" w:rsidP="00686B09">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3</w:t>
      </w:r>
      <w:r w:rsidR="00B319A4">
        <w:fldChar w:fldCharType="end"/>
      </w:r>
      <w:r>
        <w:t xml:space="preserve">: </w:t>
      </w:r>
      <w:r w:rsidRPr="00502104">
        <w:t>de DS3231 chip</w:t>
      </w:r>
    </w:p>
    <w:p w:rsidR="00CA18F0" w:rsidRDefault="00CA18F0" w:rsidP="00CA18F0">
      <w:pPr>
        <w:pStyle w:val="Kop2"/>
      </w:pPr>
      <w:bookmarkStart w:id="11" w:name="_Toc451524635"/>
      <w:r>
        <w:t>Spanningsregelaar (MCP1703)</w:t>
      </w:r>
      <w:bookmarkEnd w:id="11"/>
    </w:p>
    <w:p w:rsidR="00CA18F0" w:rsidRPr="005E646E" w:rsidRDefault="00CA18F0" w:rsidP="00CA18F0">
      <w:r>
        <w:t>Aangezien onze voeding 5V bedraagt en een deel van onze componenten zoals de lcd op 3.3 V werken moeten we de spanning naar 3.3 V kunnen regelen. De MCP1703 is een CMOS low drop-out (max 650mV)</w:t>
      </w:r>
      <w:r w:rsidR="00DB5A63">
        <w:t xml:space="preserve"> </w:t>
      </w:r>
      <w:r>
        <w:t>spanningsregelaar die 250 mA kan leveren en zelf slechts 2 µA verbruiken.</w:t>
      </w:r>
    </w:p>
    <w:p w:rsidR="00CA18F0" w:rsidRPr="00CA18F0" w:rsidRDefault="00CA18F0"/>
    <w:p w:rsidR="008B0768" w:rsidRPr="00CA18F0" w:rsidRDefault="008B0768">
      <w:pPr>
        <w:rPr>
          <w:rFonts w:asciiTheme="majorHAnsi" w:eastAsiaTheme="majorEastAsia" w:hAnsiTheme="majorHAnsi" w:cstheme="majorBidi"/>
          <w:color w:val="007789" w:themeColor="accent1" w:themeShade="BF"/>
          <w:sz w:val="26"/>
          <w:szCs w:val="26"/>
          <w:lang w:val="nl-NL"/>
        </w:rPr>
      </w:pPr>
      <w:r w:rsidRPr="00CA18F0">
        <w:rPr>
          <w:lang w:val="nl-NL"/>
        </w:rPr>
        <w:br w:type="page"/>
      </w:r>
    </w:p>
    <w:p w:rsidR="00411F19" w:rsidRDefault="00411F19" w:rsidP="00411F19">
      <w:pPr>
        <w:pStyle w:val="Kop2"/>
        <w:rPr>
          <w:lang w:val="en-US"/>
        </w:rPr>
      </w:pPr>
      <w:bookmarkStart w:id="12" w:name="_Toc451524636"/>
      <w:r w:rsidRPr="00801E63">
        <w:rPr>
          <w:lang w:val="en-US"/>
        </w:rPr>
        <w:lastRenderedPageBreak/>
        <w:t xml:space="preserve">2.4” 240x320 spi tft </w:t>
      </w:r>
      <w:r w:rsidR="007E5CF5" w:rsidRPr="00801E63">
        <w:rPr>
          <w:lang w:val="en-US"/>
        </w:rPr>
        <w:t>LCD</w:t>
      </w:r>
      <w:r w:rsidR="00801E63" w:rsidRPr="00801E63">
        <w:rPr>
          <w:lang w:val="en-US"/>
        </w:rPr>
        <w:t xml:space="preserve"> (3.3 V)</w:t>
      </w:r>
      <w:bookmarkEnd w:id="12"/>
    </w:p>
    <w:p w:rsidR="00426DEB" w:rsidRDefault="00426DEB" w:rsidP="00426DEB">
      <w:r>
        <w:t>Om de klok en eventueel andere informatie te kunnen tonen aan de gebruiker hebben we een 2.4” 240x320 SPI tft display gebruikt. Datasheets voor deze display zijn moeilijk te vinden. Hierdoor moesten we ons baseren op de weinige informatie die we wel konden vinden en voor de rest wachten tot de displays toekwamen.</w:t>
      </w:r>
    </w:p>
    <w:p w:rsidR="00651991" w:rsidRPr="00426DEB" w:rsidRDefault="00651991" w:rsidP="00426DEB">
      <w:r>
        <w:t xml:space="preserve">De SD kaartlezer is in dit project overbodig, en dus ook niet aangesloten. </w:t>
      </w:r>
    </w:p>
    <w:p w:rsidR="00651991" w:rsidRDefault="005F5E96" w:rsidP="00651991">
      <w:pPr>
        <w:keepNext/>
        <w:jc w:val="center"/>
      </w:pPr>
      <w:r>
        <w:rPr>
          <w:noProof/>
          <w:lang w:val="en-US" w:eastAsia="en-US"/>
        </w:rPr>
        <w:drawing>
          <wp:inline distT="0" distB="0" distL="0" distR="0" wp14:anchorId="4B62CD1A" wp14:editId="286349F8">
            <wp:extent cx="3634740" cy="2149357"/>
            <wp:effectExtent l="0" t="0" r="3810" b="381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23014" r="15467" b="19629"/>
                    <a:stretch/>
                  </pic:blipFill>
                  <pic:spPr bwMode="auto">
                    <a:xfrm rot="16200000">
                      <a:off x="0" y="0"/>
                      <a:ext cx="3641785" cy="21535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04197BAD" wp14:editId="60AA4163">
            <wp:extent cx="3553922" cy="2115294"/>
            <wp:effectExtent l="0" t="4763" r="4128" b="4127"/>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00" b="19681"/>
                    <a:stretch/>
                  </pic:blipFill>
                  <pic:spPr bwMode="auto">
                    <a:xfrm rot="16200000">
                      <a:off x="0" y="0"/>
                      <a:ext cx="3589923" cy="2136722"/>
                    </a:xfrm>
                    <a:prstGeom prst="rect">
                      <a:avLst/>
                    </a:prstGeom>
                    <a:noFill/>
                    <a:ln>
                      <a:noFill/>
                    </a:ln>
                    <a:extLst>
                      <a:ext uri="{53640926-AAD7-44D8-BBD7-CCE9431645EC}">
                        <a14:shadowObscured xmlns:a14="http://schemas.microsoft.com/office/drawing/2010/main"/>
                      </a:ext>
                    </a:extLst>
                  </pic:spPr>
                </pic:pic>
              </a:graphicData>
            </a:graphic>
          </wp:inline>
        </w:drawing>
      </w:r>
    </w:p>
    <w:p w:rsidR="005B0F6B" w:rsidRDefault="00651991" w:rsidP="00651991">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4</w:t>
      </w:r>
      <w:r w:rsidR="00B319A4">
        <w:fldChar w:fldCharType="end"/>
      </w:r>
      <w:r>
        <w:t xml:space="preserve">: </w:t>
      </w:r>
      <w:r w:rsidRPr="000A64B3">
        <w:t>De SPI 2.4" 240x320 tft lcd display voor -en achteraanzicht.</w:t>
      </w:r>
    </w:p>
    <w:p w:rsidR="00226689" w:rsidRPr="00B765E4" w:rsidRDefault="00226689" w:rsidP="00226689">
      <w:pPr>
        <w:pStyle w:val="Kop2"/>
      </w:pPr>
      <w:bookmarkStart w:id="13" w:name="_Toc451524637"/>
      <w:r w:rsidRPr="00B765E4">
        <w:t>Buzzer</w:t>
      </w:r>
      <w:bookmarkEnd w:id="13"/>
    </w:p>
    <w:p w:rsidR="00226689" w:rsidRDefault="00226689" w:rsidP="00226689">
      <w:r>
        <w:t>De buzzer dient hoofdzakelijk als back-up alarm. Indien de voedingspanning wegvalt,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 en er een set plaats vindt van de flipflop. Dit zorgt er op zijn beurt voor dat de buzzer zal afgaan tot de gebruiker de flipflop reset via een aparte knop. De Raspberry pi kan de buzzer ook setten en resetten indien nodig.</w:t>
      </w:r>
    </w:p>
    <w:p w:rsidR="00FC792B" w:rsidRDefault="00226689" w:rsidP="00FC792B">
      <w:pPr>
        <w:keepNext/>
        <w:jc w:val="center"/>
      </w:pPr>
      <w:r>
        <w:rPr>
          <w:noProof/>
          <w:lang w:val="en-US" w:eastAsia="en-US"/>
        </w:rPr>
        <w:drawing>
          <wp:inline distT="0" distB="0" distL="0" distR="0" wp14:anchorId="7E9B4CE0" wp14:editId="26E12C61">
            <wp:extent cx="937260" cy="964259"/>
            <wp:effectExtent l="0" t="0" r="0" b="762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0621" cy="978005"/>
                    </a:xfrm>
                    <a:prstGeom prst="rect">
                      <a:avLst/>
                    </a:prstGeom>
                    <a:noFill/>
                    <a:ln>
                      <a:noFill/>
                    </a:ln>
                  </pic:spPr>
                </pic:pic>
              </a:graphicData>
            </a:graphic>
          </wp:inline>
        </w:drawing>
      </w:r>
    </w:p>
    <w:p w:rsidR="008B0768" w:rsidRPr="00FC792B" w:rsidRDefault="00FC792B" w:rsidP="00FC792B">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5</w:t>
      </w:r>
      <w:r w:rsidR="00B319A4">
        <w:fldChar w:fldCharType="end"/>
      </w:r>
      <w:r>
        <w:t>: De buzzer</w:t>
      </w:r>
    </w:p>
    <w:p w:rsidR="00AD15AE" w:rsidRDefault="00AD15AE" w:rsidP="00CA4316">
      <w:pPr>
        <w:pStyle w:val="Kop2"/>
      </w:pPr>
      <w:bookmarkStart w:id="14" w:name="_Toc451524638"/>
      <w:r>
        <w:lastRenderedPageBreak/>
        <w:t>Levelshifter (AN10441)</w:t>
      </w:r>
      <w:bookmarkEnd w:id="14"/>
    </w:p>
    <w:p w:rsidR="00AD15AE" w:rsidRPr="007E0571" w:rsidRDefault="00AD15AE" w:rsidP="00B44C05">
      <w:r>
        <w:t xml:space="preserve"> </w:t>
      </w:r>
      <w:r w:rsidR="00F80B6E">
        <w:t>De Raspberry P</w:t>
      </w:r>
      <w:r w:rsidR="00772E38">
        <w:t xml:space="preserve">i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 xml:space="preserve">directioneel zijn en </w:t>
      </w:r>
      <w:r w:rsidR="008B0768">
        <w:t xml:space="preserve">bovendien </w:t>
      </w:r>
      <w:r w:rsidR="00B36239">
        <w:t>snel kunnen werken.</w:t>
      </w:r>
      <w:r w:rsidR="003C2576">
        <w:t xml:space="preserve"> De makkelijkste manier is om </w:t>
      </w:r>
      <w:r w:rsidR="00D00AF0">
        <w:t>MOS</w:t>
      </w:r>
      <w:r w:rsidR="003C2576">
        <w:t>FET’s op elke lijn te plaatsen.</w:t>
      </w:r>
      <w:r w:rsidR="00404453">
        <w:t xml:space="preserve"> </w:t>
      </w:r>
      <w:r w:rsidR="001464EE">
        <w:t xml:space="preserve">De </w:t>
      </w:r>
      <w:r w:rsidR="00A22157">
        <w:t>AN10441’s</w:t>
      </w:r>
      <w:r w:rsidR="001464EE">
        <w:t xml:space="preserve">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w:t>
      </w:r>
      <w:r w:rsidR="00A22157">
        <w:t>e</w:t>
      </w:r>
      <w:r w:rsidR="001464EE">
        <w:t xml:space="preserve">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w:t>
      </w:r>
      <w:r w:rsidR="007E5CF5">
        <w:t xml:space="preserve">ervoor </w:t>
      </w:r>
      <w:r w:rsidR="00174368">
        <w:t xml:space="preserve">zorgen </w:t>
      </w:r>
      <w:r w:rsidR="00B44C05">
        <w:t xml:space="preserve">dat de 3.3 V kant laag wordt getrokken tot een level waarbij de drempelspanning wordt overschreden. Wanneer dit </w:t>
      </w:r>
      <w:r w:rsidR="00174368">
        <w:t>gebeurt,</w:t>
      </w:r>
      <w:r w:rsidR="00B44C05">
        <w:t xml:space="preserve"> zal de MOSFET in geleiding gaan waardoor het 3.3 V gedeelte nog verder wordt laag </w:t>
      </w:r>
      <w:r w:rsidR="00174368">
        <w:t xml:space="preserve">getrokken. </w:t>
      </w:r>
    </w:p>
    <w:p w:rsidR="006B1207" w:rsidRDefault="0076237E" w:rsidP="006B1207">
      <w:pPr>
        <w:keepNext/>
      </w:pPr>
      <w:r>
        <w:rPr>
          <w:noProof/>
          <w:lang w:val="en-US" w:eastAsia="en-US"/>
        </w:rPr>
        <w:drawing>
          <wp:inline distT="0" distB="0" distL="0" distR="0" wp14:anchorId="27705A95" wp14:editId="1C4FDBB3">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Default="006B1207" w:rsidP="006B1207">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6</w:t>
      </w:r>
      <w:r w:rsidR="00B319A4">
        <w:fldChar w:fldCharType="end"/>
      </w:r>
      <w:r>
        <w:t xml:space="preserve">: </w:t>
      </w:r>
      <w:r w:rsidRPr="000E51FC">
        <w:t>Shiften tussen 3.3 V en 5 V op een I2C bus.</w:t>
      </w:r>
    </w:p>
    <w:p w:rsidR="007E548D" w:rsidRDefault="007E548D">
      <w:pPr>
        <w:rPr>
          <w:i/>
          <w:iCs/>
          <w:color w:val="4E5B6F" w:themeColor="text2"/>
          <w:sz w:val="18"/>
          <w:szCs w:val="18"/>
        </w:rPr>
      </w:pPr>
      <w:r>
        <w:br w:type="page"/>
      </w:r>
    </w:p>
    <w:p w:rsidR="00997801" w:rsidRDefault="00997801" w:rsidP="00CA4316">
      <w:pPr>
        <w:pStyle w:val="Kop2"/>
        <w:rPr>
          <w:lang w:val="en-US"/>
        </w:rPr>
      </w:pPr>
      <w:bookmarkStart w:id="15" w:name="_Toc451524639"/>
      <w:r w:rsidRPr="00997801">
        <w:rPr>
          <w:lang w:val="en-US"/>
        </w:rPr>
        <w:lastRenderedPageBreak/>
        <w:t>Audio stereo DAC (PCM 5102A</w:t>
      </w:r>
      <w:r>
        <w:rPr>
          <w:lang w:val="en-US"/>
        </w:rPr>
        <w:t xml:space="preserve"> 3.3 V</w:t>
      </w:r>
      <w:r w:rsidRPr="00997801">
        <w:rPr>
          <w:lang w:val="en-US"/>
        </w:rPr>
        <w:t>)</w:t>
      </w:r>
      <w:bookmarkEnd w:id="15"/>
    </w:p>
    <w:p w:rsidR="002E1445" w:rsidRDefault="002E1445" w:rsidP="002E1445">
      <w:r w:rsidRPr="002E1445">
        <w:t>Om ook muziek te kunnen</w:t>
      </w:r>
      <w:r>
        <w:t xml:space="preserve"> spelen wanneer de wekker </w:t>
      </w:r>
      <w:r w:rsidR="00174368">
        <w:t>afgaat,</w:t>
      </w:r>
      <w:r w:rsidR="00E03FFA">
        <w:t xml:space="preserve"> hebben we een </w:t>
      </w:r>
      <w:r w:rsidR="008B0768">
        <w:t>DAC (</w:t>
      </w:r>
      <w:r w:rsidR="00E03FFA">
        <w:t>d</w:t>
      </w:r>
      <w:r>
        <w:t>igital to analog converter</w:t>
      </w:r>
      <w:r w:rsidR="008B0768">
        <w:t>)</w:t>
      </w:r>
      <w:r>
        <w:t xml:space="preserve">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w:t>
      </w:r>
      <w:r w:rsidR="005C5CC9">
        <w:t>Zero</w:t>
      </w:r>
      <w:r w:rsidR="002337F4">
        <w:t xml:space="preserve">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6" w:name="_Toc451524640"/>
      <w:r>
        <w:t>Intermezzo I</w:t>
      </w:r>
      <w:r w:rsidRPr="002E1445">
        <w:rPr>
          <w:vertAlign w:val="superscript"/>
        </w:rPr>
        <w:t>2</w:t>
      </w:r>
      <w:r>
        <w:t>S</w:t>
      </w:r>
      <w:bookmarkEnd w:id="16"/>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w:t>
      </w:r>
      <w:r w:rsidR="005338AC">
        <w:t>a</w:t>
      </w:r>
      <w:r w:rsidR="00C55A3A" w:rsidRPr="00C55A3A">
        <w:t xml:space="preserve">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w:t>
      </w:r>
      <w:r w:rsidR="00AF0965">
        <w:t>idige data is bedoeld</w:t>
      </w:r>
      <w:r w:rsidR="00B551D3">
        <w:t>. Wanneer de word c</w:t>
      </w:r>
      <w:r w:rsidR="00A14D72">
        <w:t>lock laag is, is de data bedoeld</w:t>
      </w:r>
      <w:r w:rsidR="00B551D3">
        <w:t xml:space="preserve"> voor het linker kanaal, anders voor het rechter kanaal</w:t>
      </w:r>
      <w:r w:rsidR="00055B89">
        <w:t>.</w:t>
      </w:r>
    </w:p>
    <w:p w:rsidR="00DC117F" w:rsidRDefault="00DF3AF2" w:rsidP="00DC117F">
      <w:pPr>
        <w:keepNext/>
      </w:pPr>
      <w:r>
        <w:rPr>
          <w:noProof/>
          <w:lang w:val="en-US" w:eastAsia="en-US"/>
        </w:rPr>
        <w:drawing>
          <wp:inline distT="0" distB="0" distL="0" distR="0" wp14:anchorId="3EAC2623" wp14:editId="6D3FEAD3">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C5681" w:rsidRDefault="00DC117F" w:rsidP="00DC117F">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7</w:t>
      </w:r>
      <w:r w:rsidR="00B319A4">
        <w:fldChar w:fldCharType="end"/>
      </w:r>
      <w:r>
        <w:t xml:space="preserve">: </w:t>
      </w:r>
      <w:r w:rsidRPr="009768BE">
        <w:t>De timing van een I2S bus interface.</w:t>
      </w:r>
    </w:p>
    <w:p w:rsidR="00D333FD" w:rsidRDefault="00CF7330" w:rsidP="00CA4316">
      <w:pPr>
        <w:pStyle w:val="Kop2"/>
      </w:pPr>
      <w:bookmarkStart w:id="17" w:name="_Toc451524641"/>
      <w:r>
        <w:t>Audio amplifier (</w:t>
      </w:r>
      <w:r w:rsidR="00B50E92">
        <w:t>TPA2016D2 5V)</w:t>
      </w:r>
      <w:bookmarkEnd w:id="17"/>
    </w:p>
    <w:p w:rsidR="00CA18F0" w:rsidRDefault="005203C1" w:rsidP="005203C1">
      <w:r>
        <w:t xml:space="preserve">De TPA2016D2 is een stereo audio versterker die </w:t>
      </w:r>
      <w:r w:rsidR="00486B68">
        <w:t>tot 2.8 W/kanaal kan leveren</w:t>
      </w:r>
      <w:r w:rsidR="00D10CAF">
        <w:t xml:space="preserve"> afhankelijk van de weerstand van de speakers</w:t>
      </w:r>
      <w:r w:rsidR="00900032">
        <w:t xml:space="preserve"> en de voedingsspanning</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CA18F0" w:rsidRDefault="00CA18F0">
      <w:r>
        <w:br w:type="page"/>
      </w:r>
    </w:p>
    <w:p w:rsidR="00247BA1" w:rsidRPr="00B765E4" w:rsidRDefault="00247BA1" w:rsidP="00CA18F0">
      <w:pPr>
        <w:pStyle w:val="Kop2"/>
      </w:pPr>
      <w:bookmarkStart w:id="18" w:name="_Toc451524642"/>
      <w:r w:rsidRPr="00B765E4">
        <w:lastRenderedPageBreak/>
        <w:t>NOR gate flipflop</w:t>
      </w:r>
      <w:bookmarkEnd w:id="18"/>
    </w:p>
    <w:p w:rsidR="00247BA1" w:rsidRDefault="0073051A" w:rsidP="00247BA1">
      <w:r>
        <w:t xml:space="preserve">De flipflop wordt gebruikt om te kunnen bepalen hoelang de buzzer moet </w:t>
      </w:r>
      <w:r w:rsidR="00174368">
        <w:t xml:space="preserve">aflopen. </w:t>
      </w:r>
      <w:r>
        <w:t>Wanneer de flipflop wordt geset</w:t>
      </w:r>
    </w:p>
    <w:p w:rsidR="00900032" w:rsidRDefault="00900032" w:rsidP="00247BA1"/>
    <w:p w:rsidR="00900032" w:rsidRPr="00A8542D" w:rsidRDefault="00900032" w:rsidP="00247BA1">
      <w:pPr>
        <w:rPr>
          <w:sz w:val="28"/>
        </w:rPr>
      </w:pPr>
      <w:r w:rsidRPr="00A8542D">
        <w:rPr>
          <w:sz w:val="28"/>
        </w:rPr>
        <w:t>!! TODO !!</w:t>
      </w:r>
    </w:p>
    <w:p w:rsidR="00A8542D" w:rsidRDefault="00A8542D" w:rsidP="00247BA1"/>
    <w:p w:rsidR="00A8542D" w:rsidRDefault="00A8542D" w:rsidP="00247BA1"/>
    <w:p w:rsidR="00E32476" w:rsidRPr="00B765E4" w:rsidRDefault="00E32476" w:rsidP="00CA18F0">
      <w:pPr>
        <w:pStyle w:val="Kop2"/>
      </w:pPr>
      <w:bookmarkStart w:id="19" w:name="_Toc451524643"/>
      <w:r w:rsidRPr="00B765E4">
        <w:t>Supercap</w:t>
      </w:r>
      <w:bookmarkEnd w:id="19"/>
    </w:p>
    <w:p w:rsidR="00E32476" w:rsidRDefault="00E32476" w:rsidP="00E32476">
      <w:r>
        <w:t>Als back-up voeding voor de basisfunc</w:t>
      </w:r>
      <w:r w:rsidR="00D82C65">
        <w:t xml:space="preserve">tionaliteit van de klok wordt een </w:t>
      </w:r>
      <w:r w:rsidR="00900032">
        <w:t>condensator</w:t>
      </w:r>
      <w:r w:rsidR="00D82C65">
        <w:t xml:space="preserve"> van 1.5 farad</w:t>
      </w:r>
      <w:r w:rsidR="00900032">
        <w:t xml:space="preserve"> (‘supercap’)</w:t>
      </w:r>
      <w:r w:rsidR="00D82C65">
        <w:t xml:space="preserve"> gebruikt. De RTC schakelt over naar de voeding van de supercap indien de voedingsspanning wegvalt.</w:t>
      </w:r>
      <w:r w:rsidR="00DB3109">
        <w:t xml:space="preserve"> Aangezien de RTC en flipflop slechts enkele µA gebruiken zou de backup functionaliteit zeer lang moeten meegaan, tenzij het alarm afgaat. Dan was de backup succesvol en is het dus niet erg is </w:t>
      </w:r>
      <w:r w:rsidR="00B74EE7">
        <w:t>als</w:t>
      </w:r>
      <w:r w:rsidR="00DB3109">
        <w:t xml:space="preserve"> de wekker uitvalt.</w:t>
      </w:r>
    </w:p>
    <w:p w:rsidR="00320A19" w:rsidRDefault="00CB4771" w:rsidP="00320A19">
      <w:pPr>
        <w:keepNext/>
        <w:jc w:val="center"/>
      </w:pPr>
      <w:r w:rsidRPr="00CB4771">
        <w:rPr>
          <w:noProof/>
          <w:lang w:val="en-US" w:eastAsia="en-US"/>
        </w:rPr>
        <w:drawing>
          <wp:inline distT="0" distB="0" distL="0" distR="0" wp14:anchorId="48207FE3" wp14:editId="21D6FC36">
            <wp:extent cx="1371600" cy="1065007"/>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4512" cy="1075033"/>
                    </a:xfrm>
                    <a:prstGeom prst="rect">
                      <a:avLst/>
                    </a:prstGeom>
                  </pic:spPr>
                </pic:pic>
              </a:graphicData>
            </a:graphic>
          </wp:inline>
        </w:drawing>
      </w:r>
    </w:p>
    <w:p w:rsidR="00CB4771" w:rsidRDefault="00320A19" w:rsidP="00320A19">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8</w:t>
      </w:r>
      <w:r w:rsidR="00B319A4">
        <w:fldChar w:fldCharType="end"/>
      </w:r>
      <w:r>
        <w:t>: Een 'supercap' condensator</w:t>
      </w:r>
    </w:p>
    <w:p w:rsidR="00C20CF3" w:rsidRDefault="00C20CF3">
      <w:pPr>
        <w:rPr>
          <w:rFonts w:asciiTheme="majorHAnsi" w:eastAsiaTheme="majorEastAsia" w:hAnsiTheme="majorHAnsi" w:cstheme="majorBidi"/>
          <w:color w:val="007789" w:themeColor="accent1" w:themeShade="BF"/>
          <w:sz w:val="26"/>
          <w:szCs w:val="26"/>
        </w:rPr>
      </w:pPr>
      <w:r>
        <w:br w:type="page"/>
      </w:r>
    </w:p>
    <w:p w:rsidR="00AC20C6" w:rsidRDefault="00AC20C6" w:rsidP="00CA18F0">
      <w:pPr>
        <w:pStyle w:val="Kop2"/>
      </w:pPr>
      <w:bookmarkStart w:id="20" w:name="_Toc451524644"/>
      <w:r>
        <w:lastRenderedPageBreak/>
        <w:t>WS2812 led’s</w:t>
      </w:r>
      <w:bookmarkEnd w:id="20"/>
    </w:p>
    <w:p w:rsidR="00423894" w:rsidRPr="005242F5" w:rsidRDefault="00423894" w:rsidP="00423894">
      <w:r>
        <w:t xml:space="preserve">De WS2812 </w:t>
      </w:r>
      <w:r w:rsidR="007E5CF5">
        <w:t>led’s</w:t>
      </w:r>
      <w:r>
        <w:t xml:space="preserve"> werken als een lange serie schakeling, waarbij elke led de eerste 24 bits gebruikt om zijn kleur in te stellen. De andere bits worden doorgegeven, zie onderstaande figuren. De volgorde van de bits is niet RGB, maar GRB, met hoogste bit eerst.</w:t>
      </w:r>
    </w:p>
    <w:p w:rsidR="00423894" w:rsidRPr="00423894" w:rsidRDefault="00423894" w:rsidP="00423894">
      <w:pPr>
        <w:keepNext/>
        <w:jc w:val="center"/>
      </w:pPr>
      <w:r>
        <w:rPr>
          <w:noProof/>
          <w:lang w:val="en-US" w:eastAsia="en-US"/>
        </w:rPr>
        <w:drawing>
          <wp:inline distT="0" distB="0" distL="0" distR="0" wp14:anchorId="4F9667CD" wp14:editId="5819088D">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5369E456" wp14:editId="20698C4A">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pport"/>
        <w:tblW w:w="5000" w:type="pct"/>
        <w:tblLook w:val="04A0" w:firstRow="1" w:lastRow="0" w:firstColumn="1" w:lastColumn="0" w:noHBand="0" w:noVBand="1"/>
      </w:tblPr>
      <w:tblGrid>
        <w:gridCol w:w="851"/>
        <w:gridCol w:w="2833"/>
        <w:gridCol w:w="1701"/>
        <w:gridCol w:w="992"/>
        <w:gridCol w:w="992"/>
        <w:gridCol w:w="1034"/>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900032" w:rsidP="00CA4316">
      <w:pPr>
        <w:pStyle w:val="Kop2"/>
      </w:pPr>
      <w:bookmarkStart w:id="21" w:name="_Toc451524645"/>
      <w:r>
        <w:t>Het schema</w:t>
      </w:r>
      <w:r w:rsidR="00F262FF">
        <w:t xml:space="preserve"> &amp; PCB</w:t>
      </w:r>
      <w:bookmarkEnd w:id="21"/>
    </w:p>
    <w:p w:rsidR="00F262FF" w:rsidRDefault="00F262FF" w:rsidP="00F262FF">
      <w:r>
        <w:t>Zie bijlage 6.1.</w:t>
      </w:r>
    </w:p>
    <w:p w:rsidR="00411EC0" w:rsidRDefault="00411EC0" w:rsidP="001F141F">
      <w:pPr>
        <w:pStyle w:val="Kop1"/>
      </w:pPr>
      <w:bookmarkStart w:id="22" w:name="_Ref419570056"/>
      <w:bookmarkStart w:id="23" w:name="_Ref419570065"/>
      <w:bookmarkStart w:id="24" w:name="_Toc451524646"/>
      <w:r>
        <w:lastRenderedPageBreak/>
        <w:t>Software</w:t>
      </w:r>
      <w:bookmarkEnd w:id="22"/>
      <w:bookmarkEnd w:id="23"/>
      <w:bookmarkEnd w:id="24"/>
    </w:p>
    <w:p w:rsidR="00FF4D50" w:rsidRPr="00FF4D50" w:rsidRDefault="00FF4D50" w:rsidP="00FF4D50">
      <w:r>
        <w:t xml:space="preserve">Hieronder is een korte uitleg te vinden over verschillende onderdelen uit de software. De volledige </w:t>
      </w:r>
      <w:r w:rsidR="00306272">
        <w:t>code met commentaar is te vinden in de bijlage.</w:t>
      </w:r>
    </w:p>
    <w:p w:rsidR="008636D1" w:rsidRDefault="0026283D" w:rsidP="006F11FE">
      <w:pPr>
        <w:pStyle w:val="Kop2"/>
      </w:pPr>
      <w:bookmarkStart w:id="25" w:name="_Toc451524647"/>
      <w:r>
        <w:t>Het hoofdprogramma</w:t>
      </w:r>
      <w:r w:rsidR="004B1F81">
        <w:t xml:space="preserve"> (app.py)</w:t>
      </w:r>
      <w:bookmarkEnd w:id="25"/>
    </w:p>
    <w:p w:rsidR="0026283D" w:rsidRPr="0026283D" w:rsidRDefault="0026283D" w:rsidP="0026283D">
      <w:r>
        <w:t xml:space="preserve">Voor dit project is python 3 gebruikt omdat er veel ondersteuning is voor python op de Raspberry Pi, omdat dit in ons lessenpakket zit en omdat er (bijna) alle delen van het project in gemaakt kunnen worden zonder </w:t>
      </w:r>
      <w:r w:rsidR="004A2824">
        <w:t xml:space="preserve">al te </w:t>
      </w:r>
      <w:r>
        <w:t>ingewikkelde constructies.</w:t>
      </w:r>
    </w:p>
    <w:p w:rsidR="00481476" w:rsidRPr="00481476" w:rsidRDefault="003105B6" w:rsidP="00481476">
      <w:pPr>
        <w:pStyle w:val="Kop30"/>
      </w:pPr>
      <w:bookmarkStart w:id="26" w:name="_Toc451524648"/>
      <w:r>
        <w:t>Google Calendar</w:t>
      </w:r>
      <w:r w:rsidR="00196631">
        <w:t xml:space="preserve"> authenticatie</w:t>
      </w:r>
      <w:bookmarkEnd w:id="26"/>
    </w:p>
    <w:p w:rsidR="004C4D4A" w:rsidRDefault="00353BF6" w:rsidP="006F11FE">
      <w:r>
        <w:t xml:space="preserve">De </w:t>
      </w:r>
      <w:r w:rsidR="008E3722">
        <w:t>SmartAlarmClock</w:t>
      </w:r>
      <w:r w:rsidR="003414DB">
        <w:t xml:space="preserve"> gebruikt de </w:t>
      </w:r>
      <w:r w:rsidR="003105B6">
        <w:t>Google Calendar</w:t>
      </w:r>
      <w:r w:rsidR="003414DB">
        <w:t xml:space="preserve"> API om toegang te kunnen krijgen tot de kalender data van de gebruiker.</w:t>
      </w:r>
      <w:r w:rsidR="002B0030">
        <w:t xml:space="preserve"> </w:t>
      </w:r>
      <w:r w:rsidR="00D16022">
        <w:t>De API is een REST API met oAuth 2.0.</w:t>
      </w:r>
    </w:p>
    <w:p w:rsidR="002B0030" w:rsidRDefault="002B0030" w:rsidP="002B0030">
      <w:pPr>
        <w:pStyle w:val="Kop4"/>
      </w:pPr>
      <w:bookmarkStart w:id="27" w:name="_Toc451524649"/>
      <w:r>
        <w:t xml:space="preserve">Registreren van </w:t>
      </w:r>
      <w:r w:rsidR="00CC635A">
        <w:t xml:space="preserve">SmartAlarmClock </w:t>
      </w:r>
      <w:bookmarkEnd w:id="27"/>
    </w:p>
    <w:p w:rsidR="00485CA8" w:rsidRDefault="00485CA8" w:rsidP="00485CA8">
      <w:r>
        <w:t xml:space="preserve">Om als </w:t>
      </w:r>
      <w:r w:rsidR="002B0323">
        <w:t>ontwikkelaar</w:t>
      </w:r>
      <w:r>
        <w:t xml:space="preserve"> toegang te krijgen tot één van de </w:t>
      </w:r>
      <w:r w:rsidR="0021621A">
        <w:t>Google</w:t>
      </w:r>
      <w:r>
        <w:t xml:space="preserve"> APIs moet de toepassing worden geregistreerd via de </w:t>
      </w:r>
      <w:r w:rsidR="0021621A">
        <w:t>Google</w:t>
      </w:r>
      <w:r>
        <w:t xml:space="preserve"> </w:t>
      </w:r>
      <w:r w:rsidR="004C4D4A">
        <w:t>ontwikkelaars</w:t>
      </w:r>
      <w:r>
        <w:t xml:space="preserve">console. Tijdens het registeren moet de </w:t>
      </w:r>
      <w:r w:rsidR="00CE1A45">
        <w:t>ontwikkelaar</w:t>
      </w:r>
      <w:r>
        <w:t xml:space="preserve"> aanduiden tot welke onderdelen van </w:t>
      </w:r>
      <w:r w:rsidR="0021621A">
        <w:t>Google</w:t>
      </w:r>
      <w:r>
        <w:t xml:space="preserve"> de toepassing de toegang wilt. Na de registratie geeft </w:t>
      </w:r>
      <w:r w:rsidR="0021621A">
        <w:t>Google</w:t>
      </w:r>
      <w:r>
        <w:t xml:space="preserve"> de </w:t>
      </w:r>
      <w:r w:rsidR="00A54BC3">
        <w:t>ontwikkelaar</w:t>
      </w:r>
      <w:r w:rsidR="00DB5A63">
        <w:t xml:space="preserve"> </w:t>
      </w:r>
      <w:r>
        <w:t xml:space="preserve">een client ID en client secret, deze zijn zeer belangrijk verder in het authenticatie proces. De client ID en client secret zijn hetzelfde voor alle </w:t>
      </w:r>
      <w:r w:rsidR="00076E3D">
        <w:t>SmartAlarmClock</w:t>
      </w:r>
      <w:r>
        <w:t xml:space="preserve">s en dienen dus uitsluitend om de </w:t>
      </w:r>
      <w:r w:rsidR="004C4D4A">
        <w:t>applicatie</w:t>
      </w:r>
      <w:r>
        <w:t xml:space="preserve"> aan te duiden. </w:t>
      </w:r>
    </w:p>
    <w:p w:rsidR="00B319A4" w:rsidRDefault="00C86B6C" w:rsidP="00B319A4">
      <w:pPr>
        <w:keepNext/>
        <w:jc w:val="center"/>
      </w:pPr>
      <w:r>
        <w:rPr>
          <w:noProof/>
          <w:lang w:val="en-US" w:eastAsia="en-US"/>
        </w:rPr>
        <w:drawing>
          <wp:inline distT="0" distB="0" distL="0" distR="0" wp14:anchorId="60565BAF" wp14:editId="6C08281B">
            <wp:extent cx="3596640" cy="3399887"/>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9651" cy="3412186"/>
                    </a:xfrm>
                    <a:prstGeom prst="rect">
                      <a:avLst/>
                    </a:prstGeom>
                  </pic:spPr>
                </pic:pic>
              </a:graphicData>
            </a:graphic>
          </wp:inline>
        </w:drawing>
      </w:r>
    </w:p>
    <w:p w:rsidR="00C86B6C" w:rsidRDefault="00B319A4" w:rsidP="00B319A4">
      <w:pPr>
        <w:pStyle w:val="Bijschrift0"/>
        <w:jc w:val="center"/>
      </w:pPr>
      <w:r>
        <w:t xml:space="preserve">Figuur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Figuur \* ARABIC \s 1 </w:instrText>
      </w:r>
      <w:r>
        <w:fldChar w:fldCharType="separate"/>
      </w:r>
      <w:r>
        <w:rPr>
          <w:noProof/>
        </w:rPr>
        <w:t>1</w:t>
      </w:r>
      <w:r>
        <w:fldChar w:fldCharType="end"/>
      </w:r>
      <w:r>
        <w:t xml:space="preserve">: </w:t>
      </w:r>
      <w:r w:rsidRPr="009121DD">
        <w:t>Schematische voorstelling van het stappenplan om to</w:t>
      </w:r>
      <w:r>
        <w:t>egang te krijgen tot de Google C</w:t>
      </w:r>
      <w:r w:rsidRPr="009121DD">
        <w:t>alendar van de gebruiker</w:t>
      </w:r>
      <w:r>
        <w:rPr>
          <w:noProof/>
        </w:rPr>
        <w:t>. Dit is oAuth 2.0 voor embedded devices.</w:t>
      </w:r>
    </w:p>
    <w:p w:rsidR="00485CA8" w:rsidRDefault="00485CA8" w:rsidP="00485CA8">
      <w:pPr>
        <w:pStyle w:val="Kop4"/>
      </w:pPr>
      <w:bookmarkStart w:id="28" w:name="_Toc451524650"/>
      <w:r>
        <w:lastRenderedPageBreak/>
        <w:t>Device specifieke codes verkrijgen</w:t>
      </w:r>
      <w:bookmarkEnd w:id="28"/>
    </w:p>
    <w:p w:rsidR="00436A47" w:rsidRDefault="00485CA8" w:rsidP="006C0CA2">
      <w:r>
        <w:t xml:space="preserve">Dit is de eerste stap die moet worden uitgevoerd om de gebruiker om toestemming te vragen. Er moet een </w:t>
      </w:r>
      <w:r w:rsidR="00294510">
        <w:t xml:space="preserve"> HTTP</w:t>
      </w:r>
      <w:r>
        <w:t xml:space="preserve"> </w:t>
      </w:r>
      <w:r w:rsidR="00294510">
        <w:t>POST</w:t>
      </w:r>
      <w:r>
        <w:t xml:space="preserve"> request worden gestuurd naar </w:t>
      </w:r>
      <w:r w:rsidR="0021621A">
        <w:t>Google</w:t>
      </w:r>
      <w:r>
        <w:t xml:space="preserve"> met de client ID en een lijst van scopes. De scopes geven weer</w:t>
      </w:r>
      <w:r w:rsidR="006C0CA2">
        <w:t xml:space="preserve"> tot wat de applicatie toegang wil in dit geval is het alleen lezen toegang tot de kalender</w:t>
      </w:r>
      <w:r>
        <w:t xml:space="preserve">. </w:t>
      </w:r>
      <w:r w:rsidR="009F5134">
        <w:t xml:space="preserve">Het antwoord van deze request is een </w:t>
      </w:r>
      <w:r w:rsidR="009B44D2">
        <w:t>JSON</w:t>
      </w:r>
      <w:r w:rsidR="009F5134">
        <w:t xml:space="preserve"> object dat 5 </w:t>
      </w:r>
      <w:r w:rsidR="003F4FE5">
        <w:t>items</w:t>
      </w:r>
      <w:r w:rsidR="009F5134">
        <w:t xml:space="preserve"> bevat. De user code en verificatie URL moeten aan de gebruiker worden getoond. </w:t>
      </w:r>
      <w:r w:rsidR="00AE3A89">
        <w:t>H</w:t>
      </w:r>
      <w:r w:rsidR="005C7ECE">
        <w:t>et interval</w:t>
      </w:r>
      <w:r w:rsidR="00AE3A89">
        <w:t xml:space="preserve"> device code en expire time zijn nodig voor de toepassing maar moeten niet aan de gebruiker worden getoond.</w:t>
      </w:r>
    </w:p>
    <w:p w:rsidR="00485CA8" w:rsidRDefault="009F5134" w:rsidP="006F11FE">
      <w:r>
        <w:t>De gebruiker moet naar de verificatie URL surfen en vervolgens zijn user code ingeven en op volgende klikken. Nu zal een nieuwe pagina laden waarin staat beschreven welke toepassing tot welke delen toegang vraagt. De laatste stap voor de gebruiker is het klikken op toestaan.</w:t>
      </w:r>
    </w:p>
    <w:p w:rsidR="00436A47" w:rsidRDefault="00436A47" w:rsidP="006F11FE">
      <w:r>
        <w:t>Tegelijkertijd met het tonen van de user code en de verificatie URL</w:t>
      </w:r>
      <w:r w:rsidR="00AE3A89">
        <w:t>,</w:t>
      </w:r>
      <w:r>
        <w:t xml:space="preserve"> kan d</w:t>
      </w:r>
      <w:r w:rsidR="00AE3A89">
        <w:t>e toepassing</w:t>
      </w:r>
      <w:r>
        <w:t xml:space="preserve"> </w:t>
      </w:r>
      <w:hyperlink r:id="rId25" w:history="1">
        <w:r w:rsidR="00A65CA5" w:rsidRPr="003809E0">
          <w:rPr>
            <w:rStyle w:val="Hyperlink"/>
          </w:rPr>
          <w:t>https://www.googleapis.com/oauth2/v4/token</w:t>
        </w:r>
      </w:hyperlink>
      <w:r w:rsidR="008B3B70">
        <w:t xml:space="preserve"> </w:t>
      </w:r>
      <w:r>
        <w:t xml:space="preserve">pollen voor een access en refresh token. Het pollen bestaat uit </w:t>
      </w:r>
      <w:r w:rsidR="00041B6A">
        <w:t xml:space="preserve">een </w:t>
      </w:r>
      <w:r w:rsidR="00294510">
        <w:t>POST</w:t>
      </w:r>
      <w:r>
        <w:t xml:space="preserve"> request die de device code, client ID en client secret bevat.</w:t>
      </w:r>
      <w:r w:rsidR="00AE3A89">
        <w:t xml:space="preserve"> De tijd tussen requests wordt gespecifieerd </w:t>
      </w:r>
      <w:r w:rsidR="00041B6A">
        <w:t>door het interval.</w:t>
      </w:r>
      <w:r w:rsidR="004A1618">
        <w:t xml:space="preserve"> Zolang de gebruiker geen toegang heeft verleend zal het antwoord op de request een </w:t>
      </w:r>
      <w:r w:rsidR="00B4744C">
        <w:t>JSON</w:t>
      </w:r>
      <w:r w:rsidR="004A1618">
        <w:t xml:space="preserve"> object zijn dat een error bevat. Deze error kan informatie bevatten zoals </w:t>
      </w:r>
      <w:r w:rsidR="00EA7CC7">
        <w:t xml:space="preserve">slow down indien de requests te snel op elkaar volgen. Indien de gebruiker wel toegang heeft verleend zal het </w:t>
      </w:r>
      <w:bookmarkStart w:id="29" w:name="_GoBack"/>
      <w:bookmarkEnd w:id="29"/>
      <w:r w:rsidR="00EA7CC7">
        <w:t xml:space="preserve">antwoord een </w:t>
      </w:r>
      <w:r w:rsidR="00B4744C">
        <w:t>JSON</w:t>
      </w:r>
      <w:r w:rsidR="00EA7CC7">
        <w:t xml:space="preserve"> object zijn dat een access token, refresh token, token type en expire time bevat.</w:t>
      </w:r>
      <w:r w:rsidR="00EA7CC7" w:rsidRPr="00EA7CC7">
        <w:t xml:space="preserve"> </w:t>
      </w:r>
      <w:r w:rsidR="00EA7CC7">
        <w:t>De access token wordt gebruikt tijdens het opvragen van informatie uit de kalender. De refresh token is nodig bij het verkrijgen van een nieuwe access toke</w:t>
      </w:r>
      <w:r w:rsidR="0025641D">
        <w:t>n na het verlopen van de vorige en moet dus worden opgeslagen op langere termijn.</w:t>
      </w:r>
    </w:p>
    <w:p w:rsidR="00EA7CC7" w:rsidRDefault="00EA7CC7" w:rsidP="00EA7CC7">
      <w:pPr>
        <w:pStyle w:val="Kop4"/>
      </w:pPr>
      <w:bookmarkStart w:id="30" w:name="_Toc451524651"/>
      <w:r>
        <w:t>Calendar informatie opvragen</w:t>
      </w:r>
      <w:bookmarkEnd w:id="30"/>
    </w:p>
    <w:p w:rsidR="00EA7CC7" w:rsidRDefault="00EA7CC7" w:rsidP="006F11FE">
      <w:pPr>
        <w:rPr>
          <w:color w:val="000000" w:themeColor="text1"/>
        </w:rPr>
      </w:pPr>
      <w:r>
        <w:t xml:space="preserve">De volgende stap is het opvragen van de informatie uit </w:t>
      </w:r>
      <w:r w:rsidR="008B3B70">
        <w:t xml:space="preserve">de </w:t>
      </w:r>
      <w:r w:rsidR="003105B6">
        <w:t>Google Calendar</w:t>
      </w:r>
      <w:r w:rsidR="008B3B70">
        <w:t>. Hiervoor is een</w:t>
      </w:r>
      <w:r w:rsidR="00294510">
        <w:t xml:space="preserve"> GET </w:t>
      </w:r>
      <w:r w:rsidR="008B3B70">
        <w:t xml:space="preserve">request nodig naar </w:t>
      </w:r>
      <w:hyperlink r:id="rId26" w:history="1">
        <w:r w:rsidR="00F04CA3" w:rsidRPr="003809E0">
          <w:rPr>
            <w:rStyle w:val="Hyperlink"/>
          </w:rPr>
          <w:t>https://www.googleapis.com/calendar/v3/calendars/primary/events</w:t>
        </w:r>
      </w:hyperlink>
      <w:r w:rsidR="008B3B70">
        <w:rPr>
          <w:color w:val="FFC000"/>
        </w:rPr>
        <w:t xml:space="preserve"> </w:t>
      </w:r>
      <w:r w:rsidR="008B3B70">
        <w:rPr>
          <w:color w:val="000000" w:themeColor="text1"/>
        </w:rPr>
        <w:t xml:space="preserve">met een geldige access token. Extra parameters kunnen worden toegevoegd aan de request om een beperkte hoeveelheid informatie op te vragen. Zo zijn enkel de toekomstige afspraken nuttig en dus geven we als timeMin parameter de huidige tijd mee. Het antwoord is een </w:t>
      </w:r>
      <w:r w:rsidR="00B4744C">
        <w:rPr>
          <w:color w:val="000000" w:themeColor="text1"/>
        </w:rPr>
        <w:t>JSON</w:t>
      </w:r>
      <w:r w:rsidR="008B3B70">
        <w:rPr>
          <w:color w:val="000000" w:themeColor="text1"/>
        </w:rPr>
        <w:t xml:space="preserve"> object dat kan worden opgeslagen en gebruikt worden in de rest van app.py.</w:t>
      </w:r>
    </w:p>
    <w:p w:rsidR="001A4A54" w:rsidRDefault="001A4A54" w:rsidP="001A4A54">
      <w:pPr>
        <w:pStyle w:val="Kop4"/>
      </w:pPr>
      <w:bookmarkStart w:id="31" w:name="_Toc451524652"/>
      <w:r>
        <w:t>Refresh token gebruiken</w:t>
      </w:r>
      <w:bookmarkEnd w:id="31"/>
    </w:p>
    <w:p w:rsidR="007B5D89" w:rsidRDefault="00B22D60" w:rsidP="006F11FE">
      <w:r>
        <w:t xml:space="preserve">Indien de access token is vervallen </w:t>
      </w:r>
      <w:r w:rsidR="007B5D89">
        <w:t>moet met de refresh token een nieuwe worden opgevraagd.</w:t>
      </w:r>
      <w:r w:rsidR="007E1564">
        <w:t xml:space="preserve"> Een </w:t>
      </w:r>
      <w:r w:rsidR="00294510">
        <w:t>POST</w:t>
      </w:r>
      <w:r w:rsidR="007E1564">
        <w:t xml:space="preserve"> request met de client ID, client secret en refresh token zal als antwoord een nieuwe access token geven.</w:t>
      </w:r>
      <w:r w:rsidR="00E32ECF">
        <w:t xml:space="preserve"> De refresh token kan meermaals worden gebruikt en dient dus voor langere tijd opgeslagen te worden.</w:t>
      </w:r>
    </w:p>
    <w:p w:rsidR="006F0BEB" w:rsidRPr="000641DF" w:rsidRDefault="00C6432B" w:rsidP="006F11FE">
      <w:pPr>
        <w:rPr>
          <w:rStyle w:val="Hyperlink"/>
        </w:rPr>
      </w:pPr>
      <w:r>
        <w:t xml:space="preserve">De volledige handleiding over de </w:t>
      </w:r>
      <w:r w:rsidR="0021621A">
        <w:t>Google</w:t>
      </w:r>
      <w:r>
        <w:t xml:space="preserve"> API </w:t>
      </w:r>
      <w:r w:rsidR="00A01094">
        <w:t xml:space="preserve">met voorbeelden </w:t>
      </w:r>
      <w:r>
        <w:t xml:space="preserve">is te vinden </w:t>
      </w:r>
      <w:r w:rsidR="007408EF">
        <w:t>op:</w:t>
      </w:r>
      <w:r w:rsidRPr="00C6432B">
        <w:t xml:space="preserve"> </w:t>
      </w:r>
      <w:hyperlink r:id="rId27" w:history="1">
        <w:r w:rsidR="00386EC3" w:rsidRPr="003809E0">
          <w:rPr>
            <w:rStyle w:val="Hyperlink"/>
          </w:rPr>
          <w:t>https://developers.google.com/identity/protocols/OAuth2ForDevices</w:t>
        </w:r>
      </w:hyperlink>
    </w:p>
    <w:p w:rsidR="004B1F81" w:rsidRDefault="004B1F81" w:rsidP="00196631">
      <w:pPr>
        <w:pStyle w:val="Kop30"/>
      </w:pPr>
      <w:bookmarkStart w:id="32" w:name="_Toc451524653"/>
      <w:r>
        <w:t>Netwerk en acces point</w:t>
      </w:r>
      <w:bookmarkEnd w:id="32"/>
    </w:p>
    <w:p w:rsidR="00CC1C87" w:rsidRDefault="00FE7B85" w:rsidP="00BB52E1">
      <w:pPr>
        <w:rPr>
          <w:szCs w:val="22"/>
        </w:rPr>
      </w:pPr>
      <w:r>
        <w:t xml:space="preserve">De eerste stap in verband met het netwerk is het controleren van het bestaan van de wlan0 adapter. Dit kan door te controleren of het pad /sys/class/net/wlan0 bestaat. </w:t>
      </w:r>
      <w:r>
        <w:lastRenderedPageBreak/>
        <w:t>Indien deze niet bestaat wordt de errorboodschap “no wifi interface” op de display gezet. De tweede stap is controleren of er al een geldig wifi profiel is ingesteld</w:t>
      </w:r>
      <w:r w:rsidR="004456EF">
        <w:t xml:space="preserve">. Indien dit het geval is wordt </w:t>
      </w:r>
      <w:r w:rsidR="000E28BF">
        <w:t>de functie attempt_connect opgeroepen</w:t>
      </w:r>
      <w:r w:rsidR="003D595F">
        <w:t>.</w:t>
      </w:r>
      <w:r w:rsidR="007D0134">
        <w:t xml:space="preserve"> Deze functie zal eerst alle actieve netwerkverbindingen verbreken om er zeker van te zijn dat deze geen ongewenste effecten </w:t>
      </w:r>
      <w:r w:rsidR="007408EF">
        <w:t xml:space="preserve">hebben. </w:t>
      </w:r>
      <w:r w:rsidR="007D0134">
        <w:t>Vervolgens wordt via subproces.call() het netctl commando uitgevoerd om naar het ingestelde wifi pro</w:t>
      </w:r>
      <w:r w:rsidR="007408EF">
        <w:t>fiel te switchen. Indien dit lukt,</w:t>
      </w:r>
      <w:r w:rsidR="007D0134">
        <w:t xml:space="preserve"> zal de </w:t>
      </w:r>
      <w:r w:rsidR="007D0134" w:rsidRPr="007D0134">
        <w:rPr>
          <w:szCs w:val="22"/>
        </w:rPr>
        <w:t>status[‘network’] op true w</w:t>
      </w:r>
      <w:r w:rsidR="007D0134">
        <w:rPr>
          <w:szCs w:val="22"/>
        </w:rPr>
        <w:t>orden gezet</w:t>
      </w:r>
      <w:r w:rsidR="00414EB6">
        <w:rPr>
          <w:szCs w:val="22"/>
        </w:rPr>
        <w:t xml:space="preserve"> en zal het IP adres op de display worden </w:t>
      </w:r>
      <w:r w:rsidR="007408EF">
        <w:rPr>
          <w:szCs w:val="22"/>
        </w:rPr>
        <w:t>getoond</w:t>
      </w:r>
      <w:r w:rsidR="00414EB6">
        <w:rPr>
          <w:szCs w:val="22"/>
        </w:rPr>
        <w:t>.</w:t>
      </w:r>
      <w:r w:rsidR="00AD7480">
        <w:rPr>
          <w:szCs w:val="22"/>
        </w:rPr>
        <w:t xml:space="preserve"> Nu de </w:t>
      </w:r>
      <w:r w:rsidR="00CC635A">
        <w:rPr>
          <w:szCs w:val="22"/>
        </w:rPr>
        <w:t>SmartAlarmClock</w:t>
      </w:r>
      <w:r w:rsidR="00DB5A63">
        <w:rPr>
          <w:szCs w:val="22"/>
        </w:rPr>
        <w:t xml:space="preserve"> </w:t>
      </w:r>
      <w:r w:rsidR="00AD7480">
        <w:rPr>
          <w:szCs w:val="22"/>
        </w:rPr>
        <w:t>een netwerk heeft wordt meteen ook via ntp (network time protocol) de tijd juist gezet. Indien de synchronisatie met ntp mislukt wordt dit via een foutboodschap op de display aan de gebruiker getoond.</w:t>
      </w:r>
      <w:r w:rsidR="00CC0E78">
        <w:rPr>
          <w:szCs w:val="22"/>
        </w:rPr>
        <w:t xml:space="preserve"> Indien de synchronisatie lukt wordt de RTC tijd ook worden ge-update</w:t>
      </w:r>
      <w:r w:rsidR="002C31DE">
        <w:rPr>
          <w:szCs w:val="22"/>
        </w:rPr>
        <w:t xml:space="preserve"> en wordt status[‘draw’][‘clock’] op true gezet zodat de tijd op het scherm kan worden getoond</w:t>
      </w:r>
      <w:r w:rsidR="00CC0E78">
        <w:rPr>
          <w:szCs w:val="22"/>
        </w:rPr>
        <w:t>.</w:t>
      </w:r>
      <w:r w:rsidR="00081AF0">
        <w:rPr>
          <w:szCs w:val="22"/>
        </w:rPr>
        <w:t xml:space="preserve"> Indien het switchen naar het netwerk profiel toch mislukt wordt dit aan de gebruiker getoond.</w:t>
      </w:r>
    </w:p>
    <w:p w:rsidR="00BB52E1" w:rsidRDefault="00CC1C87" w:rsidP="00BB52E1">
      <w:pPr>
        <w:rPr>
          <w:szCs w:val="22"/>
        </w:rPr>
      </w:pPr>
      <w:r>
        <w:rPr>
          <w:szCs w:val="22"/>
        </w:rPr>
        <w:t xml:space="preserve">Wanneer de status[‘network] op true staat kunnen we er zeker van zijn dat we verbonden zijn met een geldig netwerk. In dit geval </w:t>
      </w:r>
      <w:r w:rsidR="00A21044">
        <w:rPr>
          <w:szCs w:val="22"/>
        </w:rPr>
        <w:t xml:space="preserve">kan de </w:t>
      </w:r>
      <w:r w:rsidR="003105B6">
        <w:rPr>
          <w:szCs w:val="22"/>
        </w:rPr>
        <w:t>Google Calendar</w:t>
      </w:r>
      <w:r w:rsidR="00A21044">
        <w:rPr>
          <w:szCs w:val="22"/>
        </w:rPr>
        <w:t xml:space="preserve"> die is opgeslagen worden ge-update.</w:t>
      </w:r>
      <w:r w:rsidR="00CC0E78">
        <w:rPr>
          <w:szCs w:val="22"/>
        </w:rPr>
        <w:t xml:space="preserve"> </w:t>
      </w:r>
      <w:r w:rsidR="00F413F2">
        <w:rPr>
          <w:szCs w:val="22"/>
        </w:rPr>
        <w:t xml:space="preserve">Zolang er geen netwerk verbinding is </w:t>
      </w:r>
      <w:r w:rsidR="008E4F5E">
        <w:rPr>
          <w:szCs w:val="22"/>
        </w:rPr>
        <w:t>zal er een eigen access point worden gemaakt om de gebruiker in staat te stellen om een netwerk te selecteren of om de settings aan te passen.</w:t>
      </w:r>
    </w:p>
    <w:p w:rsidR="00C84D1B" w:rsidRPr="007D0134" w:rsidRDefault="00C84D1B" w:rsidP="00BB52E1">
      <w:pPr>
        <w:rPr>
          <w:sz w:val="24"/>
        </w:rPr>
      </w:pPr>
      <w:r>
        <w:rPr>
          <w:szCs w:val="22"/>
        </w:rPr>
        <w:t>Het maken van een wifi profiel gebeurt via de tab wifi settings in de web interface. Wanneer deze ta</w:t>
      </w:r>
      <w:r w:rsidR="00DA4FCF">
        <w:rPr>
          <w:szCs w:val="22"/>
        </w:rPr>
        <w:t>b wordt geladen, zorgt een ajax call naar /api/wifi dat de functie api_wifi via Flask wordt getriggerd. Deze functie gaat het resultaat van het iwlist</w:t>
      </w:r>
      <w:r>
        <w:rPr>
          <w:szCs w:val="22"/>
        </w:rPr>
        <w:t>, wordt in Flask de functie api_wifi getriggerd. Deze functie gaa</w:t>
      </w:r>
      <w:r w:rsidR="00DA4FCF">
        <w:rPr>
          <w:szCs w:val="22"/>
        </w:rPr>
        <w:t xml:space="preserve">t een lijst van beschikbare netwerken, verkregen via iwlist shell commando, parsen naar een </w:t>
      </w:r>
      <w:r w:rsidR="00B4744C">
        <w:rPr>
          <w:szCs w:val="22"/>
        </w:rPr>
        <w:t>JSON</w:t>
      </w:r>
      <w:r w:rsidR="00525364">
        <w:rPr>
          <w:szCs w:val="22"/>
        </w:rPr>
        <w:t xml:space="preserve"> </w:t>
      </w:r>
      <w:r w:rsidR="00DA4FCF">
        <w:rPr>
          <w:szCs w:val="22"/>
        </w:rPr>
        <w:t xml:space="preserve">object. </w:t>
      </w:r>
      <w:r w:rsidR="00525364">
        <w:rPr>
          <w:szCs w:val="22"/>
        </w:rPr>
        <w:t>Dit object wordt op zijn beurt als response naar de ajax call gestuurd waar de informatie kan worden verwerkt in de menu.</w:t>
      </w:r>
    </w:p>
    <w:p w:rsidR="004B1F81" w:rsidRDefault="004B1F81" w:rsidP="00196631">
      <w:pPr>
        <w:pStyle w:val="Kop30"/>
      </w:pPr>
      <w:bookmarkStart w:id="33" w:name="_Toc451524654"/>
      <w:r>
        <w:t>LCD aansturen</w:t>
      </w:r>
      <w:bookmarkEnd w:id="33"/>
    </w:p>
    <w:p w:rsidR="00E00696" w:rsidRDefault="009872BB" w:rsidP="00E00696">
      <w:r>
        <w:t xml:space="preserve">Om de LCD aan te sturen moeten we </w:t>
      </w:r>
      <w:r w:rsidR="00434823">
        <w:t xml:space="preserve">de driver activeren. Dit gebeurt door </w:t>
      </w:r>
      <w:r w:rsidR="00434823" w:rsidRPr="00434823">
        <w:t>fbtft_device</w:t>
      </w:r>
      <w:r w:rsidR="00434823">
        <w:t xml:space="preserve"> toe te voegen aan /etc/</w:t>
      </w:r>
      <w:r w:rsidR="00434823" w:rsidRPr="00434823">
        <w:t>modules-load.d</w:t>
      </w:r>
      <w:r w:rsidR="00434823">
        <w:t>/</w:t>
      </w:r>
      <w:r w:rsidR="00434823" w:rsidRPr="00434823">
        <w:t xml:space="preserve"> raspberrypi.conf</w:t>
      </w:r>
      <w:r w:rsidR="00434823">
        <w:t>.</w:t>
      </w:r>
      <w:r w:rsidR="00A31F7E">
        <w:t xml:space="preserve"> Deze file bevat alle kernel modules die moeten worden geladen tijdens het booten. </w:t>
      </w:r>
      <w:r w:rsidR="005A480F">
        <w:t>Opties voor deze modules kunnen worden meegegeven in /etc/</w:t>
      </w:r>
      <w:r w:rsidR="005A480F" w:rsidRPr="005A480F">
        <w:t>modprobe.d</w:t>
      </w:r>
      <w:r w:rsidR="005A480F">
        <w:t>/</w:t>
      </w:r>
      <w:r w:rsidR="005A480F" w:rsidRPr="005A480F">
        <w:t>fbtft.conf</w:t>
      </w:r>
      <w:r w:rsidR="0089390C">
        <w:t xml:space="preserve">. De lijn voor de framebuffer is </w:t>
      </w:r>
      <w:r w:rsidR="0089390C" w:rsidRPr="0089390C">
        <w:rPr>
          <w:i/>
        </w:rPr>
        <w:t xml:space="preserve">options fbtft_device custom name=fb_ili9341 gpios=reset:23,dc:22 fps=23 </w:t>
      </w:r>
      <w:r w:rsidR="00231952">
        <w:rPr>
          <w:i/>
        </w:rPr>
        <w:t>speed=42000000 rotate=90</w:t>
      </w:r>
      <w:r w:rsidR="00673240">
        <w:rPr>
          <w:i/>
        </w:rPr>
        <w:t>.</w:t>
      </w:r>
      <w:r w:rsidR="0089390C">
        <w:rPr>
          <w:i/>
        </w:rPr>
        <w:t xml:space="preserve"> </w:t>
      </w:r>
      <w:r w:rsidR="0089390C">
        <w:t>Het</w:t>
      </w:r>
      <w:r w:rsidR="00494D54">
        <w:t xml:space="preserve"> begint met de keyword option, de module </w:t>
      </w:r>
      <w:r w:rsidR="00FB5651">
        <w:t xml:space="preserve">naam en het </w:t>
      </w:r>
      <w:r w:rsidR="00494D54">
        <w:t>keyword custom</w:t>
      </w:r>
      <w:r w:rsidR="00FB5651">
        <w:t>,</w:t>
      </w:r>
      <w:r w:rsidR="00673240">
        <w:t xml:space="preserve"> </w:t>
      </w:r>
      <w:r w:rsidR="0089390C">
        <w:t>alles hierna zijn instellingsparameters. De name parameter is de naam van de driver familie voor de gebruikte LCD.</w:t>
      </w:r>
      <w:r w:rsidR="003F774D">
        <w:t xml:space="preserve"> Gpios</w:t>
      </w:r>
      <w:r w:rsidR="00673240">
        <w:t>=</w:t>
      </w:r>
      <w:r w:rsidR="003F774D">
        <w:t xml:space="preserve"> specifieert welke pinnen moeten worden gebruikt voor de reset en DC (data or command). Voor de standaard SPI pinnen wordt automatisch de SPI 0 interface genomen.</w:t>
      </w:r>
      <w:r w:rsidR="00D34D2F">
        <w:t xml:space="preserve"> De fps parameter geeft aan hoeveel keer per seconde de display moet worden </w:t>
      </w:r>
      <w:r w:rsidR="00231952">
        <w:t>overschreven. De speed geeft de snelheid van de SPI bus aan. De laats</w:t>
      </w:r>
      <w:r w:rsidR="00D16612">
        <w:t>te parameter dient</w:t>
      </w:r>
      <w:r w:rsidR="00231952">
        <w:t xml:space="preserve"> om de display</w:t>
      </w:r>
      <w:r w:rsidR="00D16612">
        <w:t xml:space="preserve"> in landscape mode te gebruiken. De achtergrondverlichting wordt via een PWM pin aangestuurd zodat deze via software kan worden geregeld tussen 0 en 1023.</w:t>
      </w:r>
    </w:p>
    <w:p w:rsidR="00345490" w:rsidRPr="0089390C" w:rsidRDefault="00345490" w:rsidP="00E00696">
      <w:r>
        <w:t>Om tekst op het scherm te krijgen wordt gebruik gemaakt van de python module pygame. Deze module is bedoelt om via python spelletjes te ontwikkelen en biedt enkele functies om makkelijk data op schermen te tonen.</w:t>
      </w:r>
      <w:r w:rsidR="008238D4">
        <w:t xml:space="preserve"> Om pygame op het LCD </w:t>
      </w:r>
      <w:r w:rsidR="008238D4">
        <w:lastRenderedPageBreak/>
        <w:t>scherm te gebruiken moet de environment variable naar de juiste framebuffer worden gezet. Dit kan door</w:t>
      </w:r>
      <w:r w:rsidR="003A6F21">
        <w:t xml:space="preserve"> de regel</w:t>
      </w:r>
      <w:r w:rsidR="00925CCE">
        <w:t xml:space="preserve"> export </w:t>
      </w:r>
      <w:r w:rsidR="00925CCE" w:rsidRPr="00925CCE">
        <w:t>SDL_FBDEV</w:t>
      </w:r>
      <w:r w:rsidR="00925CCE">
        <w:t xml:space="preserve">=/dev/fb1 </w:t>
      </w:r>
      <w:r w:rsidR="008238D4">
        <w:t>in .bash_profile toe te voegen.</w:t>
      </w:r>
    </w:p>
    <w:p w:rsidR="004B1F81" w:rsidRDefault="004B1F81" w:rsidP="00196631">
      <w:pPr>
        <w:pStyle w:val="Kop30"/>
      </w:pPr>
      <w:bookmarkStart w:id="34" w:name="_Toc451524655"/>
      <w:r>
        <w:t>Web interface verwerking</w:t>
      </w:r>
      <w:r w:rsidR="00024FEA">
        <w:t>/F</w:t>
      </w:r>
      <w:r w:rsidR="008D5E69">
        <w:t>lask</w:t>
      </w:r>
      <w:bookmarkEnd w:id="34"/>
    </w:p>
    <w:p w:rsidR="00FE1286" w:rsidRPr="00FE1286" w:rsidRDefault="00FE1286" w:rsidP="00FE1286">
      <w:r>
        <w:t>Flask is een micro framework</w:t>
      </w:r>
      <w:r w:rsidR="00024FEA">
        <w:t xml:space="preserve"> voor python waarmee web</w:t>
      </w:r>
      <w:r w:rsidR="006524D6">
        <w:t>pagina’s</w:t>
      </w:r>
      <w:r w:rsidR="00024FEA">
        <w:t xml:space="preserve"> en python code met elkaar kunnen worden verweven.</w:t>
      </w:r>
      <w:r>
        <w:t xml:space="preserve"> </w:t>
      </w:r>
      <w:r w:rsidR="00024FEA">
        <w:t>Eerst moet een instance van de Flask klasse worden gem</w:t>
      </w:r>
      <w:r w:rsidR="00DB59DB">
        <w:t>aakt. Dit object heeft een run method die met enkele parameters kan worden opgeroepen.</w:t>
      </w:r>
      <w:r w:rsidR="00CC7A9C">
        <w:t xml:space="preserve"> De 2 belangrijke parameters zijn host en port. De host parameter geeft weer op welk IP-adres Flask moet luisteren. De port parameter geeft op zijn beurt </w:t>
      </w:r>
      <w:r w:rsidR="00BA0B78">
        <w:t>weer op welke poort Flask moet luisteren.</w:t>
      </w:r>
      <w:r w:rsidR="008F63D7">
        <w:t xml:space="preserve"> Met de route() annotatie wordt ingesteld op welke URL een bepaalde functie moet worden </w:t>
      </w:r>
      <w:r w:rsidR="001C0A59">
        <w:t>getriggerd</w:t>
      </w:r>
      <w:r w:rsidR="008F63D7">
        <w:t>.</w:t>
      </w:r>
      <w:r w:rsidR="001C0A59">
        <w:t xml:space="preserve"> Op deze manier kunnen</w:t>
      </w:r>
      <w:r w:rsidR="008F63D7">
        <w:t xml:space="preserve"> </w:t>
      </w:r>
      <w:r w:rsidR="001C0A59">
        <w:t xml:space="preserve">Ajax calls vanuit de web interface een functie in python oproepen. De opgeroepen python functie wordt uitgevoerd en de return value wordt als response </w:t>
      </w:r>
      <w:r w:rsidR="006B0B89">
        <w:t xml:space="preserve">teruggestuurd naar de web interface. De response informatie kan dan worden opgenomen in de web interface. Op deze manier worden bijvoorbeeld de huidige settings opgevraagd die in de settings tab van de web interface kunnen worden </w:t>
      </w:r>
      <w:r w:rsidR="00396907">
        <w:t>weergegeven</w:t>
      </w:r>
      <w:r w:rsidR="006B0B89">
        <w:t>.</w:t>
      </w:r>
    </w:p>
    <w:p w:rsidR="004B1F81" w:rsidRDefault="004B1F81" w:rsidP="00196631">
      <w:pPr>
        <w:pStyle w:val="Kop30"/>
      </w:pPr>
      <w:bookmarkStart w:id="35" w:name="_Toc451524656"/>
      <w:r>
        <w:t>RTC aansturen</w:t>
      </w:r>
      <w:bookmarkEnd w:id="35"/>
    </w:p>
    <w:p w:rsidR="00464362" w:rsidRPr="0087604F" w:rsidRDefault="0087604F" w:rsidP="00464362">
      <w:r>
        <w:t>Om onze I</w:t>
      </w:r>
      <w:r>
        <w:rPr>
          <w:vertAlign w:val="superscript"/>
        </w:rPr>
        <w:t>2</w:t>
      </w:r>
      <w:r>
        <w:t>C RTC aan te sturen moeten eerst enkele zaken worden geconfigureerd. Ten eerste moet I</w:t>
      </w:r>
      <w:r>
        <w:rPr>
          <w:vertAlign w:val="superscript"/>
        </w:rPr>
        <w:t>2</w:t>
      </w:r>
      <w:r>
        <w:t xml:space="preserve">C worden ingeschakeld in de /etc/modules-load.d/raspberrypi.conf file. </w:t>
      </w:r>
      <w:r w:rsidR="00167FE1">
        <w:t>In deze file moeten 3 lijnen worden toegevoegd namelijk i2c-bcm2835, i2c-dev en rtc-ds1307.</w:t>
      </w:r>
      <w:r w:rsidR="008B5919">
        <w:t xml:space="preserve"> Ten tweede moeten de i2c-tools worden geïnstalleerd.</w:t>
      </w:r>
      <w:r w:rsidR="00383289">
        <w:t xml:space="preserve"> De </w:t>
      </w:r>
      <w:r w:rsidR="00A34801">
        <w:t>laatste</w:t>
      </w:r>
      <w:r w:rsidR="00383289">
        <w:t xml:space="preserve"> stap is het instantiëren van de RTC door het commando echo ds3231 0x68 &gt; /sys/class/i2c-adapter/i2c-1/new_device</w:t>
      </w:r>
      <w:r w:rsidR="008B5919">
        <w:t xml:space="preserve"> </w:t>
      </w:r>
      <w:r w:rsidR="0049088E">
        <w:t>toe te voegen in .bash_profile file.</w:t>
      </w:r>
      <w:r w:rsidR="0002486F">
        <w:t xml:space="preserve"> </w:t>
      </w:r>
      <w:r w:rsidR="0066419C">
        <w:t>Vanaf nu kan de RTC worden geset naar de systeem clock met het hwclock –w commando. De systeem clock kan in de andere richting ook worden gesynchroniseerd met de RTC via het hwclock –s commando.</w:t>
      </w:r>
      <w:r w:rsidR="003B3DEC">
        <w:t xml:space="preserve"> </w:t>
      </w:r>
      <w:r w:rsidR="00DB6BFA">
        <w:t>Het</w:t>
      </w:r>
      <w:r w:rsidR="00F55B36">
        <w:t xml:space="preserve"> hwclock commando </w:t>
      </w:r>
      <w:r w:rsidR="00DB6BFA">
        <w:t>is een</w:t>
      </w:r>
      <w:r w:rsidR="00F55B36">
        <w:t xml:space="preserve"> shell commando</w:t>
      </w:r>
      <w:r w:rsidR="00DB6BFA">
        <w:t>,</w:t>
      </w:r>
      <w:r w:rsidR="00F55B36">
        <w:t xml:space="preserve"> maar python biedt ondersteuning om shell commando’s uit</w:t>
      </w:r>
      <w:r w:rsidR="00C81735">
        <w:t xml:space="preserve"> te voeren</w:t>
      </w:r>
      <w:r w:rsidR="00F55B36">
        <w:t xml:space="preserve"> via subproces.call(). Deze functie verwacht het gewenste commando </w:t>
      </w:r>
      <w:r w:rsidR="00666A9E">
        <w:t>in de vorm van een lijst</w:t>
      </w:r>
      <w:r w:rsidR="00F55B36">
        <w:t xml:space="preserve"> zoals bv.</w:t>
      </w:r>
      <w:r w:rsidR="00F55B36" w:rsidRPr="00F55B36">
        <w:t xml:space="preserve"> subprocess.call(['hwclock', '-w'])</w:t>
      </w:r>
      <w:r w:rsidR="00F55B36">
        <w:t xml:space="preserve">. </w:t>
      </w:r>
    </w:p>
    <w:p w:rsidR="00074C21" w:rsidRDefault="00074C21" w:rsidP="00196631">
      <w:pPr>
        <w:pStyle w:val="Kop30"/>
      </w:pPr>
      <w:bookmarkStart w:id="36" w:name="_Toc451524657"/>
      <w:r>
        <w:t>Rotary encoder</w:t>
      </w:r>
      <w:bookmarkEnd w:id="36"/>
    </w:p>
    <w:p w:rsidR="00B20841" w:rsidRDefault="002D59D2" w:rsidP="002D59D2">
      <w:r>
        <w:t>Om de rotary encoder aan te sturen wordt gebruikt gemaakt van de RPi.GPIO module in python.</w:t>
      </w:r>
      <w:r w:rsidR="00B20841">
        <w:t xml:space="preserve"> Eerst wordt GPIO in de BCM mode gezet, dit wil zeggen dat de pinnen kunnen worden aangesproken via de BCM pinnummer</w:t>
      </w:r>
      <w:r w:rsidR="00F66DE7">
        <w:t>ing</w:t>
      </w:r>
      <w:r w:rsidR="00B20841">
        <w:t>.</w:t>
      </w:r>
      <w:r w:rsidR="00606EEE">
        <w:t xml:space="preserve"> </w:t>
      </w:r>
      <w:r w:rsidR="00F66DE7">
        <w:t>Vervolgens worden pin A, pin B en pin S (switch) via GPIO.setup() als input gezet en worden de inwendige pull-up weerstanden geactiveerd. Als laatste wordt een eventhandler</w:t>
      </w:r>
      <w:r w:rsidR="00993DF2">
        <w:t xml:space="preserve"> toegevoegd aan pin A en pin S. Deze eventhandlers reageren op een falling edge en roepen respectievelijk de functie int_rot en int_btn_ok op. </w:t>
      </w:r>
      <w:r w:rsidR="00AB4F65">
        <w:t xml:space="preserve">Voor pin A (rotatie) </w:t>
      </w:r>
      <w:r w:rsidR="00993DF2">
        <w:t xml:space="preserve">wordt een bouncetime van 25ms </w:t>
      </w:r>
      <w:r w:rsidR="00D36E15">
        <w:t>toegevoegd</w:t>
      </w:r>
      <w:r w:rsidR="00993DF2">
        <w:t xml:space="preserve"> en voor de </w:t>
      </w:r>
      <w:r w:rsidR="00AB4F65">
        <w:t>pin S (</w:t>
      </w:r>
      <w:r w:rsidR="00993DF2">
        <w:t>switch</w:t>
      </w:r>
      <w:r w:rsidR="00AB4F65">
        <w:t>)</w:t>
      </w:r>
      <w:r w:rsidR="00993DF2">
        <w:t xml:space="preserve"> 250ms.</w:t>
      </w:r>
      <w:r w:rsidR="00BB5ED8">
        <w:t xml:space="preserve"> De callback functies </w:t>
      </w:r>
      <w:r w:rsidR="00404A12">
        <w:t xml:space="preserve">navigeren door het menu aan de hand van </w:t>
      </w:r>
      <w:r w:rsidR="005A4C6E">
        <w:t>het aantal klikken en/of</w:t>
      </w:r>
      <w:r w:rsidR="00404A12">
        <w:t xml:space="preserve"> rotaties door waarde</w:t>
      </w:r>
      <w:r w:rsidR="005A4C6E">
        <w:t>s</w:t>
      </w:r>
      <w:r w:rsidR="00404A12">
        <w:t xml:space="preserve"> in de s</w:t>
      </w:r>
      <w:r w:rsidR="005A4C6E">
        <w:t>tatus dictionary te veranderen</w:t>
      </w:r>
      <w:r w:rsidR="00404A12">
        <w:t>.</w:t>
      </w:r>
      <w:r w:rsidR="005A4C6E">
        <w:t xml:space="preserve"> De mogelijke waardes zijn none en elke waarde die in de enum Menu zit. Elk element uit deze enum bevat een naam voor het menu veld en eventueel namen voor welke settings het menu item kan aanpassen.</w:t>
      </w:r>
      <w:r w:rsidR="00220401">
        <w:t xml:space="preserve"> De @unique decorator wordt toegevoegd aan de enum om zeker te zijn dat er geen waardes dubbel worden opgenome</w:t>
      </w:r>
      <w:r w:rsidR="00DE3824">
        <w:t>n</w:t>
      </w:r>
      <w:r w:rsidR="00220401">
        <w:t>.</w:t>
      </w:r>
    </w:p>
    <w:p w:rsidR="00BB3A48" w:rsidRPr="00BB3A48" w:rsidRDefault="00BB3A48" w:rsidP="00196631">
      <w:pPr>
        <w:pStyle w:val="Kop30"/>
      </w:pPr>
      <w:bookmarkStart w:id="37" w:name="_Toc451524658"/>
      <w:r>
        <w:lastRenderedPageBreak/>
        <w:t>WS2812 led’s aansturen</w:t>
      </w:r>
      <w:bookmarkEnd w:id="37"/>
    </w:p>
    <w:p w:rsidR="007122A8" w:rsidRDefault="00BB3A48" w:rsidP="00C215A0">
      <w:pPr>
        <w:pStyle w:val="Kop30"/>
        <w:pageBreakBefore/>
      </w:pPr>
      <w:bookmarkStart w:id="38" w:name="_Toc451524659"/>
      <w:r>
        <w:lastRenderedPageBreak/>
        <w:t>Web</w:t>
      </w:r>
      <w:r w:rsidR="00A340D9">
        <w:t xml:space="preserve"> </w:t>
      </w:r>
      <w:r>
        <w:t>interface</w:t>
      </w:r>
      <w:bookmarkEnd w:id="38"/>
    </w:p>
    <w:p w:rsidR="00A340D9" w:rsidRDefault="00A340D9" w:rsidP="00A340D9">
      <w:r>
        <w:t>Voor de web interface is de HTML, CSS en javascript framework bootstrap gebruikt. Dit stelt ons in staat om op een snelle en relatief simpele manier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r w:rsidR="0079551C">
        <w:t xml:space="preserve"> De html en javascript met commentaar is in de bijlage te vinden.</w:t>
      </w:r>
    </w:p>
    <w:p w:rsidR="00383392" w:rsidRDefault="00033A16" w:rsidP="00383392">
      <w:pPr>
        <w:pStyle w:val="Kop4"/>
      </w:pPr>
      <w:bookmarkStart w:id="39" w:name="_Toc451524660"/>
      <w:r>
        <w:t>Status tab</w:t>
      </w:r>
      <w:bookmarkEnd w:id="39"/>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bookmarkStart w:id="40" w:name="_Toc451524661"/>
      <w:r>
        <w:t>Wifi</w:t>
      </w:r>
      <w:r w:rsidR="00033A16">
        <w:t xml:space="preserve"> </w:t>
      </w:r>
      <w:r w:rsidR="00140886" w:rsidRPr="009B05F7">
        <w:t xml:space="preserve">settings </w:t>
      </w:r>
      <w:r w:rsidR="00033A16">
        <w:t>tab</w:t>
      </w:r>
      <w:bookmarkEnd w:id="40"/>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bookmarkStart w:id="41" w:name="_Toc451524662"/>
      <w:r w:rsidRPr="009B05F7">
        <w:t>Clock settings tab</w:t>
      </w:r>
      <w:bookmarkEnd w:id="41"/>
      <w:r w:rsidRPr="009B05F7">
        <w:t xml:space="preserve"> </w:t>
      </w:r>
    </w:p>
    <w:p w:rsidR="00E0213F" w:rsidRPr="00E0213F" w:rsidRDefault="00E0213F" w:rsidP="00E0213F">
      <w:r>
        <w:t xml:space="preserve">De settings tab is de belangrijkste tab na het in gebruik nemen van het toestel. Hier kan de gebruiker de </w:t>
      </w:r>
      <w:r w:rsidR="00CC635A">
        <w:t>SmartAlarmClock</w:t>
      </w:r>
      <w:r w:rsidR="00DB5A63">
        <w:t xml:space="preserve"> </w:t>
      </w:r>
      <w:r>
        <w:t>instellen naar zijn eigen wensen. Ten eerste kan het format en de size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w:t>
      </w:r>
      <w:r w:rsidR="008B6945">
        <w:t>deze</w:t>
      </w:r>
      <w:r w:rsidR="00EC1F18">
        <w:t xml:space="preserve"> wordt getoond in welke size dit moet</w:t>
      </w:r>
      <w:r w:rsidR="00C553FD">
        <w:t>.</w:t>
      </w:r>
      <w:r w:rsidR="00614B38">
        <w:t xml:space="preserve"> De laatste instelling bepaalt welk type van alarm er moet worden gebruikt tijdens het wekken. De gebruiker heeft hierbij de keuze uit een muziekfile, muziekstream of 1 van de ingebouwde geluiden.</w:t>
      </w:r>
    </w:p>
    <w:p w:rsidR="00383392" w:rsidRDefault="003105B6" w:rsidP="00033A16">
      <w:pPr>
        <w:pStyle w:val="Kop4"/>
      </w:pPr>
      <w:bookmarkStart w:id="42" w:name="_Toc451524663"/>
      <w:r>
        <w:t>Google Calendar</w:t>
      </w:r>
      <w:r w:rsidR="00033A16" w:rsidRPr="009B05F7">
        <w:t xml:space="preserve"> tab</w:t>
      </w:r>
      <w:bookmarkEnd w:id="42"/>
    </w:p>
    <w:p w:rsidR="009B05F7" w:rsidRPr="009B05F7" w:rsidRDefault="009B05F7" w:rsidP="009B05F7">
      <w:r>
        <w:t xml:space="preserve">In de </w:t>
      </w:r>
      <w:r w:rsidR="003105B6">
        <w:t>Google Calendar</w:t>
      </w:r>
      <w:r>
        <w:t xml:space="preserve"> tab </w:t>
      </w:r>
      <w:r w:rsidR="00A008B3">
        <w:t xml:space="preserve">kan de gebruiker kiezen welke kalender moet worden gebruikt. Ook het resetten van de </w:t>
      </w:r>
      <w:r w:rsidR="003105B6">
        <w:t>Google Calendar</w:t>
      </w:r>
      <w:r w:rsidR="00A008B3">
        <w:t xml:space="preserve"> link indien deze is vervallen kan in deze tab.</w:t>
      </w:r>
      <w:r w:rsidR="003A321D">
        <w:t xml:space="preserve"> Op deze pagina kan ook de user code en de verification URL worden getoond wanneer de gebruiker toegang moet geven aan de </w:t>
      </w:r>
      <w:r w:rsidR="00CC635A">
        <w:t xml:space="preserve">SmartAlarmClock </w:t>
      </w:r>
      <w:r w:rsidR="003A321D">
        <w:t>.</w:t>
      </w:r>
    </w:p>
    <w:p w:rsidR="00383392" w:rsidRPr="009B05F7" w:rsidRDefault="00383392" w:rsidP="00A340D9"/>
    <w:p w:rsidR="00A340D9" w:rsidRPr="009B05F7" w:rsidRDefault="00A340D9" w:rsidP="00A340D9"/>
    <w:p w:rsidR="00A87F53" w:rsidRDefault="00A87F53" w:rsidP="001F141F">
      <w:pPr>
        <w:pStyle w:val="Kop1"/>
      </w:pPr>
      <w:bookmarkStart w:id="43" w:name="_Toc451524664"/>
      <w:r>
        <w:lastRenderedPageBreak/>
        <w:t>Budget</w:t>
      </w:r>
      <w:r w:rsidR="00B87F85">
        <w:t>/kostenraming</w:t>
      </w:r>
      <w:bookmarkEnd w:id="43"/>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252"/>
        <w:gridCol w:w="415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Led’s</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€ 2.50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€ 0.50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€ 3.50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w:t>
            </w:r>
            <w:r w:rsidR="005C5CC9">
              <w:rPr>
                <w:lang w:val="en-US"/>
              </w:rPr>
              <w:t>Zero</w:t>
            </w:r>
            <w:r w:rsidRPr="00B26CC0">
              <w:rPr>
                <w:lang w:val="en-US"/>
              </w:rPr>
              <w:t xml:space="preserve">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D751A9" w:rsidP="00D751A9">
            <w:pPr>
              <w:jc w:val="left"/>
              <w:cnfStyle w:val="000000000000" w:firstRow="0" w:lastRow="0" w:firstColumn="0" w:lastColumn="0" w:oddVBand="0" w:evenVBand="0" w:oddHBand="0" w:evenHBand="0" w:firstRowFirstColumn="0" w:firstRowLastColumn="0" w:lastRowFirstColumn="0" w:lastRowLastColumn="0"/>
            </w:pPr>
            <w:r>
              <w:t>€ 2.50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8 x WS2812 led’s</w:t>
            </w:r>
          </w:p>
        </w:tc>
        <w:tc>
          <w:tcPr>
            <w:tcW w:w="4537" w:type="dxa"/>
            <w:vAlign w:val="center"/>
          </w:tcPr>
          <w:p w:rsidR="008F2652" w:rsidRDefault="008F2652" w:rsidP="008F2652">
            <w:pPr>
              <w:jc w:val="left"/>
              <w:cnfStyle w:val="000000000000" w:firstRow="0" w:lastRow="0" w:firstColumn="0" w:lastColumn="0" w:oddVBand="0" w:evenVBand="0" w:oddHBand="0" w:evenHBand="0" w:firstRowFirstColumn="0" w:firstRowLastColumn="0" w:lastRowFirstColumn="0" w:lastRowLastColumn="0"/>
            </w:pPr>
            <w:r>
              <w:t xml:space="preserve">€ 0.80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p>
        </w:tc>
      </w:tr>
    </w:tbl>
    <w:p w:rsidR="00D33BAE" w:rsidRPr="00C673C4" w:rsidRDefault="00D33BAE" w:rsidP="00C673C4"/>
    <w:p w:rsidR="00411EC0" w:rsidRDefault="00411EC0" w:rsidP="00C673C4">
      <w:pPr>
        <w:pStyle w:val="Kop1"/>
      </w:pPr>
      <w:bookmarkStart w:id="44" w:name="_Toc451524665"/>
      <w:r>
        <w:lastRenderedPageBreak/>
        <w:t>Besluit</w:t>
      </w:r>
      <w:bookmarkEnd w:id="44"/>
    </w:p>
    <w:p w:rsidR="00F405EC" w:rsidRPr="00F405EC" w:rsidRDefault="00F405EC" w:rsidP="00F405EC">
      <w:r>
        <w:t xml:space="preserve">Dit project was zeer leerrijk aangezien vele onderdelen met elkaar moesten worden verbonden worden om een werkend resultaat te verkrijgen. De grootste tegenslag tijdens het project was de levertijd van de LCD display. Aangezien er voor de bestelde display niet echt eenduidige datasheets (pin lay-out) te vinden waren, moesten de printen wachten tot de display werd geleverd. </w:t>
      </w:r>
      <w:r w:rsidR="00A31D57">
        <w:t xml:space="preserve">Dit zou op zich geen probleem geven, maar door het overschrijden van de maximum levertijd zorgde dit </w:t>
      </w:r>
      <w:r w:rsidR="00CA7211">
        <w:t>toch voor een extra tijdsdruk</w:t>
      </w:r>
      <w:r w:rsidR="00A31D57">
        <w:t>.</w:t>
      </w:r>
    </w:p>
    <w:p w:rsidR="00411EC0" w:rsidRDefault="00411EC0" w:rsidP="001F141F">
      <w:pPr>
        <w:pStyle w:val="Kop1"/>
      </w:pPr>
      <w:bookmarkStart w:id="45" w:name="_Toc451524666"/>
      <w:r>
        <w:lastRenderedPageBreak/>
        <w:t>Bijlagen</w:t>
      </w:r>
      <w:bookmarkEnd w:id="45"/>
    </w:p>
    <w:p w:rsidR="00CA3764" w:rsidRDefault="005251AE" w:rsidP="00FE1286">
      <w:pPr>
        <w:pStyle w:val="Kop2"/>
        <w:pageBreakBefore/>
      </w:pPr>
      <w:bookmarkStart w:id="46" w:name="_Ref419568106"/>
      <w:bookmarkStart w:id="47" w:name="_Toc451524667"/>
      <w:r>
        <w:lastRenderedPageBreak/>
        <w:t xml:space="preserve">PCB Schema’s &amp; </w:t>
      </w:r>
      <w:bookmarkEnd w:id="46"/>
      <w:r w:rsidR="00174368">
        <w:t>Lay-out</w:t>
      </w:r>
      <w:bookmarkStart w:id="48" w:name="_Ref419648775"/>
      <w:bookmarkEnd w:id="47"/>
    </w:p>
    <w:p w:rsidR="00F262FF" w:rsidRPr="00F262FF" w:rsidRDefault="00F262FF" w:rsidP="00F262FF">
      <w:pPr>
        <w:pStyle w:val="Kop30"/>
      </w:pPr>
      <w:bookmarkStart w:id="49" w:name="_Toc451524668"/>
      <w:r>
        <w:t>De schema’s</w:t>
      </w:r>
      <w:bookmarkEnd w:id="49"/>
    </w:p>
    <w:p w:rsidR="00F262FF" w:rsidRDefault="00F262FF" w:rsidP="00F262FF">
      <w:pPr>
        <w:keepNext/>
      </w:pPr>
      <w:r>
        <w:rPr>
          <w:noProof/>
          <w:lang w:val="en-US" w:eastAsia="en-US"/>
        </w:rPr>
        <w:drawing>
          <wp:inline distT="0" distB="0" distL="0" distR="0" wp14:anchorId="777E490F" wp14:editId="42C5C70D">
            <wp:extent cx="5761355" cy="37769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355" cy="3776980"/>
                    </a:xfrm>
                    <a:prstGeom prst="rect">
                      <a:avLst/>
                    </a:prstGeom>
                  </pic:spPr>
                </pic:pic>
              </a:graphicData>
            </a:graphic>
          </wp:inline>
        </w:drawing>
      </w:r>
    </w:p>
    <w:p w:rsidR="00F262FF" w:rsidRPr="00CB4771" w:rsidRDefault="00F262FF" w:rsidP="00F262FF">
      <w:pPr>
        <w:pStyle w:val="Bijschrift0"/>
        <w:jc w:val="center"/>
      </w:pPr>
      <w:r>
        <w:t xml:space="preserve">Figuur </w:t>
      </w:r>
      <w:r>
        <w:fldChar w:fldCharType="begin"/>
      </w:r>
      <w:r>
        <w:instrText xml:space="preserve"> SEQ Figure \* ARABIC </w:instrText>
      </w:r>
      <w:r>
        <w:fldChar w:fldCharType="separate"/>
      </w:r>
      <w:r>
        <w:rPr>
          <w:noProof/>
        </w:rPr>
        <w:t>6</w:t>
      </w:r>
      <w:r>
        <w:fldChar w:fldCharType="end"/>
      </w:r>
      <w:r>
        <w:t>: PCB schema sheet 1.</w:t>
      </w:r>
    </w:p>
    <w:p w:rsidR="00F262FF" w:rsidRDefault="00F262FF" w:rsidP="00F262FF">
      <w:pPr>
        <w:keepNext/>
      </w:pPr>
      <w:r>
        <w:rPr>
          <w:noProof/>
          <w:lang w:val="en-US" w:eastAsia="en-US"/>
        </w:rPr>
        <w:drawing>
          <wp:inline distT="0" distB="0" distL="0" distR="0" wp14:anchorId="38720847" wp14:editId="09B45B5F">
            <wp:extent cx="5761355" cy="351599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355" cy="3515995"/>
                    </a:xfrm>
                    <a:prstGeom prst="rect">
                      <a:avLst/>
                    </a:prstGeom>
                  </pic:spPr>
                </pic:pic>
              </a:graphicData>
            </a:graphic>
          </wp:inline>
        </w:drawing>
      </w:r>
    </w:p>
    <w:p w:rsidR="00F262FF" w:rsidRDefault="00F262FF" w:rsidP="00F262FF">
      <w:pPr>
        <w:pStyle w:val="Bijschrift0"/>
        <w:jc w:val="center"/>
      </w:pPr>
      <w:r>
        <w:t xml:space="preserve">Figuur </w:t>
      </w:r>
      <w:r>
        <w:fldChar w:fldCharType="begin"/>
      </w:r>
      <w:r>
        <w:instrText xml:space="preserve"> SEQ Figure \* ARABIC </w:instrText>
      </w:r>
      <w:r>
        <w:fldChar w:fldCharType="separate"/>
      </w:r>
      <w:r>
        <w:rPr>
          <w:noProof/>
        </w:rPr>
        <w:t>7</w:t>
      </w:r>
      <w:r>
        <w:fldChar w:fldCharType="end"/>
      </w:r>
      <w:r>
        <w:t>: PCB schema sheet 2.</w:t>
      </w:r>
    </w:p>
    <w:p w:rsidR="00F262FF" w:rsidRDefault="00F262FF" w:rsidP="00F262FF">
      <w:pPr>
        <w:pStyle w:val="Kop30"/>
      </w:pPr>
      <w:bookmarkStart w:id="50" w:name="_Toc451524669"/>
      <w:r>
        <w:lastRenderedPageBreak/>
        <w:t>De PCB</w:t>
      </w:r>
      <w:bookmarkEnd w:id="50"/>
    </w:p>
    <w:p w:rsidR="00F262FF" w:rsidRDefault="00F262FF" w:rsidP="00F262FF">
      <w:pPr>
        <w:keepNext/>
      </w:pPr>
      <w:r>
        <w:rPr>
          <w:noProof/>
          <w:lang w:val="en-US" w:eastAsia="en-US"/>
        </w:rPr>
        <w:drawing>
          <wp:inline distT="0" distB="0" distL="0" distR="0" wp14:anchorId="6721FB3D" wp14:editId="1DB0480D">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2934335"/>
                    </a:xfrm>
                    <a:prstGeom prst="rect">
                      <a:avLst/>
                    </a:prstGeom>
                  </pic:spPr>
                </pic:pic>
              </a:graphicData>
            </a:graphic>
          </wp:inline>
        </w:drawing>
      </w:r>
    </w:p>
    <w:p w:rsidR="00F262FF" w:rsidRPr="00CB4771" w:rsidRDefault="00F262FF" w:rsidP="00F262FF">
      <w:pPr>
        <w:pStyle w:val="Bijschrift0"/>
        <w:jc w:val="center"/>
      </w:pPr>
      <w:r>
        <w:t xml:space="preserve">Figuur </w:t>
      </w:r>
      <w:r>
        <w:fldChar w:fldCharType="begin"/>
      </w:r>
      <w:r>
        <w:instrText xml:space="preserve"> SEQ Figure \* ARABIC </w:instrText>
      </w:r>
      <w:r>
        <w:fldChar w:fldCharType="separate"/>
      </w:r>
      <w:r>
        <w:rPr>
          <w:noProof/>
        </w:rPr>
        <w:t>8</w:t>
      </w:r>
      <w:r>
        <w:fldChar w:fldCharType="end"/>
      </w:r>
      <w:r>
        <w:t>: Het roze gedeelte is de PCB lay-out voor dit project. Om de resterende ruimte van de print niet verloren te laten gaan werden hier pads voor ws2812 led’s voorzien.</w:t>
      </w:r>
    </w:p>
    <w:p w:rsidR="00F262FF" w:rsidRPr="00F262FF" w:rsidRDefault="00F262FF" w:rsidP="00F262FF"/>
    <w:p w:rsidR="00D3365A" w:rsidRDefault="00D3365A" w:rsidP="00FE1286">
      <w:pPr>
        <w:pStyle w:val="Kop2"/>
        <w:pageBreakBefore/>
      </w:pPr>
      <w:bookmarkStart w:id="51" w:name="_Toc451524670"/>
      <w:r>
        <w:lastRenderedPageBreak/>
        <w:t>Scripts</w:t>
      </w:r>
      <w:bookmarkEnd w:id="48"/>
      <w:bookmarkEnd w:id="51"/>
    </w:p>
    <w:p w:rsidR="00EF2F3E" w:rsidRDefault="00EF2F3E" w:rsidP="00D3365A">
      <w:pPr>
        <w:pStyle w:val="Kop2"/>
        <w:pageBreakBefore/>
      </w:pPr>
      <w:bookmarkStart w:id="52" w:name="_Toc451524671"/>
      <w:r>
        <w:lastRenderedPageBreak/>
        <w:t>Broncode</w:t>
      </w:r>
      <w:r w:rsidR="00CA3764">
        <w:t xml:space="preserve"> (app.py)</w:t>
      </w:r>
      <w:bookmarkEnd w:id="52"/>
    </w:p>
    <w:p w:rsidR="00EF2F3E" w:rsidRDefault="00EF2F3E" w:rsidP="007F5DC4">
      <w:r>
        <w:t xml:space="preserve">De volledige broncode is ook beschikbaar op </w:t>
      </w:r>
      <w:hyperlink r:id="rId31" w:history="1">
        <w:r w:rsidRPr="00EF2F3E">
          <w:rPr>
            <w:rStyle w:val="Hyperlink"/>
          </w:rPr>
          <w:t>github.com/</w:t>
        </w:r>
        <w:r w:rsidR="00A67672">
          <w:rPr>
            <w:rStyle w:val="Hyperlink"/>
          </w:rPr>
          <w:t>*</w:t>
        </w:r>
      </w:hyperlink>
      <w:r>
        <w:t>.</w:t>
      </w:r>
    </w:p>
    <w:p w:rsidR="00383392" w:rsidRPr="00383392" w:rsidRDefault="00383392" w:rsidP="00383392"/>
    <w:p w:rsidR="00551E71" w:rsidRDefault="00551E71" w:rsidP="00551E71">
      <w:pPr>
        <w:pStyle w:val="Kop2"/>
      </w:pPr>
      <w:bookmarkStart w:id="53" w:name="_Toc451524672"/>
      <w:r>
        <w:t>Foto’s</w:t>
      </w:r>
      <w:bookmarkEnd w:id="53"/>
    </w:p>
    <w:p w:rsidR="00CA3764" w:rsidRPr="00CA3764" w:rsidRDefault="00CA3764" w:rsidP="00CA3764"/>
    <w:sectPr w:rsidR="00CA3764" w:rsidRPr="00CA3764" w:rsidSect="007C10E4">
      <w:footerReference w:type="default" r:id="rId32"/>
      <w:type w:val="continuous"/>
      <w:pgSz w:w="11907" w:h="16839" w:code="9"/>
      <w:pgMar w:top="1418" w:right="1752" w:bottom="1418" w:left="1752"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2F21" w:rsidRDefault="008F2F21">
      <w:pPr>
        <w:spacing w:before="0" w:after="0" w:line="240" w:lineRule="auto"/>
      </w:pPr>
      <w:r>
        <w:separator/>
      </w:r>
    </w:p>
  </w:endnote>
  <w:endnote w:type="continuationSeparator" w:id="0">
    <w:p w:rsidR="008F2F21" w:rsidRDefault="008F2F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65902"/>
      <w:docPartObj>
        <w:docPartGallery w:val="Page Numbers (Bottom of Page)"/>
        <w:docPartUnique/>
      </w:docPartObj>
    </w:sdtPr>
    <w:sdtEndPr/>
    <w:sdtContent>
      <w:p w:rsidR="0096195E" w:rsidRDefault="0096195E" w:rsidP="003C25D6">
        <w:pPr>
          <w:pStyle w:val="Voettekst0"/>
          <w:jc w:val="right"/>
        </w:pPr>
        <w:r>
          <w:fldChar w:fldCharType="begin"/>
        </w:r>
        <w:r>
          <w:instrText>PAGE   \* MERGEFORMAT</w:instrText>
        </w:r>
        <w:r>
          <w:fldChar w:fldCharType="separate"/>
        </w:r>
        <w:r w:rsidR="00A65CA5">
          <w:rPr>
            <w:noProof/>
          </w:rPr>
          <w:t>12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2F21" w:rsidRDefault="008F2F21">
      <w:pPr>
        <w:spacing w:before="0" w:after="0" w:line="240" w:lineRule="auto"/>
      </w:pPr>
      <w:r>
        <w:separator/>
      </w:r>
    </w:p>
  </w:footnote>
  <w:footnote w:type="continuationSeparator" w:id="0">
    <w:p w:rsidR="008F2F21" w:rsidRDefault="008F2F2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15:restartNumberingAfterBreak="0">
    <w:nsid w:val="51C3617D"/>
    <w:multiLevelType w:val="multilevel"/>
    <w:tmpl w:val="BE3A4C3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5"/>
  </w:num>
  <w:num w:numId="24">
    <w:abstractNumId w:val="18"/>
  </w:num>
  <w:num w:numId="25">
    <w:abstractNumId w:val="13"/>
  </w:num>
  <w:num w:numId="26">
    <w:abstractNumId w:val="1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5B93"/>
    <w:rsid w:val="00006F68"/>
    <w:rsid w:val="00015170"/>
    <w:rsid w:val="0002486F"/>
    <w:rsid w:val="00024FEA"/>
    <w:rsid w:val="00030C70"/>
    <w:rsid w:val="0003252F"/>
    <w:rsid w:val="00033A16"/>
    <w:rsid w:val="000340F6"/>
    <w:rsid w:val="00041B6A"/>
    <w:rsid w:val="00044069"/>
    <w:rsid w:val="00055B89"/>
    <w:rsid w:val="00061F39"/>
    <w:rsid w:val="000641DF"/>
    <w:rsid w:val="00065C84"/>
    <w:rsid w:val="00072A4C"/>
    <w:rsid w:val="00072F36"/>
    <w:rsid w:val="00074C21"/>
    <w:rsid w:val="00075938"/>
    <w:rsid w:val="00076E3D"/>
    <w:rsid w:val="00081AF0"/>
    <w:rsid w:val="000842B5"/>
    <w:rsid w:val="00085415"/>
    <w:rsid w:val="00085776"/>
    <w:rsid w:val="0008688D"/>
    <w:rsid w:val="000A245C"/>
    <w:rsid w:val="000A2512"/>
    <w:rsid w:val="000A6FD0"/>
    <w:rsid w:val="000B1E28"/>
    <w:rsid w:val="000B2803"/>
    <w:rsid w:val="000C4C5D"/>
    <w:rsid w:val="000C690F"/>
    <w:rsid w:val="000D033E"/>
    <w:rsid w:val="000D1126"/>
    <w:rsid w:val="000D5D39"/>
    <w:rsid w:val="000E014F"/>
    <w:rsid w:val="000E1ED9"/>
    <w:rsid w:val="000E28BF"/>
    <w:rsid w:val="000E758D"/>
    <w:rsid w:val="000F0066"/>
    <w:rsid w:val="000F2F9A"/>
    <w:rsid w:val="000F3FD2"/>
    <w:rsid w:val="000F583E"/>
    <w:rsid w:val="000F6EB4"/>
    <w:rsid w:val="000F7930"/>
    <w:rsid w:val="00103DB1"/>
    <w:rsid w:val="00104589"/>
    <w:rsid w:val="0011437C"/>
    <w:rsid w:val="0011707F"/>
    <w:rsid w:val="00121545"/>
    <w:rsid w:val="00122BC5"/>
    <w:rsid w:val="001267BC"/>
    <w:rsid w:val="00126972"/>
    <w:rsid w:val="00136038"/>
    <w:rsid w:val="00137D67"/>
    <w:rsid w:val="00140886"/>
    <w:rsid w:val="001464EE"/>
    <w:rsid w:val="00146C98"/>
    <w:rsid w:val="0015183A"/>
    <w:rsid w:val="00155FE0"/>
    <w:rsid w:val="00157219"/>
    <w:rsid w:val="001573BF"/>
    <w:rsid w:val="001674B8"/>
    <w:rsid w:val="00167FE1"/>
    <w:rsid w:val="001740AE"/>
    <w:rsid w:val="00174368"/>
    <w:rsid w:val="00182107"/>
    <w:rsid w:val="00184298"/>
    <w:rsid w:val="0018509F"/>
    <w:rsid w:val="00190B9B"/>
    <w:rsid w:val="00192F5C"/>
    <w:rsid w:val="0019407B"/>
    <w:rsid w:val="00194122"/>
    <w:rsid w:val="001943FB"/>
    <w:rsid w:val="00195834"/>
    <w:rsid w:val="001958A6"/>
    <w:rsid w:val="00196631"/>
    <w:rsid w:val="001A1B5D"/>
    <w:rsid w:val="001A321D"/>
    <w:rsid w:val="001A4A54"/>
    <w:rsid w:val="001A6A89"/>
    <w:rsid w:val="001B54AE"/>
    <w:rsid w:val="001B5E4E"/>
    <w:rsid w:val="001C0A59"/>
    <w:rsid w:val="001D6867"/>
    <w:rsid w:val="001E08F2"/>
    <w:rsid w:val="001E4032"/>
    <w:rsid w:val="001F141F"/>
    <w:rsid w:val="001F6151"/>
    <w:rsid w:val="00201ED2"/>
    <w:rsid w:val="00207E1B"/>
    <w:rsid w:val="002135AE"/>
    <w:rsid w:val="0021621A"/>
    <w:rsid w:val="00220401"/>
    <w:rsid w:val="002234F1"/>
    <w:rsid w:val="00224C08"/>
    <w:rsid w:val="00225022"/>
    <w:rsid w:val="00226689"/>
    <w:rsid w:val="0023047A"/>
    <w:rsid w:val="00231952"/>
    <w:rsid w:val="00231DB4"/>
    <w:rsid w:val="002337F4"/>
    <w:rsid w:val="00234028"/>
    <w:rsid w:val="00236029"/>
    <w:rsid w:val="00240F98"/>
    <w:rsid w:val="00244013"/>
    <w:rsid w:val="00247BA1"/>
    <w:rsid w:val="002528F4"/>
    <w:rsid w:val="00255A30"/>
    <w:rsid w:val="002563CC"/>
    <w:rsid w:val="0025641D"/>
    <w:rsid w:val="00257EEA"/>
    <w:rsid w:val="0026283D"/>
    <w:rsid w:val="00265DAB"/>
    <w:rsid w:val="0027078F"/>
    <w:rsid w:val="002715D0"/>
    <w:rsid w:val="00271D6D"/>
    <w:rsid w:val="00272208"/>
    <w:rsid w:val="0028140A"/>
    <w:rsid w:val="00281833"/>
    <w:rsid w:val="00281A94"/>
    <w:rsid w:val="0028211D"/>
    <w:rsid w:val="00284699"/>
    <w:rsid w:val="00286844"/>
    <w:rsid w:val="00290249"/>
    <w:rsid w:val="00290A8F"/>
    <w:rsid w:val="002930FC"/>
    <w:rsid w:val="00293706"/>
    <w:rsid w:val="002937AF"/>
    <w:rsid w:val="00294510"/>
    <w:rsid w:val="002A25EE"/>
    <w:rsid w:val="002A7705"/>
    <w:rsid w:val="002B0030"/>
    <w:rsid w:val="002B0323"/>
    <w:rsid w:val="002B1469"/>
    <w:rsid w:val="002B23D5"/>
    <w:rsid w:val="002B4720"/>
    <w:rsid w:val="002C31DE"/>
    <w:rsid w:val="002C34F9"/>
    <w:rsid w:val="002C59A7"/>
    <w:rsid w:val="002C6F74"/>
    <w:rsid w:val="002D183F"/>
    <w:rsid w:val="002D4C1B"/>
    <w:rsid w:val="002D59D2"/>
    <w:rsid w:val="002D5A6D"/>
    <w:rsid w:val="002D5ABC"/>
    <w:rsid w:val="002E1445"/>
    <w:rsid w:val="002E1B94"/>
    <w:rsid w:val="002E2C15"/>
    <w:rsid w:val="002F0513"/>
    <w:rsid w:val="002F3E20"/>
    <w:rsid w:val="00304950"/>
    <w:rsid w:val="00306272"/>
    <w:rsid w:val="003105B6"/>
    <w:rsid w:val="00316B98"/>
    <w:rsid w:val="003173E0"/>
    <w:rsid w:val="00320A19"/>
    <w:rsid w:val="00320AB0"/>
    <w:rsid w:val="0032426B"/>
    <w:rsid w:val="00325E24"/>
    <w:rsid w:val="003319EF"/>
    <w:rsid w:val="0033290B"/>
    <w:rsid w:val="0033401F"/>
    <w:rsid w:val="00335E71"/>
    <w:rsid w:val="0033793F"/>
    <w:rsid w:val="003414DB"/>
    <w:rsid w:val="003427BF"/>
    <w:rsid w:val="00345490"/>
    <w:rsid w:val="00353BF6"/>
    <w:rsid w:val="0035616C"/>
    <w:rsid w:val="00357FAD"/>
    <w:rsid w:val="00367D7A"/>
    <w:rsid w:val="00370C0F"/>
    <w:rsid w:val="00377DFF"/>
    <w:rsid w:val="00382137"/>
    <w:rsid w:val="00383289"/>
    <w:rsid w:val="00383392"/>
    <w:rsid w:val="003866E5"/>
    <w:rsid w:val="00386EC3"/>
    <w:rsid w:val="00396907"/>
    <w:rsid w:val="003A04A3"/>
    <w:rsid w:val="003A0DE0"/>
    <w:rsid w:val="003A20A6"/>
    <w:rsid w:val="003A321D"/>
    <w:rsid w:val="003A666F"/>
    <w:rsid w:val="003A6F21"/>
    <w:rsid w:val="003B3DEC"/>
    <w:rsid w:val="003B4993"/>
    <w:rsid w:val="003B53C5"/>
    <w:rsid w:val="003C1586"/>
    <w:rsid w:val="003C1C33"/>
    <w:rsid w:val="003C2576"/>
    <w:rsid w:val="003C25D6"/>
    <w:rsid w:val="003D22FE"/>
    <w:rsid w:val="003D595F"/>
    <w:rsid w:val="003E0A23"/>
    <w:rsid w:val="003E0D1B"/>
    <w:rsid w:val="003E51C7"/>
    <w:rsid w:val="003F1239"/>
    <w:rsid w:val="003F20FA"/>
    <w:rsid w:val="003F4FE5"/>
    <w:rsid w:val="003F774D"/>
    <w:rsid w:val="00404453"/>
    <w:rsid w:val="00404A12"/>
    <w:rsid w:val="0041092A"/>
    <w:rsid w:val="00410C3D"/>
    <w:rsid w:val="00411EC0"/>
    <w:rsid w:val="00411F19"/>
    <w:rsid w:val="00412FE4"/>
    <w:rsid w:val="00414E97"/>
    <w:rsid w:val="00414EB6"/>
    <w:rsid w:val="00423894"/>
    <w:rsid w:val="00426DEB"/>
    <w:rsid w:val="00434823"/>
    <w:rsid w:val="004359DF"/>
    <w:rsid w:val="00436078"/>
    <w:rsid w:val="00436A47"/>
    <w:rsid w:val="00442E47"/>
    <w:rsid w:val="004456EF"/>
    <w:rsid w:val="00447583"/>
    <w:rsid w:val="00451207"/>
    <w:rsid w:val="00451600"/>
    <w:rsid w:val="00456CD7"/>
    <w:rsid w:val="00464362"/>
    <w:rsid w:val="00466901"/>
    <w:rsid w:val="00472D16"/>
    <w:rsid w:val="00481476"/>
    <w:rsid w:val="00481626"/>
    <w:rsid w:val="004844B5"/>
    <w:rsid w:val="00485CA8"/>
    <w:rsid w:val="00486B68"/>
    <w:rsid w:val="0048705B"/>
    <w:rsid w:val="0049088E"/>
    <w:rsid w:val="00494D54"/>
    <w:rsid w:val="004965AA"/>
    <w:rsid w:val="004A14C1"/>
    <w:rsid w:val="004A1618"/>
    <w:rsid w:val="004A2824"/>
    <w:rsid w:val="004B1F81"/>
    <w:rsid w:val="004B21E9"/>
    <w:rsid w:val="004B39AB"/>
    <w:rsid w:val="004B7B21"/>
    <w:rsid w:val="004C4D4A"/>
    <w:rsid w:val="004D148D"/>
    <w:rsid w:val="004D2234"/>
    <w:rsid w:val="004D3B3F"/>
    <w:rsid w:val="004D594E"/>
    <w:rsid w:val="004E03F5"/>
    <w:rsid w:val="004E2B6E"/>
    <w:rsid w:val="004E58E5"/>
    <w:rsid w:val="004E6277"/>
    <w:rsid w:val="004F1930"/>
    <w:rsid w:val="004F5638"/>
    <w:rsid w:val="004F72B3"/>
    <w:rsid w:val="00500C9A"/>
    <w:rsid w:val="00501661"/>
    <w:rsid w:val="0050308B"/>
    <w:rsid w:val="005079AE"/>
    <w:rsid w:val="00507EBB"/>
    <w:rsid w:val="005203C1"/>
    <w:rsid w:val="00522A6F"/>
    <w:rsid w:val="005242F5"/>
    <w:rsid w:val="005251AE"/>
    <w:rsid w:val="00525364"/>
    <w:rsid w:val="005338AC"/>
    <w:rsid w:val="00533F6D"/>
    <w:rsid w:val="005413ED"/>
    <w:rsid w:val="00545838"/>
    <w:rsid w:val="005462CB"/>
    <w:rsid w:val="00551438"/>
    <w:rsid w:val="00551E71"/>
    <w:rsid w:val="005523B5"/>
    <w:rsid w:val="0055258D"/>
    <w:rsid w:val="00552F5D"/>
    <w:rsid w:val="00554E30"/>
    <w:rsid w:val="005578C5"/>
    <w:rsid w:val="005640D6"/>
    <w:rsid w:val="00572735"/>
    <w:rsid w:val="00573188"/>
    <w:rsid w:val="00575700"/>
    <w:rsid w:val="005764FF"/>
    <w:rsid w:val="00577E6C"/>
    <w:rsid w:val="005800F5"/>
    <w:rsid w:val="0058306B"/>
    <w:rsid w:val="00586B71"/>
    <w:rsid w:val="00597A71"/>
    <w:rsid w:val="005A1BBB"/>
    <w:rsid w:val="005A480F"/>
    <w:rsid w:val="005A4ADD"/>
    <w:rsid w:val="005A4C6E"/>
    <w:rsid w:val="005A5597"/>
    <w:rsid w:val="005B0F6B"/>
    <w:rsid w:val="005B2784"/>
    <w:rsid w:val="005C3AD3"/>
    <w:rsid w:val="005C4CB0"/>
    <w:rsid w:val="005C5CC9"/>
    <w:rsid w:val="005C6C08"/>
    <w:rsid w:val="005C7073"/>
    <w:rsid w:val="005C7ECE"/>
    <w:rsid w:val="005D3752"/>
    <w:rsid w:val="005D7761"/>
    <w:rsid w:val="005E40FB"/>
    <w:rsid w:val="005E646E"/>
    <w:rsid w:val="005F0585"/>
    <w:rsid w:val="005F3714"/>
    <w:rsid w:val="005F5E96"/>
    <w:rsid w:val="006015AD"/>
    <w:rsid w:val="00602C30"/>
    <w:rsid w:val="00606EEE"/>
    <w:rsid w:val="006126C4"/>
    <w:rsid w:val="00613905"/>
    <w:rsid w:val="00614B38"/>
    <w:rsid w:val="00621043"/>
    <w:rsid w:val="00624873"/>
    <w:rsid w:val="006418E9"/>
    <w:rsid w:val="0064495A"/>
    <w:rsid w:val="0064627D"/>
    <w:rsid w:val="006510EE"/>
    <w:rsid w:val="00651946"/>
    <w:rsid w:val="00651991"/>
    <w:rsid w:val="006524D6"/>
    <w:rsid w:val="00653D5A"/>
    <w:rsid w:val="006563CF"/>
    <w:rsid w:val="006574A9"/>
    <w:rsid w:val="006600DF"/>
    <w:rsid w:val="0066168D"/>
    <w:rsid w:val="006621D0"/>
    <w:rsid w:val="006637A9"/>
    <w:rsid w:val="0066419C"/>
    <w:rsid w:val="00666A9E"/>
    <w:rsid w:val="00667A10"/>
    <w:rsid w:val="00673144"/>
    <w:rsid w:val="00673240"/>
    <w:rsid w:val="00684577"/>
    <w:rsid w:val="006865C0"/>
    <w:rsid w:val="00686B09"/>
    <w:rsid w:val="00687183"/>
    <w:rsid w:val="00687961"/>
    <w:rsid w:val="006903C6"/>
    <w:rsid w:val="0069202A"/>
    <w:rsid w:val="00692CAB"/>
    <w:rsid w:val="00693316"/>
    <w:rsid w:val="00693636"/>
    <w:rsid w:val="006A31ED"/>
    <w:rsid w:val="006B0B89"/>
    <w:rsid w:val="006B1207"/>
    <w:rsid w:val="006B3F31"/>
    <w:rsid w:val="006B4650"/>
    <w:rsid w:val="006C0CA2"/>
    <w:rsid w:val="006C107E"/>
    <w:rsid w:val="006C14E9"/>
    <w:rsid w:val="006C2A3A"/>
    <w:rsid w:val="006D6347"/>
    <w:rsid w:val="006E217F"/>
    <w:rsid w:val="006E2EAB"/>
    <w:rsid w:val="006E5626"/>
    <w:rsid w:val="006F0BEB"/>
    <w:rsid w:val="006F11FE"/>
    <w:rsid w:val="006F31A7"/>
    <w:rsid w:val="006F3961"/>
    <w:rsid w:val="006F5618"/>
    <w:rsid w:val="006F5FCA"/>
    <w:rsid w:val="006F6D55"/>
    <w:rsid w:val="006F7319"/>
    <w:rsid w:val="006F7679"/>
    <w:rsid w:val="007060A0"/>
    <w:rsid w:val="007122A8"/>
    <w:rsid w:val="00720B7F"/>
    <w:rsid w:val="0072285F"/>
    <w:rsid w:val="0072408C"/>
    <w:rsid w:val="00726DA2"/>
    <w:rsid w:val="00727E64"/>
    <w:rsid w:val="0073051A"/>
    <w:rsid w:val="0073157C"/>
    <w:rsid w:val="007408EF"/>
    <w:rsid w:val="0074300C"/>
    <w:rsid w:val="00752657"/>
    <w:rsid w:val="00753942"/>
    <w:rsid w:val="0075670C"/>
    <w:rsid w:val="0076237E"/>
    <w:rsid w:val="007655CB"/>
    <w:rsid w:val="00772E38"/>
    <w:rsid w:val="00775D1E"/>
    <w:rsid w:val="00777651"/>
    <w:rsid w:val="00780F50"/>
    <w:rsid w:val="00781A12"/>
    <w:rsid w:val="0078646C"/>
    <w:rsid w:val="00792B1F"/>
    <w:rsid w:val="0079551C"/>
    <w:rsid w:val="00795790"/>
    <w:rsid w:val="00797D0D"/>
    <w:rsid w:val="007A031A"/>
    <w:rsid w:val="007A30B0"/>
    <w:rsid w:val="007A5F2C"/>
    <w:rsid w:val="007B18BB"/>
    <w:rsid w:val="007B47AA"/>
    <w:rsid w:val="007B5D89"/>
    <w:rsid w:val="007B69F4"/>
    <w:rsid w:val="007C10E4"/>
    <w:rsid w:val="007C1EBC"/>
    <w:rsid w:val="007C2797"/>
    <w:rsid w:val="007D0134"/>
    <w:rsid w:val="007D0912"/>
    <w:rsid w:val="007D1F6D"/>
    <w:rsid w:val="007D3C29"/>
    <w:rsid w:val="007E0571"/>
    <w:rsid w:val="007E1244"/>
    <w:rsid w:val="007E1564"/>
    <w:rsid w:val="007E40C9"/>
    <w:rsid w:val="007E548D"/>
    <w:rsid w:val="007E5883"/>
    <w:rsid w:val="007E5CF5"/>
    <w:rsid w:val="007F249E"/>
    <w:rsid w:val="007F31C4"/>
    <w:rsid w:val="007F5DC4"/>
    <w:rsid w:val="007F5F28"/>
    <w:rsid w:val="007F7AD0"/>
    <w:rsid w:val="0080019A"/>
    <w:rsid w:val="00801E63"/>
    <w:rsid w:val="008031F6"/>
    <w:rsid w:val="00803BBF"/>
    <w:rsid w:val="00803FAE"/>
    <w:rsid w:val="008057EB"/>
    <w:rsid w:val="008135E8"/>
    <w:rsid w:val="00815858"/>
    <w:rsid w:val="00820CBC"/>
    <w:rsid w:val="00821067"/>
    <w:rsid w:val="008238D4"/>
    <w:rsid w:val="00833932"/>
    <w:rsid w:val="00834378"/>
    <w:rsid w:val="008378AF"/>
    <w:rsid w:val="0085113E"/>
    <w:rsid w:val="008629A5"/>
    <w:rsid w:val="008636D1"/>
    <w:rsid w:val="008660A4"/>
    <w:rsid w:val="00866BB6"/>
    <w:rsid w:val="00870DD5"/>
    <w:rsid w:val="0087604F"/>
    <w:rsid w:val="008769D6"/>
    <w:rsid w:val="008807EB"/>
    <w:rsid w:val="00884FF5"/>
    <w:rsid w:val="00887292"/>
    <w:rsid w:val="0089023B"/>
    <w:rsid w:val="0089390C"/>
    <w:rsid w:val="008A1512"/>
    <w:rsid w:val="008A6C17"/>
    <w:rsid w:val="008B0768"/>
    <w:rsid w:val="008B1F78"/>
    <w:rsid w:val="008B3B70"/>
    <w:rsid w:val="008B5919"/>
    <w:rsid w:val="008B6945"/>
    <w:rsid w:val="008C1936"/>
    <w:rsid w:val="008D1443"/>
    <w:rsid w:val="008D30CA"/>
    <w:rsid w:val="008D5262"/>
    <w:rsid w:val="008D5E69"/>
    <w:rsid w:val="008E3722"/>
    <w:rsid w:val="008E4F5E"/>
    <w:rsid w:val="008E7819"/>
    <w:rsid w:val="008F2652"/>
    <w:rsid w:val="008F2F21"/>
    <w:rsid w:val="008F63D7"/>
    <w:rsid w:val="00900032"/>
    <w:rsid w:val="00900C1C"/>
    <w:rsid w:val="00905174"/>
    <w:rsid w:val="00907ECE"/>
    <w:rsid w:val="00910F07"/>
    <w:rsid w:val="00920332"/>
    <w:rsid w:val="009208D8"/>
    <w:rsid w:val="00922FC7"/>
    <w:rsid w:val="00925CCE"/>
    <w:rsid w:val="0092684A"/>
    <w:rsid w:val="009269BF"/>
    <w:rsid w:val="00930C88"/>
    <w:rsid w:val="00935462"/>
    <w:rsid w:val="009467E5"/>
    <w:rsid w:val="00946A41"/>
    <w:rsid w:val="0095078B"/>
    <w:rsid w:val="00955D74"/>
    <w:rsid w:val="0096195E"/>
    <w:rsid w:val="00961AC8"/>
    <w:rsid w:val="009622B6"/>
    <w:rsid w:val="00962EC8"/>
    <w:rsid w:val="00964A55"/>
    <w:rsid w:val="0097000F"/>
    <w:rsid w:val="00970D99"/>
    <w:rsid w:val="009715E9"/>
    <w:rsid w:val="0097602C"/>
    <w:rsid w:val="00980B84"/>
    <w:rsid w:val="00984933"/>
    <w:rsid w:val="00986AC8"/>
    <w:rsid w:val="009872BB"/>
    <w:rsid w:val="00993DF2"/>
    <w:rsid w:val="00997801"/>
    <w:rsid w:val="009B0247"/>
    <w:rsid w:val="009B05F7"/>
    <w:rsid w:val="009B3D5A"/>
    <w:rsid w:val="009B44D2"/>
    <w:rsid w:val="009C4961"/>
    <w:rsid w:val="009D0B4B"/>
    <w:rsid w:val="009D0C6D"/>
    <w:rsid w:val="009D6F8F"/>
    <w:rsid w:val="009E00A5"/>
    <w:rsid w:val="009E24E7"/>
    <w:rsid w:val="009E2CB9"/>
    <w:rsid w:val="009E7296"/>
    <w:rsid w:val="009F5134"/>
    <w:rsid w:val="00A008B3"/>
    <w:rsid w:val="00A01094"/>
    <w:rsid w:val="00A034B9"/>
    <w:rsid w:val="00A0553B"/>
    <w:rsid w:val="00A0656F"/>
    <w:rsid w:val="00A07C0A"/>
    <w:rsid w:val="00A125D1"/>
    <w:rsid w:val="00A14D72"/>
    <w:rsid w:val="00A21044"/>
    <w:rsid w:val="00A2144D"/>
    <w:rsid w:val="00A22157"/>
    <w:rsid w:val="00A2362F"/>
    <w:rsid w:val="00A31D57"/>
    <w:rsid w:val="00A31F7E"/>
    <w:rsid w:val="00A340D9"/>
    <w:rsid w:val="00A34801"/>
    <w:rsid w:val="00A34C2C"/>
    <w:rsid w:val="00A378BF"/>
    <w:rsid w:val="00A4691F"/>
    <w:rsid w:val="00A5278D"/>
    <w:rsid w:val="00A52C8A"/>
    <w:rsid w:val="00A54BC3"/>
    <w:rsid w:val="00A604A8"/>
    <w:rsid w:val="00A630DA"/>
    <w:rsid w:val="00A6327D"/>
    <w:rsid w:val="00A65CA5"/>
    <w:rsid w:val="00A67492"/>
    <w:rsid w:val="00A67672"/>
    <w:rsid w:val="00A71CD2"/>
    <w:rsid w:val="00A738FB"/>
    <w:rsid w:val="00A75888"/>
    <w:rsid w:val="00A76D90"/>
    <w:rsid w:val="00A83F10"/>
    <w:rsid w:val="00A84389"/>
    <w:rsid w:val="00A8542D"/>
    <w:rsid w:val="00A87F53"/>
    <w:rsid w:val="00A9222C"/>
    <w:rsid w:val="00A92C7F"/>
    <w:rsid w:val="00A94BF8"/>
    <w:rsid w:val="00A9626B"/>
    <w:rsid w:val="00AA0E12"/>
    <w:rsid w:val="00AA1FA3"/>
    <w:rsid w:val="00AA2B32"/>
    <w:rsid w:val="00AA3A57"/>
    <w:rsid w:val="00AA6406"/>
    <w:rsid w:val="00AB01CA"/>
    <w:rsid w:val="00AB0C45"/>
    <w:rsid w:val="00AB1678"/>
    <w:rsid w:val="00AB4F65"/>
    <w:rsid w:val="00AB52DC"/>
    <w:rsid w:val="00AC1947"/>
    <w:rsid w:val="00AC20C6"/>
    <w:rsid w:val="00AC41E8"/>
    <w:rsid w:val="00AD15AE"/>
    <w:rsid w:val="00AD199C"/>
    <w:rsid w:val="00AD7480"/>
    <w:rsid w:val="00AE3A89"/>
    <w:rsid w:val="00AF0965"/>
    <w:rsid w:val="00AF280B"/>
    <w:rsid w:val="00AF3B35"/>
    <w:rsid w:val="00AF64AB"/>
    <w:rsid w:val="00AF7473"/>
    <w:rsid w:val="00B012AE"/>
    <w:rsid w:val="00B04360"/>
    <w:rsid w:val="00B06501"/>
    <w:rsid w:val="00B11DF0"/>
    <w:rsid w:val="00B13DCC"/>
    <w:rsid w:val="00B13F7D"/>
    <w:rsid w:val="00B14873"/>
    <w:rsid w:val="00B20841"/>
    <w:rsid w:val="00B22D60"/>
    <w:rsid w:val="00B22EA0"/>
    <w:rsid w:val="00B2383D"/>
    <w:rsid w:val="00B261EF"/>
    <w:rsid w:val="00B26CC0"/>
    <w:rsid w:val="00B319A4"/>
    <w:rsid w:val="00B36239"/>
    <w:rsid w:val="00B43D2D"/>
    <w:rsid w:val="00B44C05"/>
    <w:rsid w:val="00B4514B"/>
    <w:rsid w:val="00B471C8"/>
    <w:rsid w:val="00B4744C"/>
    <w:rsid w:val="00B50E92"/>
    <w:rsid w:val="00B53539"/>
    <w:rsid w:val="00B54220"/>
    <w:rsid w:val="00B551D3"/>
    <w:rsid w:val="00B60C77"/>
    <w:rsid w:val="00B614AC"/>
    <w:rsid w:val="00B66D26"/>
    <w:rsid w:val="00B6770A"/>
    <w:rsid w:val="00B70F61"/>
    <w:rsid w:val="00B7290C"/>
    <w:rsid w:val="00B72EB5"/>
    <w:rsid w:val="00B74CA8"/>
    <w:rsid w:val="00B74EE7"/>
    <w:rsid w:val="00B765E4"/>
    <w:rsid w:val="00B767DB"/>
    <w:rsid w:val="00B80179"/>
    <w:rsid w:val="00B857A3"/>
    <w:rsid w:val="00B872BF"/>
    <w:rsid w:val="00B8744D"/>
    <w:rsid w:val="00B87F85"/>
    <w:rsid w:val="00B961BF"/>
    <w:rsid w:val="00BA0B78"/>
    <w:rsid w:val="00BA113B"/>
    <w:rsid w:val="00BA22FA"/>
    <w:rsid w:val="00BA26A4"/>
    <w:rsid w:val="00BA36F8"/>
    <w:rsid w:val="00BA4ACC"/>
    <w:rsid w:val="00BA6E53"/>
    <w:rsid w:val="00BB1D72"/>
    <w:rsid w:val="00BB1E4A"/>
    <w:rsid w:val="00BB2711"/>
    <w:rsid w:val="00BB37A6"/>
    <w:rsid w:val="00BB3A48"/>
    <w:rsid w:val="00BB52E1"/>
    <w:rsid w:val="00BB5ED8"/>
    <w:rsid w:val="00BB6B12"/>
    <w:rsid w:val="00BC0476"/>
    <w:rsid w:val="00BC1B41"/>
    <w:rsid w:val="00BC3C6B"/>
    <w:rsid w:val="00BD1891"/>
    <w:rsid w:val="00BE318A"/>
    <w:rsid w:val="00BE6E3A"/>
    <w:rsid w:val="00BE7690"/>
    <w:rsid w:val="00BF00A5"/>
    <w:rsid w:val="00BF478A"/>
    <w:rsid w:val="00BF4B63"/>
    <w:rsid w:val="00C0179F"/>
    <w:rsid w:val="00C025A0"/>
    <w:rsid w:val="00C03A68"/>
    <w:rsid w:val="00C04B26"/>
    <w:rsid w:val="00C133F9"/>
    <w:rsid w:val="00C14F63"/>
    <w:rsid w:val="00C16064"/>
    <w:rsid w:val="00C20CF3"/>
    <w:rsid w:val="00C21167"/>
    <w:rsid w:val="00C215A0"/>
    <w:rsid w:val="00C24782"/>
    <w:rsid w:val="00C319AB"/>
    <w:rsid w:val="00C3708A"/>
    <w:rsid w:val="00C41B51"/>
    <w:rsid w:val="00C50671"/>
    <w:rsid w:val="00C5084A"/>
    <w:rsid w:val="00C553FD"/>
    <w:rsid w:val="00C55A3A"/>
    <w:rsid w:val="00C634AB"/>
    <w:rsid w:val="00C6432B"/>
    <w:rsid w:val="00C673C4"/>
    <w:rsid w:val="00C725A0"/>
    <w:rsid w:val="00C72C57"/>
    <w:rsid w:val="00C7379F"/>
    <w:rsid w:val="00C77050"/>
    <w:rsid w:val="00C77DAE"/>
    <w:rsid w:val="00C81735"/>
    <w:rsid w:val="00C82931"/>
    <w:rsid w:val="00C84D1B"/>
    <w:rsid w:val="00C86B6C"/>
    <w:rsid w:val="00C959FB"/>
    <w:rsid w:val="00C96451"/>
    <w:rsid w:val="00CA18F0"/>
    <w:rsid w:val="00CA3764"/>
    <w:rsid w:val="00CA4316"/>
    <w:rsid w:val="00CA7211"/>
    <w:rsid w:val="00CB2595"/>
    <w:rsid w:val="00CB4771"/>
    <w:rsid w:val="00CC0E78"/>
    <w:rsid w:val="00CC1C87"/>
    <w:rsid w:val="00CC4F2B"/>
    <w:rsid w:val="00CC635A"/>
    <w:rsid w:val="00CC7A9C"/>
    <w:rsid w:val="00CD0007"/>
    <w:rsid w:val="00CD6AFA"/>
    <w:rsid w:val="00CE0D85"/>
    <w:rsid w:val="00CE1A45"/>
    <w:rsid w:val="00CE1FCB"/>
    <w:rsid w:val="00CE2B1A"/>
    <w:rsid w:val="00CE4144"/>
    <w:rsid w:val="00CF2A36"/>
    <w:rsid w:val="00CF2E92"/>
    <w:rsid w:val="00CF7330"/>
    <w:rsid w:val="00D00685"/>
    <w:rsid w:val="00D00AF0"/>
    <w:rsid w:val="00D026F8"/>
    <w:rsid w:val="00D0286C"/>
    <w:rsid w:val="00D10CAF"/>
    <w:rsid w:val="00D10E1E"/>
    <w:rsid w:val="00D1364A"/>
    <w:rsid w:val="00D16022"/>
    <w:rsid w:val="00D16612"/>
    <w:rsid w:val="00D20E89"/>
    <w:rsid w:val="00D256CA"/>
    <w:rsid w:val="00D33167"/>
    <w:rsid w:val="00D333FD"/>
    <w:rsid w:val="00D3365A"/>
    <w:rsid w:val="00D33A40"/>
    <w:rsid w:val="00D33BAE"/>
    <w:rsid w:val="00D34D2F"/>
    <w:rsid w:val="00D36E15"/>
    <w:rsid w:val="00D36FAD"/>
    <w:rsid w:val="00D37F9D"/>
    <w:rsid w:val="00D47CBB"/>
    <w:rsid w:val="00D60D99"/>
    <w:rsid w:val="00D73114"/>
    <w:rsid w:val="00D751A9"/>
    <w:rsid w:val="00D7606C"/>
    <w:rsid w:val="00D775CB"/>
    <w:rsid w:val="00D80F70"/>
    <w:rsid w:val="00D8133E"/>
    <w:rsid w:val="00D82C65"/>
    <w:rsid w:val="00D90007"/>
    <w:rsid w:val="00D922D3"/>
    <w:rsid w:val="00D9553F"/>
    <w:rsid w:val="00D95580"/>
    <w:rsid w:val="00DA4FCF"/>
    <w:rsid w:val="00DB0339"/>
    <w:rsid w:val="00DB3109"/>
    <w:rsid w:val="00DB59DB"/>
    <w:rsid w:val="00DB5A63"/>
    <w:rsid w:val="00DB6BFA"/>
    <w:rsid w:val="00DC117F"/>
    <w:rsid w:val="00DC4F88"/>
    <w:rsid w:val="00DC5681"/>
    <w:rsid w:val="00DD14AC"/>
    <w:rsid w:val="00DD771C"/>
    <w:rsid w:val="00DD7814"/>
    <w:rsid w:val="00DE3824"/>
    <w:rsid w:val="00DF1A8C"/>
    <w:rsid w:val="00DF3AF2"/>
    <w:rsid w:val="00DF5F08"/>
    <w:rsid w:val="00E00696"/>
    <w:rsid w:val="00E0213F"/>
    <w:rsid w:val="00E03FFA"/>
    <w:rsid w:val="00E063D1"/>
    <w:rsid w:val="00E12119"/>
    <w:rsid w:val="00E12634"/>
    <w:rsid w:val="00E13FCD"/>
    <w:rsid w:val="00E1646B"/>
    <w:rsid w:val="00E1653F"/>
    <w:rsid w:val="00E16775"/>
    <w:rsid w:val="00E17DCE"/>
    <w:rsid w:val="00E32476"/>
    <w:rsid w:val="00E32ECF"/>
    <w:rsid w:val="00E349BA"/>
    <w:rsid w:val="00E36453"/>
    <w:rsid w:val="00E435B8"/>
    <w:rsid w:val="00E43A02"/>
    <w:rsid w:val="00E50698"/>
    <w:rsid w:val="00E5307F"/>
    <w:rsid w:val="00E61BFE"/>
    <w:rsid w:val="00E62681"/>
    <w:rsid w:val="00E65D64"/>
    <w:rsid w:val="00E6679F"/>
    <w:rsid w:val="00E66A99"/>
    <w:rsid w:val="00E715F5"/>
    <w:rsid w:val="00E74CF5"/>
    <w:rsid w:val="00E82EEE"/>
    <w:rsid w:val="00E8382B"/>
    <w:rsid w:val="00E83EEB"/>
    <w:rsid w:val="00E858C2"/>
    <w:rsid w:val="00E91624"/>
    <w:rsid w:val="00E92DE3"/>
    <w:rsid w:val="00E95BD0"/>
    <w:rsid w:val="00EA0285"/>
    <w:rsid w:val="00EA14A9"/>
    <w:rsid w:val="00EA26A9"/>
    <w:rsid w:val="00EA7CC7"/>
    <w:rsid w:val="00EB567C"/>
    <w:rsid w:val="00EC1C41"/>
    <w:rsid w:val="00EC1F18"/>
    <w:rsid w:val="00EC66D5"/>
    <w:rsid w:val="00ED245D"/>
    <w:rsid w:val="00ED2E52"/>
    <w:rsid w:val="00ED3BD2"/>
    <w:rsid w:val="00ED50E5"/>
    <w:rsid w:val="00EE0071"/>
    <w:rsid w:val="00EE7EDC"/>
    <w:rsid w:val="00EF2F3E"/>
    <w:rsid w:val="00EF6EBD"/>
    <w:rsid w:val="00EF76DC"/>
    <w:rsid w:val="00F01463"/>
    <w:rsid w:val="00F04CA3"/>
    <w:rsid w:val="00F0635C"/>
    <w:rsid w:val="00F07BA4"/>
    <w:rsid w:val="00F1350B"/>
    <w:rsid w:val="00F150F8"/>
    <w:rsid w:val="00F204C4"/>
    <w:rsid w:val="00F262FF"/>
    <w:rsid w:val="00F2645A"/>
    <w:rsid w:val="00F30E09"/>
    <w:rsid w:val="00F33581"/>
    <w:rsid w:val="00F35B6F"/>
    <w:rsid w:val="00F405EC"/>
    <w:rsid w:val="00F413F2"/>
    <w:rsid w:val="00F50ACE"/>
    <w:rsid w:val="00F52B76"/>
    <w:rsid w:val="00F53A61"/>
    <w:rsid w:val="00F55B36"/>
    <w:rsid w:val="00F66622"/>
    <w:rsid w:val="00F66735"/>
    <w:rsid w:val="00F66DE7"/>
    <w:rsid w:val="00F805E6"/>
    <w:rsid w:val="00F80B6E"/>
    <w:rsid w:val="00F816D0"/>
    <w:rsid w:val="00F83FB2"/>
    <w:rsid w:val="00F86166"/>
    <w:rsid w:val="00F872D2"/>
    <w:rsid w:val="00F90CFE"/>
    <w:rsid w:val="00F94DDD"/>
    <w:rsid w:val="00FA14BA"/>
    <w:rsid w:val="00FA43F8"/>
    <w:rsid w:val="00FA632C"/>
    <w:rsid w:val="00FB3206"/>
    <w:rsid w:val="00FB421D"/>
    <w:rsid w:val="00FB5651"/>
    <w:rsid w:val="00FC04AE"/>
    <w:rsid w:val="00FC2540"/>
    <w:rsid w:val="00FC792B"/>
    <w:rsid w:val="00FC7D38"/>
    <w:rsid w:val="00FD10F8"/>
    <w:rsid w:val="00FD1478"/>
    <w:rsid w:val="00FD38F5"/>
    <w:rsid w:val="00FD6476"/>
    <w:rsid w:val="00FE1286"/>
    <w:rsid w:val="00FE165E"/>
    <w:rsid w:val="00FE3E81"/>
    <w:rsid w:val="00FE4204"/>
    <w:rsid w:val="00FE6490"/>
    <w:rsid w:val="00FE7B85"/>
    <w:rsid w:val="00FF09B8"/>
    <w:rsid w:val="00FF2166"/>
    <w:rsid w:val="00FF4D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6F11FE"/>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6F11FE"/>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085776"/>
    <w:pPr>
      <w:tabs>
        <w:tab w:val="left" w:pos="1100"/>
        <w:tab w:val="right" w:leader="dot" w:pos="8395"/>
      </w:tabs>
      <w:spacing w:before="0" w:after="0" w:line="240" w:lineRule="auto"/>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085776"/>
    <w:pPr>
      <w:tabs>
        <w:tab w:val="left" w:pos="1540"/>
        <w:tab w:val="right" w:leader="dot" w:pos="8393"/>
      </w:tabs>
      <w:spacing w:before="0" w:after="0"/>
      <w:ind w:left="660"/>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29731">
      <w:bodyDiv w:val="1"/>
      <w:marLeft w:val="0"/>
      <w:marRight w:val="0"/>
      <w:marTop w:val="0"/>
      <w:marBottom w:val="0"/>
      <w:divBdr>
        <w:top w:val="none" w:sz="0" w:space="0" w:color="auto"/>
        <w:left w:val="none" w:sz="0" w:space="0" w:color="auto"/>
        <w:bottom w:val="none" w:sz="0" w:space="0" w:color="auto"/>
        <w:right w:val="none" w:sz="0" w:space="0" w:color="auto"/>
      </w:divBdr>
    </w:div>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14616309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1690983037">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www.googleapis.com/calendar/v3/calendars/primary/events"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6.jpeg"/><Relationship Id="rId25" Type="http://schemas.openxmlformats.org/officeDocument/2006/relationships/hyperlink" Target="https://www.googleapis.com/oauth2/v4/token"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s://github.com/dries007/ModernMasterMin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developers.google.com/identity/protocols/OAuth2ForDevices" TargetMode="Externa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A1C2B"/>
    <w:rsid w:val="00321104"/>
    <w:rsid w:val="00322A9D"/>
    <w:rsid w:val="003C60BF"/>
    <w:rsid w:val="004246B8"/>
    <w:rsid w:val="0047556B"/>
    <w:rsid w:val="004F6477"/>
    <w:rsid w:val="00527707"/>
    <w:rsid w:val="0061606E"/>
    <w:rsid w:val="006B075B"/>
    <w:rsid w:val="006C640D"/>
    <w:rsid w:val="006D5DA6"/>
    <w:rsid w:val="008258DC"/>
    <w:rsid w:val="008C5C58"/>
    <w:rsid w:val="00977A7A"/>
    <w:rsid w:val="009C0A5D"/>
    <w:rsid w:val="009F1DF6"/>
    <w:rsid w:val="00B91A16"/>
    <w:rsid w:val="00C82321"/>
    <w:rsid w:val="00C83652"/>
    <w:rsid w:val="00D016C8"/>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60479947-29B3-40F2-9A8D-6DD8B043B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2138</TotalTime>
  <Pages>1</Pages>
  <Words>4253</Words>
  <Characters>24245</Characters>
  <Application>Microsoft Office Word</Application>
  <DocSecurity>0</DocSecurity>
  <Lines>202</Lines>
  <Paragraphs>56</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Smartclock</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28442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SmartClock</dc:title>
  <dc:subject>Project II – ICT-Elektronica</dc:subject>
  <dc:creator>Dries Kennes &amp; Michiel Bellekens</dc:creator>
  <cp:keywords>Project II</cp:keywords>
  <cp:lastModifiedBy>Dries Kennes</cp:lastModifiedBy>
  <cp:revision>390</cp:revision>
  <cp:lastPrinted>2015-05-18T20:14:00Z</cp:lastPrinted>
  <dcterms:created xsi:type="dcterms:W3CDTF">2016-05-07T17:12:00Z</dcterms:created>
  <dcterms:modified xsi:type="dcterms:W3CDTF">2016-05-20T15:44:00Z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