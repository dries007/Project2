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E96" w:rsidRDefault="00065C84">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5F5E96">
                                      <w:t>Dries Kennes &amp; Michiel Bellekens</w:t>
                                    </w:r>
                                  </w:sdtContent>
                                </w:sdt>
                                <w:r w:rsidR="005F5E96">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5F5E96">
                                      <w:t>Project II</w:t>
                                    </w:r>
                                  </w:sdtContent>
                                </w:sdt>
                                <w:r w:rsidR="005F5E96">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5F5E96">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5F5E96" w:rsidRDefault="00065C84">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5F5E96">
                                <w:t>Dries Kennes &amp; Michiel Bellekens</w:t>
                              </w:r>
                            </w:sdtContent>
                          </w:sdt>
                          <w:r w:rsidR="005F5E96">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5F5E96">
                                <w:t>Project II</w:t>
                              </w:r>
                            </w:sdtContent>
                          </w:sdt>
                          <w:r w:rsidR="005F5E96">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5F5E96">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7635240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5F5E96" w:rsidRDefault="005F5E96">
                                    <w:pPr>
                                      <w:pStyle w:val="Titel1"/>
                                    </w:pPr>
                                    <w:r>
                                      <w:t>Smartclock</w:t>
                                    </w:r>
                                  </w:p>
                                </w:sdtContent>
                              </w:sdt>
                              <w:p w:rsidR="005F5E96" w:rsidRDefault="00065C84">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5F5E96">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5F5E96" w:rsidRDefault="005F5E96">
                              <w:pPr>
                                <w:pStyle w:val="Titel1"/>
                              </w:pPr>
                              <w:r>
                                <w:t>Smartclock</w:t>
                              </w:r>
                            </w:p>
                          </w:sdtContent>
                        </w:sdt>
                        <w:p w:rsidR="005F5E96" w:rsidRDefault="00065C84">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5F5E96">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0549567"/>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 Fase 2</w:t>
      </w:r>
      <w:r w:rsidR="003C25D6">
        <w:t xml:space="preserve"> aan Thomas More Mechelen op Campus De Nayer. </w:t>
      </w:r>
    </w:p>
    <w:p w:rsidR="00F1350B" w:rsidRDefault="003E0D1B" w:rsidP="005A5597">
      <w:r>
        <w:t xml:space="preserve">Dit project heeft als doel het maken van een smartclock.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wektijd instellen. Dit betekent dat onafhankelijk van de afspraken de wekker nooit vroeger dan het minimum en later dan het maximum mag afgaan.</w:t>
      </w:r>
      <w:r w:rsidR="00FB421D">
        <w:t xml:space="preserve"> Tot slot zijn er nog enkele instellingen voor de lay-out op het scherm zoals het formaat en de font size van de tijd en de datum.</w:t>
      </w:r>
    </w:p>
    <w:p w:rsidR="003C25D6" w:rsidRDefault="005A5597" w:rsidP="003C25D6">
      <w:r>
        <w:t>Ons</w:t>
      </w:r>
      <w:r w:rsidR="00157219">
        <w:t xml:space="preserve">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bookmarkStart w:id="7" w:name="_Toc450549568" w:displacedByCustomXml="next"/>
    <w:sdt>
      <w:sdtPr>
        <w:rPr>
          <w:rFonts w:asciiTheme="minorHAnsi" w:eastAsiaTheme="minorHAnsi" w:hAnsiTheme="minorHAnsi" w:cstheme="minorBidi"/>
          <w:color w:val="595959" w:themeColor="text1" w:themeTint="A6"/>
          <w:sz w:val="22"/>
          <w:szCs w:val="20"/>
        </w:rPr>
        <w:id w:val="651875292"/>
        <w:docPartObj>
          <w:docPartGallery w:val="Table of Contents"/>
          <w:docPartUnique/>
        </w:docPartObj>
      </w:sdtPr>
      <w:sdtEndPr>
        <w:rPr>
          <w:b/>
          <w:bCs/>
          <w:color w:val="auto"/>
        </w:rPr>
      </w:sdtEndPr>
      <w:sdtContent>
        <w:p w:rsidR="003C25D6" w:rsidRDefault="003C25D6" w:rsidP="00FC04AE">
          <w:pPr>
            <w:pStyle w:val="Kop1"/>
          </w:pPr>
          <w:r>
            <w:t>Inhoud</w:t>
          </w:r>
          <w:bookmarkEnd w:id="7"/>
        </w:p>
        <w:p w:rsidR="00EA26A9" w:rsidRDefault="003C25D6">
          <w:pPr>
            <w:pStyle w:val="Inhopg1"/>
            <w:rPr>
              <w:rFonts w:eastAsiaTheme="minorEastAsia"/>
              <w:noProof/>
              <w:szCs w:val="22"/>
              <w:lang w:val="en-US" w:eastAsia="en-US"/>
            </w:rPr>
          </w:pPr>
          <w:r>
            <w:fldChar w:fldCharType="begin"/>
          </w:r>
          <w:r>
            <w:instrText xml:space="preserve"> TOC \o "1-3" \h \z \u </w:instrText>
          </w:r>
          <w:r>
            <w:fldChar w:fldCharType="separate"/>
          </w:r>
          <w:hyperlink w:anchor="_Toc450549567" w:history="1">
            <w:r w:rsidR="00EA26A9" w:rsidRPr="00DA7E71">
              <w:rPr>
                <w:rStyle w:val="Hyperlink"/>
                <w:noProof/>
              </w:rPr>
              <w:t>1</w:t>
            </w:r>
            <w:r w:rsidR="00EA26A9">
              <w:rPr>
                <w:rFonts w:eastAsiaTheme="minorEastAsia"/>
                <w:noProof/>
                <w:szCs w:val="22"/>
                <w:lang w:val="en-US" w:eastAsia="en-US"/>
              </w:rPr>
              <w:tab/>
            </w:r>
            <w:r w:rsidR="00EA26A9" w:rsidRPr="00DA7E71">
              <w:rPr>
                <w:rStyle w:val="Hyperlink"/>
                <w:noProof/>
              </w:rPr>
              <w:t>Voorwoord</w:t>
            </w:r>
            <w:r w:rsidR="00EA26A9">
              <w:rPr>
                <w:noProof/>
                <w:webHidden/>
              </w:rPr>
              <w:tab/>
            </w:r>
            <w:r w:rsidR="00EA26A9">
              <w:rPr>
                <w:noProof/>
                <w:webHidden/>
              </w:rPr>
              <w:fldChar w:fldCharType="begin"/>
            </w:r>
            <w:r w:rsidR="00EA26A9">
              <w:rPr>
                <w:noProof/>
                <w:webHidden/>
              </w:rPr>
              <w:instrText xml:space="preserve"> PAGEREF _Toc450549567 \h </w:instrText>
            </w:r>
            <w:r w:rsidR="00EA26A9">
              <w:rPr>
                <w:noProof/>
                <w:webHidden/>
              </w:rPr>
            </w:r>
            <w:r w:rsidR="00EA26A9">
              <w:rPr>
                <w:noProof/>
                <w:webHidden/>
              </w:rPr>
              <w:fldChar w:fldCharType="separate"/>
            </w:r>
            <w:r w:rsidR="00ED3BD2">
              <w:rPr>
                <w:noProof/>
                <w:webHidden/>
              </w:rPr>
              <w:t>1</w:t>
            </w:r>
            <w:r w:rsidR="00EA26A9">
              <w:rPr>
                <w:noProof/>
                <w:webHidden/>
              </w:rPr>
              <w:fldChar w:fldCharType="end"/>
            </w:r>
          </w:hyperlink>
        </w:p>
        <w:p w:rsidR="00EA26A9" w:rsidRDefault="00065C84">
          <w:pPr>
            <w:pStyle w:val="Inhopg1"/>
            <w:rPr>
              <w:rFonts w:eastAsiaTheme="minorEastAsia"/>
              <w:noProof/>
              <w:szCs w:val="22"/>
              <w:lang w:val="en-US" w:eastAsia="en-US"/>
            </w:rPr>
          </w:pPr>
          <w:hyperlink w:anchor="_Toc450549568" w:history="1">
            <w:r w:rsidR="00EA26A9" w:rsidRPr="00DA7E71">
              <w:rPr>
                <w:rStyle w:val="Hyperlink"/>
                <w:noProof/>
              </w:rPr>
              <w:t>2</w:t>
            </w:r>
            <w:r w:rsidR="00EA26A9">
              <w:rPr>
                <w:rFonts w:eastAsiaTheme="minorEastAsia"/>
                <w:noProof/>
                <w:szCs w:val="22"/>
                <w:lang w:val="en-US" w:eastAsia="en-US"/>
              </w:rPr>
              <w:tab/>
            </w:r>
            <w:r w:rsidR="00EA26A9" w:rsidRPr="00DA7E71">
              <w:rPr>
                <w:rStyle w:val="Hyperlink"/>
                <w:noProof/>
              </w:rPr>
              <w:t>Inhoud</w:t>
            </w:r>
            <w:r w:rsidR="00EA26A9">
              <w:rPr>
                <w:noProof/>
                <w:webHidden/>
              </w:rPr>
              <w:tab/>
            </w:r>
            <w:r w:rsidR="00EA26A9">
              <w:rPr>
                <w:noProof/>
                <w:webHidden/>
              </w:rPr>
              <w:fldChar w:fldCharType="begin"/>
            </w:r>
            <w:r w:rsidR="00EA26A9">
              <w:rPr>
                <w:noProof/>
                <w:webHidden/>
              </w:rPr>
              <w:instrText xml:space="preserve"> PAGEREF _Toc450549568 \h </w:instrText>
            </w:r>
            <w:r w:rsidR="00EA26A9">
              <w:rPr>
                <w:noProof/>
                <w:webHidden/>
              </w:rPr>
            </w:r>
            <w:r w:rsidR="00EA26A9">
              <w:rPr>
                <w:noProof/>
                <w:webHidden/>
              </w:rPr>
              <w:fldChar w:fldCharType="separate"/>
            </w:r>
            <w:r w:rsidR="00ED3BD2">
              <w:rPr>
                <w:noProof/>
                <w:webHidden/>
              </w:rPr>
              <w:t>2</w:t>
            </w:r>
            <w:r w:rsidR="00EA26A9">
              <w:rPr>
                <w:noProof/>
                <w:webHidden/>
              </w:rPr>
              <w:fldChar w:fldCharType="end"/>
            </w:r>
          </w:hyperlink>
        </w:p>
        <w:p w:rsidR="00EA26A9" w:rsidRDefault="00065C84">
          <w:pPr>
            <w:pStyle w:val="Inhopg1"/>
            <w:rPr>
              <w:rFonts w:eastAsiaTheme="minorEastAsia"/>
              <w:noProof/>
              <w:szCs w:val="22"/>
              <w:lang w:val="en-US" w:eastAsia="en-US"/>
            </w:rPr>
          </w:pPr>
          <w:hyperlink w:anchor="_Toc450549569" w:history="1">
            <w:r w:rsidR="00EA26A9" w:rsidRPr="00DA7E71">
              <w:rPr>
                <w:rStyle w:val="Hyperlink"/>
                <w:noProof/>
              </w:rPr>
              <w:t>3</w:t>
            </w:r>
            <w:r w:rsidR="00EA26A9">
              <w:rPr>
                <w:rFonts w:eastAsiaTheme="minorEastAsia"/>
                <w:noProof/>
                <w:szCs w:val="22"/>
                <w:lang w:val="en-US" w:eastAsia="en-US"/>
              </w:rPr>
              <w:tab/>
            </w:r>
            <w:r w:rsidR="00EA26A9" w:rsidRPr="00DA7E71">
              <w:rPr>
                <w:rStyle w:val="Hyperlink"/>
                <w:noProof/>
              </w:rPr>
              <w:t>Hardware</w:t>
            </w:r>
            <w:r w:rsidR="00EA26A9">
              <w:rPr>
                <w:noProof/>
                <w:webHidden/>
              </w:rPr>
              <w:tab/>
            </w:r>
            <w:r w:rsidR="00EA26A9">
              <w:rPr>
                <w:noProof/>
                <w:webHidden/>
              </w:rPr>
              <w:fldChar w:fldCharType="begin"/>
            </w:r>
            <w:r w:rsidR="00EA26A9">
              <w:rPr>
                <w:noProof/>
                <w:webHidden/>
              </w:rPr>
              <w:instrText xml:space="preserve"> PAGEREF _Toc450549569 \h </w:instrText>
            </w:r>
            <w:r w:rsidR="00EA26A9">
              <w:rPr>
                <w:noProof/>
                <w:webHidden/>
              </w:rPr>
            </w:r>
            <w:r w:rsidR="00EA26A9">
              <w:rPr>
                <w:noProof/>
                <w:webHidden/>
              </w:rPr>
              <w:fldChar w:fldCharType="separate"/>
            </w:r>
            <w:r w:rsidR="00ED3BD2">
              <w:rPr>
                <w:noProof/>
                <w:webHidden/>
              </w:rPr>
              <w:t>3</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70" w:history="1">
            <w:r w:rsidR="00EA26A9" w:rsidRPr="00DA7E71">
              <w:rPr>
                <w:rStyle w:val="Hyperlink"/>
                <w:noProof/>
              </w:rPr>
              <w:t>3.1</w:t>
            </w:r>
            <w:r w:rsidR="00EA26A9">
              <w:rPr>
                <w:rFonts w:eastAsiaTheme="minorEastAsia"/>
                <w:noProof/>
                <w:szCs w:val="22"/>
                <w:lang w:val="en-US" w:eastAsia="en-US"/>
              </w:rPr>
              <w:tab/>
            </w:r>
            <w:r w:rsidR="00EA26A9" w:rsidRPr="00DA7E71">
              <w:rPr>
                <w:rStyle w:val="Hyperlink"/>
                <w:noProof/>
              </w:rPr>
              <w:t>Raspberry Pi Zero essential kit</w:t>
            </w:r>
            <w:r w:rsidR="00EA26A9">
              <w:rPr>
                <w:noProof/>
                <w:webHidden/>
              </w:rPr>
              <w:tab/>
            </w:r>
            <w:r w:rsidR="00EA26A9">
              <w:rPr>
                <w:noProof/>
                <w:webHidden/>
              </w:rPr>
              <w:fldChar w:fldCharType="begin"/>
            </w:r>
            <w:r w:rsidR="00EA26A9">
              <w:rPr>
                <w:noProof/>
                <w:webHidden/>
              </w:rPr>
              <w:instrText xml:space="preserve"> PAGEREF _Toc450549570 \h </w:instrText>
            </w:r>
            <w:r w:rsidR="00EA26A9">
              <w:rPr>
                <w:noProof/>
                <w:webHidden/>
              </w:rPr>
            </w:r>
            <w:r w:rsidR="00EA26A9">
              <w:rPr>
                <w:noProof/>
                <w:webHidden/>
              </w:rPr>
              <w:fldChar w:fldCharType="separate"/>
            </w:r>
            <w:r w:rsidR="00ED3BD2">
              <w:rPr>
                <w:noProof/>
                <w:webHidden/>
              </w:rPr>
              <w:t>3</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71" w:history="1">
            <w:r w:rsidR="00EA26A9" w:rsidRPr="00DA7E71">
              <w:rPr>
                <w:rStyle w:val="Hyperlink"/>
                <w:noProof/>
              </w:rPr>
              <w:t>3.2</w:t>
            </w:r>
            <w:r w:rsidR="00EA26A9">
              <w:rPr>
                <w:rFonts w:eastAsiaTheme="minorEastAsia"/>
                <w:noProof/>
                <w:szCs w:val="22"/>
                <w:lang w:val="en-US" w:eastAsia="en-US"/>
              </w:rPr>
              <w:tab/>
            </w:r>
            <w:r w:rsidR="00EA26A9" w:rsidRPr="00DA7E71">
              <w:rPr>
                <w:rStyle w:val="Hyperlink"/>
                <w:noProof/>
              </w:rPr>
              <w:t>I</w:t>
            </w:r>
            <w:r w:rsidR="00EA26A9" w:rsidRPr="00DA7E71">
              <w:rPr>
                <w:rStyle w:val="Hyperlink"/>
                <w:noProof/>
                <w:vertAlign w:val="superscript"/>
              </w:rPr>
              <w:t>2</w:t>
            </w:r>
            <w:r w:rsidR="00EA26A9" w:rsidRPr="00DA7E71">
              <w:rPr>
                <w:rStyle w:val="Hyperlink"/>
                <w:noProof/>
              </w:rPr>
              <w:t>C RTC (DS3231)</w:t>
            </w:r>
            <w:r w:rsidR="00EA26A9">
              <w:rPr>
                <w:noProof/>
                <w:webHidden/>
              </w:rPr>
              <w:tab/>
            </w:r>
            <w:r w:rsidR="00EA26A9">
              <w:rPr>
                <w:noProof/>
                <w:webHidden/>
              </w:rPr>
              <w:fldChar w:fldCharType="begin"/>
            </w:r>
            <w:r w:rsidR="00EA26A9">
              <w:rPr>
                <w:noProof/>
                <w:webHidden/>
              </w:rPr>
              <w:instrText xml:space="preserve"> PAGEREF _Toc450549571 \h </w:instrText>
            </w:r>
            <w:r w:rsidR="00EA26A9">
              <w:rPr>
                <w:noProof/>
                <w:webHidden/>
              </w:rPr>
            </w:r>
            <w:r w:rsidR="00EA26A9">
              <w:rPr>
                <w:noProof/>
                <w:webHidden/>
              </w:rPr>
              <w:fldChar w:fldCharType="separate"/>
            </w:r>
            <w:r w:rsidR="00ED3BD2">
              <w:rPr>
                <w:noProof/>
                <w:webHidden/>
              </w:rPr>
              <w:t>3</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72" w:history="1">
            <w:r w:rsidR="00EA26A9" w:rsidRPr="00DA7E71">
              <w:rPr>
                <w:rStyle w:val="Hyperlink"/>
                <w:noProof/>
              </w:rPr>
              <w:t>3.3</w:t>
            </w:r>
            <w:r w:rsidR="00EA26A9">
              <w:rPr>
                <w:rFonts w:eastAsiaTheme="minorEastAsia"/>
                <w:noProof/>
                <w:szCs w:val="22"/>
                <w:lang w:val="en-US" w:eastAsia="en-US"/>
              </w:rPr>
              <w:tab/>
            </w:r>
            <w:r w:rsidR="00EA26A9" w:rsidRPr="00DA7E71">
              <w:rPr>
                <w:rStyle w:val="Hyperlink"/>
                <w:noProof/>
              </w:rPr>
              <w:t>2.4” 240x320 spi tft lcd</w:t>
            </w:r>
            <w:r w:rsidR="00EA26A9">
              <w:rPr>
                <w:noProof/>
                <w:webHidden/>
              </w:rPr>
              <w:tab/>
            </w:r>
            <w:r w:rsidR="00EA26A9">
              <w:rPr>
                <w:noProof/>
                <w:webHidden/>
              </w:rPr>
              <w:fldChar w:fldCharType="begin"/>
            </w:r>
            <w:r w:rsidR="00EA26A9">
              <w:rPr>
                <w:noProof/>
                <w:webHidden/>
              </w:rPr>
              <w:instrText xml:space="preserve"> PAGEREF _Toc450549572 \h </w:instrText>
            </w:r>
            <w:r w:rsidR="00EA26A9">
              <w:rPr>
                <w:noProof/>
                <w:webHidden/>
              </w:rPr>
            </w:r>
            <w:r w:rsidR="00EA26A9">
              <w:rPr>
                <w:noProof/>
                <w:webHidden/>
              </w:rPr>
              <w:fldChar w:fldCharType="separate"/>
            </w:r>
            <w:r w:rsidR="00ED3BD2">
              <w:rPr>
                <w:noProof/>
                <w:webHidden/>
              </w:rPr>
              <w:t>4</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73" w:history="1">
            <w:r w:rsidR="00EA26A9" w:rsidRPr="00DA7E71">
              <w:rPr>
                <w:rStyle w:val="Hyperlink"/>
                <w:noProof/>
              </w:rPr>
              <w:t>3.4</w:t>
            </w:r>
            <w:r w:rsidR="00EA26A9">
              <w:rPr>
                <w:rFonts w:eastAsiaTheme="minorEastAsia"/>
                <w:noProof/>
                <w:szCs w:val="22"/>
                <w:lang w:val="en-US" w:eastAsia="en-US"/>
              </w:rPr>
              <w:tab/>
            </w:r>
            <w:r w:rsidR="00EA26A9" w:rsidRPr="00DA7E71">
              <w:rPr>
                <w:rStyle w:val="Hyperlink"/>
                <w:noProof/>
              </w:rPr>
              <w:t>De PCBs</w:t>
            </w:r>
            <w:r w:rsidR="00EA26A9">
              <w:rPr>
                <w:noProof/>
                <w:webHidden/>
              </w:rPr>
              <w:tab/>
            </w:r>
            <w:r w:rsidR="00EA26A9">
              <w:rPr>
                <w:noProof/>
                <w:webHidden/>
              </w:rPr>
              <w:fldChar w:fldCharType="begin"/>
            </w:r>
            <w:r w:rsidR="00EA26A9">
              <w:rPr>
                <w:noProof/>
                <w:webHidden/>
              </w:rPr>
              <w:instrText xml:space="preserve"> PAGEREF _Toc450549573 \h </w:instrText>
            </w:r>
            <w:r w:rsidR="00EA26A9">
              <w:rPr>
                <w:noProof/>
                <w:webHidden/>
              </w:rPr>
            </w:r>
            <w:r w:rsidR="00EA26A9">
              <w:rPr>
                <w:noProof/>
                <w:webHidden/>
              </w:rPr>
              <w:fldChar w:fldCharType="separate"/>
            </w:r>
            <w:r w:rsidR="00ED3BD2">
              <w:rPr>
                <w:noProof/>
                <w:webHidden/>
              </w:rPr>
              <w:t>4</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74" w:history="1">
            <w:r w:rsidR="00EA26A9" w:rsidRPr="00DA7E71">
              <w:rPr>
                <w:rStyle w:val="Hyperlink"/>
                <w:noProof/>
              </w:rPr>
              <w:t>3.5</w:t>
            </w:r>
            <w:r w:rsidR="00EA26A9">
              <w:rPr>
                <w:rFonts w:eastAsiaTheme="minorEastAsia"/>
                <w:noProof/>
                <w:szCs w:val="22"/>
                <w:lang w:val="en-US" w:eastAsia="en-US"/>
              </w:rPr>
              <w:tab/>
            </w:r>
            <w:r w:rsidR="00EA26A9" w:rsidRPr="00DA7E71">
              <w:rPr>
                <w:rStyle w:val="Hyperlink"/>
                <w:noProof/>
              </w:rPr>
              <w:t>Overige onderdelen</w:t>
            </w:r>
            <w:r w:rsidR="00EA26A9">
              <w:rPr>
                <w:noProof/>
                <w:webHidden/>
              </w:rPr>
              <w:tab/>
            </w:r>
            <w:r w:rsidR="00EA26A9">
              <w:rPr>
                <w:noProof/>
                <w:webHidden/>
              </w:rPr>
              <w:fldChar w:fldCharType="begin"/>
            </w:r>
            <w:r w:rsidR="00EA26A9">
              <w:rPr>
                <w:noProof/>
                <w:webHidden/>
              </w:rPr>
              <w:instrText xml:space="preserve"> PAGEREF _Toc450549574 \h </w:instrText>
            </w:r>
            <w:r w:rsidR="00EA26A9">
              <w:rPr>
                <w:noProof/>
                <w:webHidden/>
              </w:rPr>
            </w:r>
            <w:r w:rsidR="00EA26A9">
              <w:rPr>
                <w:noProof/>
                <w:webHidden/>
              </w:rPr>
              <w:fldChar w:fldCharType="separate"/>
            </w:r>
            <w:r w:rsidR="00ED3BD2">
              <w:rPr>
                <w:noProof/>
                <w:webHidden/>
              </w:rPr>
              <w:t>5</w:t>
            </w:r>
            <w:r w:rsidR="00EA26A9">
              <w:rPr>
                <w:noProof/>
                <w:webHidden/>
              </w:rPr>
              <w:fldChar w:fldCharType="end"/>
            </w:r>
          </w:hyperlink>
        </w:p>
        <w:p w:rsidR="00EA26A9" w:rsidRDefault="00065C84">
          <w:pPr>
            <w:pStyle w:val="Inhopg1"/>
            <w:rPr>
              <w:rFonts w:eastAsiaTheme="minorEastAsia"/>
              <w:noProof/>
              <w:szCs w:val="22"/>
              <w:lang w:val="en-US" w:eastAsia="en-US"/>
            </w:rPr>
          </w:pPr>
          <w:hyperlink w:anchor="_Toc450549575" w:history="1">
            <w:r w:rsidR="00EA26A9" w:rsidRPr="00DA7E71">
              <w:rPr>
                <w:rStyle w:val="Hyperlink"/>
                <w:noProof/>
              </w:rPr>
              <w:t>4</w:t>
            </w:r>
            <w:r w:rsidR="00EA26A9">
              <w:rPr>
                <w:rFonts w:eastAsiaTheme="minorEastAsia"/>
                <w:noProof/>
                <w:szCs w:val="22"/>
                <w:lang w:val="en-US" w:eastAsia="en-US"/>
              </w:rPr>
              <w:tab/>
            </w:r>
            <w:r w:rsidR="00EA26A9" w:rsidRPr="00DA7E71">
              <w:rPr>
                <w:rStyle w:val="Hyperlink"/>
                <w:noProof/>
              </w:rPr>
              <w:t>Software</w:t>
            </w:r>
            <w:r w:rsidR="00EA26A9">
              <w:rPr>
                <w:noProof/>
                <w:webHidden/>
              </w:rPr>
              <w:tab/>
            </w:r>
            <w:r w:rsidR="00EA26A9">
              <w:rPr>
                <w:noProof/>
                <w:webHidden/>
              </w:rPr>
              <w:fldChar w:fldCharType="begin"/>
            </w:r>
            <w:r w:rsidR="00EA26A9">
              <w:rPr>
                <w:noProof/>
                <w:webHidden/>
              </w:rPr>
              <w:instrText xml:space="preserve"> PAGEREF _Toc450549575 \h </w:instrText>
            </w:r>
            <w:r w:rsidR="00EA26A9">
              <w:rPr>
                <w:noProof/>
                <w:webHidden/>
              </w:rPr>
            </w:r>
            <w:r w:rsidR="00EA26A9">
              <w:rPr>
                <w:noProof/>
                <w:webHidden/>
              </w:rPr>
              <w:fldChar w:fldCharType="separate"/>
            </w:r>
            <w:r w:rsidR="00ED3BD2">
              <w:rPr>
                <w:noProof/>
                <w:webHidden/>
              </w:rPr>
              <w:t>6</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76" w:history="1">
            <w:r w:rsidR="00EA26A9" w:rsidRPr="00DA7E71">
              <w:rPr>
                <w:rStyle w:val="Hyperlink"/>
                <w:noProof/>
              </w:rPr>
              <w:t>4.1</w:t>
            </w:r>
            <w:r w:rsidR="00EA26A9">
              <w:rPr>
                <w:rFonts w:eastAsiaTheme="minorEastAsia"/>
                <w:noProof/>
                <w:szCs w:val="22"/>
                <w:lang w:val="en-US" w:eastAsia="en-US"/>
              </w:rPr>
              <w:tab/>
            </w:r>
            <w:r w:rsidR="00EA26A9" w:rsidRPr="00DA7E71">
              <w:rPr>
                <w:rStyle w:val="Hyperlink"/>
                <w:noProof/>
              </w:rPr>
              <w:t>De memory map</w:t>
            </w:r>
            <w:r w:rsidR="00EA26A9">
              <w:rPr>
                <w:noProof/>
                <w:webHidden/>
              </w:rPr>
              <w:tab/>
            </w:r>
            <w:r w:rsidR="00EA26A9">
              <w:rPr>
                <w:noProof/>
                <w:webHidden/>
              </w:rPr>
              <w:fldChar w:fldCharType="begin"/>
            </w:r>
            <w:r w:rsidR="00EA26A9">
              <w:rPr>
                <w:noProof/>
                <w:webHidden/>
              </w:rPr>
              <w:instrText xml:space="preserve"> PAGEREF _Toc450549576 \h </w:instrText>
            </w:r>
            <w:r w:rsidR="00EA26A9">
              <w:rPr>
                <w:noProof/>
                <w:webHidden/>
              </w:rPr>
            </w:r>
            <w:r w:rsidR="00EA26A9">
              <w:rPr>
                <w:noProof/>
                <w:webHidden/>
              </w:rPr>
              <w:fldChar w:fldCharType="separate"/>
            </w:r>
            <w:r w:rsidR="00ED3BD2">
              <w:rPr>
                <w:noProof/>
                <w:webHidden/>
              </w:rPr>
              <w:t>6</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77" w:history="1">
            <w:r w:rsidR="00EA26A9" w:rsidRPr="00DA7E71">
              <w:rPr>
                <w:rStyle w:val="Hyperlink"/>
                <w:noProof/>
              </w:rPr>
              <w:t>4.2</w:t>
            </w:r>
            <w:r w:rsidR="00EA26A9">
              <w:rPr>
                <w:rFonts w:eastAsiaTheme="minorEastAsia"/>
                <w:noProof/>
                <w:szCs w:val="22"/>
                <w:lang w:val="en-US" w:eastAsia="en-US"/>
              </w:rPr>
              <w:tab/>
            </w:r>
            <w:r w:rsidR="00EA26A9" w:rsidRPr="00DA7E71">
              <w:rPr>
                <w:rStyle w:val="Hyperlink"/>
                <w:noProof/>
              </w:rPr>
              <w:t>Het WS2812 protocol</w:t>
            </w:r>
            <w:r w:rsidR="00EA26A9">
              <w:rPr>
                <w:noProof/>
                <w:webHidden/>
              </w:rPr>
              <w:tab/>
            </w:r>
            <w:r w:rsidR="00EA26A9">
              <w:rPr>
                <w:noProof/>
                <w:webHidden/>
              </w:rPr>
              <w:fldChar w:fldCharType="begin"/>
            </w:r>
            <w:r w:rsidR="00EA26A9">
              <w:rPr>
                <w:noProof/>
                <w:webHidden/>
              </w:rPr>
              <w:instrText xml:space="preserve"> PAGEREF _Toc450549577 \h </w:instrText>
            </w:r>
            <w:r w:rsidR="00EA26A9">
              <w:rPr>
                <w:noProof/>
                <w:webHidden/>
              </w:rPr>
            </w:r>
            <w:r w:rsidR="00EA26A9">
              <w:rPr>
                <w:noProof/>
                <w:webHidden/>
              </w:rPr>
              <w:fldChar w:fldCharType="separate"/>
            </w:r>
            <w:r w:rsidR="00ED3BD2">
              <w:rPr>
                <w:noProof/>
                <w:webHidden/>
              </w:rPr>
              <w:t>7</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78" w:history="1">
            <w:r w:rsidR="00EA26A9" w:rsidRPr="00DA7E71">
              <w:rPr>
                <w:rStyle w:val="Hyperlink"/>
                <w:noProof/>
              </w:rPr>
              <w:t>4.3</w:t>
            </w:r>
            <w:r w:rsidR="00EA26A9">
              <w:rPr>
                <w:rFonts w:eastAsiaTheme="minorEastAsia"/>
                <w:noProof/>
                <w:szCs w:val="22"/>
                <w:lang w:val="en-US" w:eastAsia="en-US"/>
              </w:rPr>
              <w:tab/>
            </w:r>
            <w:r w:rsidR="00EA26A9" w:rsidRPr="00DA7E71">
              <w:rPr>
                <w:rStyle w:val="Hyperlink"/>
                <w:noProof/>
              </w:rPr>
              <w:t>De AVR software</w:t>
            </w:r>
            <w:r w:rsidR="00EA26A9">
              <w:rPr>
                <w:noProof/>
                <w:webHidden/>
              </w:rPr>
              <w:tab/>
            </w:r>
            <w:r w:rsidR="00EA26A9">
              <w:rPr>
                <w:noProof/>
                <w:webHidden/>
              </w:rPr>
              <w:fldChar w:fldCharType="begin"/>
            </w:r>
            <w:r w:rsidR="00EA26A9">
              <w:rPr>
                <w:noProof/>
                <w:webHidden/>
              </w:rPr>
              <w:instrText xml:space="preserve"> PAGEREF _Toc450549578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79" w:history="1">
            <w:r w:rsidR="00EA26A9" w:rsidRPr="00DA7E71">
              <w:rPr>
                <w:rStyle w:val="Hyperlink"/>
                <w:noProof/>
              </w:rPr>
              <w:t>4.3.1</w:t>
            </w:r>
            <w:r w:rsidR="00EA26A9">
              <w:rPr>
                <w:rFonts w:eastAsiaTheme="minorEastAsia"/>
                <w:noProof/>
                <w:szCs w:val="22"/>
                <w:lang w:val="en-US" w:eastAsia="en-US"/>
              </w:rPr>
              <w:tab/>
            </w:r>
            <w:r w:rsidR="00EA26A9" w:rsidRPr="00DA7E71">
              <w:rPr>
                <w:rStyle w:val="Hyperlink"/>
                <w:noProof/>
              </w:rPr>
              <w:t>Het hoofdprogramma (main)</w:t>
            </w:r>
            <w:r w:rsidR="00EA26A9">
              <w:rPr>
                <w:noProof/>
                <w:webHidden/>
              </w:rPr>
              <w:tab/>
            </w:r>
            <w:r w:rsidR="00EA26A9">
              <w:rPr>
                <w:noProof/>
                <w:webHidden/>
              </w:rPr>
              <w:fldChar w:fldCharType="begin"/>
            </w:r>
            <w:r w:rsidR="00EA26A9">
              <w:rPr>
                <w:noProof/>
                <w:webHidden/>
              </w:rPr>
              <w:instrText xml:space="preserve"> PAGEREF _Toc450549579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80" w:history="1">
            <w:r w:rsidR="00EA26A9" w:rsidRPr="00DA7E71">
              <w:rPr>
                <w:rStyle w:val="Hyperlink"/>
                <w:noProof/>
              </w:rPr>
              <w:t>4.3.2</w:t>
            </w:r>
            <w:r w:rsidR="00EA26A9">
              <w:rPr>
                <w:rFonts w:eastAsiaTheme="minorEastAsia"/>
                <w:noProof/>
                <w:szCs w:val="22"/>
                <w:lang w:val="en-US" w:eastAsia="en-US"/>
              </w:rPr>
              <w:tab/>
            </w:r>
            <w:r w:rsidR="00EA26A9" w:rsidRPr="00DA7E71">
              <w:rPr>
                <w:rStyle w:val="Hyperlink"/>
                <w:noProof/>
              </w:rPr>
              <w:t>De interrupt routine</w:t>
            </w:r>
            <w:r w:rsidR="00EA26A9">
              <w:rPr>
                <w:noProof/>
                <w:webHidden/>
              </w:rPr>
              <w:tab/>
            </w:r>
            <w:r w:rsidR="00EA26A9">
              <w:rPr>
                <w:noProof/>
                <w:webHidden/>
              </w:rPr>
              <w:fldChar w:fldCharType="begin"/>
            </w:r>
            <w:r w:rsidR="00EA26A9">
              <w:rPr>
                <w:noProof/>
                <w:webHidden/>
              </w:rPr>
              <w:instrText xml:space="preserve"> PAGEREF _Toc450549580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81" w:history="1">
            <w:r w:rsidR="00EA26A9" w:rsidRPr="00DA7E71">
              <w:rPr>
                <w:rStyle w:val="Hyperlink"/>
                <w:noProof/>
              </w:rPr>
              <w:t>4.3.3</w:t>
            </w:r>
            <w:r w:rsidR="00EA26A9">
              <w:rPr>
                <w:rFonts w:eastAsiaTheme="minorEastAsia"/>
                <w:noProof/>
                <w:szCs w:val="22"/>
                <w:lang w:val="en-US" w:eastAsia="en-US"/>
              </w:rPr>
              <w:tab/>
            </w:r>
            <w:r w:rsidR="00EA26A9" w:rsidRPr="00DA7E71">
              <w:rPr>
                <w:rStyle w:val="Hyperlink"/>
                <w:noProof/>
              </w:rPr>
              <w:t>De LCD driver</w:t>
            </w:r>
            <w:r w:rsidR="00EA26A9">
              <w:rPr>
                <w:noProof/>
                <w:webHidden/>
              </w:rPr>
              <w:tab/>
            </w:r>
            <w:r w:rsidR="00EA26A9">
              <w:rPr>
                <w:noProof/>
                <w:webHidden/>
              </w:rPr>
              <w:fldChar w:fldCharType="begin"/>
            </w:r>
            <w:r w:rsidR="00EA26A9">
              <w:rPr>
                <w:noProof/>
                <w:webHidden/>
              </w:rPr>
              <w:instrText xml:space="preserve"> PAGEREF _Toc450549581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82" w:history="1">
            <w:r w:rsidR="00EA26A9" w:rsidRPr="00DA7E71">
              <w:rPr>
                <w:rStyle w:val="Hyperlink"/>
                <w:noProof/>
              </w:rPr>
              <w:t>4.3.4</w:t>
            </w:r>
            <w:r w:rsidR="00EA26A9">
              <w:rPr>
                <w:rFonts w:eastAsiaTheme="minorEastAsia"/>
                <w:noProof/>
                <w:szCs w:val="22"/>
                <w:lang w:val="en-US" w:eastAsia="en-US"/>
              </w:rPr>
              <w:tab/>
            </w:r>
            <w:r w:rsidR="00EA26A9" w:rsidRPr="00DA7E71">
              <w:rPr>
                <w:rStyle w:val="Hyperlink"/>
                <w:noProof/>
              </w:rPr>
              <w:t>Debug code</w:t>
            </w:r>
            <w:r w:rsidR="00EA26A9">
              <w:rPr>
                <w:noProof/>
                <w:webHidden/>
              </w:rPr>
              <w:tab/>
            </w:r>
            <w:r w:rsidR="00EA26A9">
              <w:rPr>
                <w:noProof/>
                <w:webHidden/>
              </w:rPr>
              <w:fldChar w:fldCharType="begin"/>
            </w:r>
            <w:r w:rsidR="00EA26A9">
              <w:rPr>
                <w:noProof/>
                <w:webHidden/>
              </w:rPr>
              <w:instrText xml:space="preserve"> PAGEREF _Toc450549582 \h </w:instrText>
            </w:r>
            <w:r w:rsidR="00EA26A9">
              <w:rPr>
                <w:noProof/>
                <w:webHidden/>
              </w:rPr>
            </w:r>
            <w:r w:rsidR="00EA26A9">
              <w:rPr>
                <w:noProof/>
                <w:webHidden/>
              </w:rPr>
              <w:fldChar w:fldCharType="separate"/>
            </w:r>
            <w:r w:rsidR="00ED3BD2">
              <w:rPr>
                <w:noProof/>
                <w:webHidden/>
              </w:rPr>
              <w:t>8</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83" w:history="1">
            <w:r w:rsidR="00EA26A9" w:rsidRPr="00DA7E71">
              <w:rPr>
                <w:rStyle w:val="Hyperlink"/>
                <w:noProof/>
              </w:rPr>
              <w:t>4.3.5</w:t>
            </w:r>
            <w:r w:rsidR="00EA26A9">
              <w:rPr>
                <w:rFonts w:eastAsiaTheme="minorEastAsia"/>
                <w:noProof/>
                <w:szCs w:val="22"/>
                <w:lang w:val="en-US" w:eastAsia="en-US"/>
              </w:rPr>
              <w:tab/>
            </w:r>
            <w:r w:rsidR="00EA26A9" w:rsidRPr="00DA7E71">
              <w:rPr>
                <w:rStyle w:val="Hyperlink"/>
                <w:noProof/>
              </w:rPr>
              <w:t>De WS2812 driver</w:t>
            </w:r>
            <w:r w:rsidR="00EA26A9">
              <w:rPr>
                <w:noProof/>
                <w:webHidden/>
              </w:rPr>
              <w:tab/>
            </w:r>
            <w:r w:rsidR="00EA26A9">
              <w:rPr>
                <w:noProof/>
                <w:webHidden/>
              </w:rPr>
              <w:fldChar w:fldCharType="begin"/>
            </w:r>
            <w:r w:rsidR="00EA26A9">
              <w:rPr>
                <w:noProof/>
                <w:webHidden/>
              </w:rPr>
              <w:instrText xml:space="preserve"> PAGEREF _Toc450549583 \h </w:instrText>
            </w:r>
            <w:r w:rsidR="00EA26A9">
              <w:rPr>
                <w:noProof/>
                <w:webHidden/>
              </w:rPr>
            </w:r>
            <w:r w:rsidR="00EA26A9">
              <w:rPr>
                <w:noProof/>
                <w:webHidden/>
              </w:rPr>
              <w:fldChar w:fldCharType="separate"/>
            </w:r>
            <w:r w:rsidR="00ED3BD2">
              <w:rPr>
                <w:noProof/>
                <w:webHidden/>
              </w:rPr>
              <w:t>9</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84" w:history="1">
            <w:r w:rsidR="00EA26A9" w:rsidRPr="00DA7E71">
              <w:rPr>
                <w:rStyle w:val="Hyperlink"/>
                <w:noProof/>
              </w:rPr>
              <w:t>4.4</w:t>
            </w:r>
            <w:r w:rsidR="00EA26A9">
              <w:rPr>
                <w:rFonts w:eastAsiaTheme="minorEastAsia"/>
                <w:noProof/>
                <w:szCs w:val="22"/>
                <w:lang w:val="en-US" w:eastAsia="en-US"/>
              </w:rPr>
              <w:tab/>
            </w:r>
            <w:r w:rsidR="00EA26A9" w:rsidRPr="00DA7E71">
              <w:rPr>
                <w:rStyle w:val="Hyperlink"/>
                <w:noProof/>
              </w:rPr>
              <w:t>De SC12 Software</w:t>
            </w:r>
            <w:r w:rsidR="00EA26A9">
              <w:rPr>
                <w:noProof/>
                <w:webHidden/>
              </w:rPr>
              <w:tab/>
            </w:r>
            <w:r w:rsidR="00EA26A9">
              <w:rPr>
                <w:noProof/>
                <w:webHidden/>
              </w:rPr>
              <w:fldChar w:fldCharType="begin"/>
            </w:r>
            <w:r w:rsidR="00EA26A9">
              <w:rPr>
                <w:noProof/>
                <w:webHidden/>
              </w:rPr>
              <w:instrText xml:space="preserve"> PAGEREF _Toc450549584 \h </w:instrText>
            </w:r>
            <w:r w:rsidR="00EA26A9">
              <w:rPr>
                <w:noProof/>
                <w:webHidden/>
              </w:rPr>
            </w:r>
            <w:r w:rsidR="00EA26A9">
              <w:rPr>
                <w:noProof/>
                <w:webHidden/>
              </w:rPr>
              <w:fldChar w:fldCharType="separate"/>
            </w:r>
            <w:r w:rsidR="00ED3BD2">
              <w:rPr>
                <w:noProof/>
                <w:webHidden/>
              </w:rPr>
              <w:t>10</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85" w:history="1">
            <w:r w:rsidR="00EA26A9" w:rsidRPr="00DA7E71">
              <w:rPr>
                <w:rStyle w:val="Hyperlink"/>
                <w:noProof/>
              </w:rPr>
              <w:t>4.4.1</w:t>
            </w:r>
            <w:r w:rsidR="00EA26A9">
              <w:rPr>
                <w:rFonts w:eastAsiaTheme="minorEastAsia"/>
                <w:noProof/>
                <w:szCs w:val="22"/>
                <w:lang w:val="en-US" w:eastAsia="en-US"/>
              </w:rPr>
              <w:tab/>
            </w:r>
            <w:r w:rsidR="00EA26A9" w:rsidRPr="00DA7E71">
              <w:rPr>
                <w:rStyle w:val="Hyperlink"/>
                <w:noProof/>
              </w:rPr>
              <w:t>Het hoofdprogramma</w:t>
            </w:r>
            <w:r w:rsidR="00EA26A9">
              <w:rPr>
                <w:noProof/>
                <w:webHidden/>
              </w:rPr>
              <w:tab/>
            </w:r>
            <w:r w:rsidR="00EA26A9">
              <w:rPr>
                <w:noProof/>
                <w:webHidden/>
              </w:rPr>
              <w:fldChar w:fldCharType="begin"/>
            </w:r>
            <w:r w:rsidR="00EA26A9">
              <w:rPr>
                <w:noProof/>
                <w:webHidden/>
              </w:rPr>
              <w:instrText xml:space="preserve"> PAGEREF _Toc450549585 \h </w:instrText>
            </w:r>
            <w:r w:rsidR="00EA26A9">
              <w:rPr>
                <w:noProof/>
                <w:webHidden/>
              </w:rPr>
            </w:r>
            <w:r w:rsidR="00EA26A9">
              <w:rPr>
                <w:noProof/>
                <w:webHidden/>
              </w:rPr>
              <w:fldChar w:fldCharType="separate"/>
            </w:r>
            <w:r w:rsidR="00ED3BD2">
              <w:rPr>
                <w:noProof/>
                <w:webHidden/>
              </w:rPr>
              <w:t>10</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86" w:history="1">
            <w:r w:rsidR="00EA26A9" w:rsidRPr="00DA7E71">
              <w:rPr>
                <w:rStyle w:val="Hyperlink"/>
                <w:noProof/>
              </w:rPr>
              <w:t>4.4.2</w:t>
            </w:r>
            <w:r w:rsidR="00EA26A9">
              <w:rPr>
                <w:rFonts w:eastAsiaTheme="minorEastAsia"/>
                <w:noProof/>
                <w:szCs w:val="22"/>
                <w:lang w:val="en-US" w:eastAsia="en-US"/>
              </w:rPr>
              <w:tab/>
            </w:r>
            <w:r w:rsidR="00EA26A9" w:rsidRPr="00DA7E71">
              <w:rPr>
                <w:rStyle w:val="Hyperlink"/>
                <w:noProof/>
              </w:rPr>
              <w:t>IP2LCD</w:t>
            </w:r>
            <w:r w:rsidR="00EA26A9">
              <w:rPr>
                <w:noProof/>
                <w:webHidden/>
              </w:rPr>
              <w:tab/>
            </w:r>
            <w:r w:rsidR="00EA26A9">
              <w:rPr>
                <w:noProof/>
                <w:webHidden/>
              </w:rPr>
              <w:fldChar w:fldCharType="begin"/>
            </w:r>
            <w:r w:rsidR="00EA26A9">
              <w:rPr>
                <w:noProof/>
                <w:webHidden/>
              </w:rPr>
              <w:instrText xml:space="preserve"> PAGEREF _Toc450549586 \h </w:instrText>
            </w:r>
            <w:r w:rsidR="00EA26A9">
              <w:rPr>
                <w:noProof/>
                <w:webHidden/>
              </w:rPr>
            </w:r>
            <w:r w:rsidR="00EA26A9">
              <w:rPr>
                <w:noProof/>
                <w:webHidden/>
              </w:rPr>
              <w:fldChar w:fldCharType="separate"/>
            </w:r>
            <w:r w:rsidR="00ED3BD2">
              <w:rPr>
                <w:noProof/>
                <w:webHidden/>
              </w:rPr>
              <w:t>10</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87" w:history="1">
            <w:r w:rsidR="00EA26A9" w:rsidRPr="00DA7E71">
              <w:rPr>
                <w:rStyle w:val="Hyperlink"/>
                <w:noProof/>
              </w:rPr>
              <w:t>4.4.3</w:t>
            </w:r>
            <w:r w:rsidR="00EA26A9">
              <w:rPr>
                <w:rFonts w:eastAsiaTheme="minorEastAsia"/>
                <w:noProof/>
                <w:szCs w:val="22"/>
                <w:lang w:val="en-US" w:eastAsia="en-US"/>
              </w:rPr>
              <w:tab/>
            </w:r>
            <w:r w:rsidR="00EA26A9" w:rsidRPr="00DA7E71">
              <w:rPr>
                <w:rStyle w:val="Hyperlink"/>
                <w:noProof/>
              </w:rPr>
              <w:t>De webpagina’s</w:t>
            </w:r>
            <w:r w:rsidR="00EA26A9">
              <w:rPr>
                <w:noProof/>
                <w:webHidden/>
              </w:rPr>
              <w:tab/>
            </w:r>
            <w:r w:rsidR="00EA26A9">
              <w:rPr>
                <w:noProof/>
                <w:webHidden/>
              </w:rPr>
              <w:fldChar w:fldCharType="begin"/>
            </w:r>
            <w:r w:rsidR="00EA26A9">
              <w:rPr>
                <w:noProof/>
                <w:webHidden/>
              </w:rPr>
              <w:instrText xml:space="preserve"> PAGEREF _Toc450549587 \h </w:instrText>
            </w:r>
            <w:r w:rsidR="00EA26A9">
              <w:rPr>
                <w:noProof/>
                <w:webHidden/>
              </w:rPr>
            </w:r>
            <w:r w:rsidR="00EA26A9">
              <w:rPr>
                <w:noProof/>
                <w:webHidden/>
              </w:rPr>
              <w:fldChar w:fldCharType="separate"/>
            </w:r>
            <w:r w:rsidR="00ED3BD2">
              <w:rPr>
                <w:noProof/>
                <w:webHidden/>
              </w:rPr>
              <w:t>11</w:t>
            </w:r>
            <w:r w:rsidR="00EA26A9">
              <w:rPr>
                <w:noProof/>
                <w:webHidden/>
              </w:rPr>
              <w:fldChar w:fldCharType="end"/>
            </w:r>
          </w:hyperlink>
        </w:p>
        <w:p w:rsidR="00EA26A9" w:rsidRDefault="00065C84">
          <w:pPr>
            <w:pStyle w:val="Inhopg1"/>
            <w:rPr>
              <w:rFonts w:eastAsiaTheme="minorEastAsia"/>
              <w:noProof/>
              <w:szCs w:val="22"/>
              <w:lang w:val="en-US" w:eastAsia="en-US"/>
            </w:rPr>
          </w:pPr>
          <w:hyperlink w:anchor="_Toc450549588" w:history="1">
            <w:r w:rsidR="00EA26A9" w:rsidRPr="00DA7E71">
              <w:rPr>
                <w:rStyle w:val="Hyperlink"/>
                <w:noProof/>
              </w:rPr>
              <w:t>5</w:t>
            </w:r>
            <w:r w:rsidR="00EA26A9">
              <w:rPr>
                <w:rFonts w:eastAsiaTheme="minorEastAsia"/>
                <w:noProof/>
                <w:szCs w:val="22"/>
                <w:lang w:val="en-US" w:eastAsia="en-US"/>
              </w:rPr>
              <w:tab/>
            </w:r>
            <w:r w:rsidR="00EA26A9" w:rsidRPr="00DA7E71">
              <w:rPr>
                <w:rStyle w:val="Hyperlink"/>
                <w:noProof/>
              </w:rPr>
              <w:t>Budget</w:t>
            </w:r>
            <w:r w:rsidR="00EA26A9">
              <w:rPr>
                <w:noProof/>
                <w:webHidden/>
              </w:rPr>
              <w:tab/>
            </w:r>
            <w:r w:rsidR="00EA26A9">
              <w:rPr>
                <w:noProof/>
                <w:webHidden/>
              </w:rPr>
              <w:fldChar w:fldCharType="begin"/>
            </w:r>
            <w:r w:rsidR="00EA26A9">
              <w:rPr>
                <w:noProof/>
                <w:webHidden/>
              </w:rPr>
              <w:instrText xml:space="preserve"> PAGEREF _Toc450549588 \h </w:instrText>
            </w:r>
            <w:r w:rsidR="00EA26A9">
              <w:rPr>
                <w:noProof/>
                <w:webHidden/>
              </w:rPr>
            </w:r>
            <w:r w:rsidR="00EA26A9">
              <w:rPr>
                <w:noProof/>
                <w:webHidden/>
              </w:rPr>
              <w:fldChar w:fldCharType="separate"/>
            </w:r>
            <w:r w:rsidR="00ED3BD2">
              <w:rPr>
                <w:noProof/>
                <w:webHidden/>
              </w:rPr>
              <w:t>12</w:t>
            </w:r>
            <w:r w:rsidR="00EA26A9">
              <w:rPr>
                <w:noProof/>
                <w:webHidden/>
              </w:rPr>
              <w:fldChar w:fldCharType="end"/>
            </w:r>
          </w:hyperlink>
        </w:p>
        <w:p w:rsidR="00EA26A9" w:rsidRDefault="00065C84">
          <w:pPr>
            <w:pStyle w:val="Inhopg1"/>
            <w:rPr>
              <w:rFonts w:eastAsiaTheme="minorEastAsia"/>
              <w:noProof/>
              <w:szCs w:val="22"/>
              <w:lang w:val="en-US" w:eastAsia="en-US"/>
            </w:rPr>
          </w:pPr>
          <w:hyperlink w:anchor="_Toc450549589" w:history="1">
            <w:r w:rsidR="00EA26A9" w:rsidRPr="00DA7E71">
              <w:rPr>
                <w:rStyle w:val="Hyperlink"/>
                <w:noProof/>
              </w:rPr>
              <w:t>6</w:t>
            </w:r>
            <w:r w:rsidR="00EA26A9">
              <w:rPr>
                <w:rFonts w:eastAsiaTheme="minorEastAsia"/>
                <w:noProof/>
                <w:szCs w:val="22"/>
                <w:lang w:val="en-US" w:eastAsia="en-US"/>
              </w:rPr>
              <w:tab/>
            </w:r>
            <w:r w:rsidR="00EA26A9" w:rsidRPr="00DA7E71">
              <w:rPr>
                <w:rStyle w:val="Hyperlink"/>
                <w:noProof/>
              </w:rPr>
              <w:t>Besluit</w:t>
            </w:r>
            <w:r w:rsidR="00EA26A9">
              <w:rPr>
                <w:noProof/>
                <w:webHidden/>
              </w:rPr>
              <w:tab/>
            </w:r>
            <w:r w:rsidR="00EA26A9">
              <w:rPr>
                <w:noProof/>
                <w:webHidden/>
              </w:rPr>
              <w:fldChar w:fldCharType="begin"/>
            </w:r>
            <w:r w:rsidR="00EA26A9">
              <w:rPr>
                <w:noProof/>
                <w:webHidden/>
              </w:rPr>
              <w:instrText xml:space="preserve"> PAGEREF _Toc450549589 \h </w:instrText>
            </w:r>
            <w:r w:rsidR="00EA26A9">
              <w:rPr>
                <w:noProof/>
                <w:webHidden/>
              </w:rPr>
            </w:r>
            <w:r w:rsidR="00EA26A9">
              <w:rPr>
                <w:noProof/>
                <w:webHidden/>
              </w:rPr>
              <w:fldChar w:fldCharType="separate"/>
            </w:r>
            <w:r w:rsidR="00ED3BD2">
              <w:rPr>
                <w:noProof/>
                <w:webHidden/>
              </w:rPr>
              <w:t>13</w:t>
            </w:r>
            <w:r w:rsidR="00EA26A9">
              <w:rPr>
                <w:noProof/>
                <w:webHidden/>
              </w:rPr>
              <w:fldChar w:fldCharType="end"/>
            </w:r>
          </w:hyperlink>
        </w:p>
        <w:p w:rsidR="00EA26A9" w:rsidRDefault="00065C84">
          <w:pPr>
            <w:pStyle w:val="Inhopg1"/>
            <w:rPr>
              <w:rFonts w:eastAsiaTheme="minorEastAsia"/>
              <w:noProof/>
              <w:szCs w:val="22"/>
              <w:lang w:val="en-US" w:eastAsia="en-US"/>
            </w:rPr>
          </w:pPr>
          <w:hyperlink w:anchor="_Toc450549590" w:history="1">
            <w:r w:rsidR="00EA26A9" w:rsidRPr="00DA7E71">
              <w:rPr>
                <w:rStyle w:val="Hyperlink"/>
                <w:noProof/>
              </w:rPr>
              <w:t>7</w:t>
            </w:r>
            <w:r w:rsidR="00EA26A9">
              <w:rPr>
                <w:rFonts w:eastAsiaTheme="minorEastAsia"/>
                <w:noProof/>
                <w:szCs w:val="22"/>
                <w:lang w:val="en-US" w:eastAsia="en-US"/>
              </w:rPr>
              <w:tab/>
            </w:r>
            <w:r w:rsidR="00EA26A9" w:rsidRPr="00DA7E71">
              <w:rPr>
                <w:rStyle w:val="Hyperlink"/>
                <w:noProof/>
              </w:rPr>
              <w:t>Bijlagen</w:t>
            </w:r>
            <w:r w:rsidR="00EA26A9">
              <w:rPr>
                <w:noProof/>
                <w:webHidden/>
              </w:rPr>
              <w:tab/>
            </w:r>
            <w:r w:rsidR="00EA26A9">
              <w:rPr>
                <w:noProof/>
                <w:webHidden/>
              </w:rPr>
              <w:fldChar w:fldCharType="begin"/>
            </w:r>
            <w:r w:rsidR="00EA26A9">
              <w:rPr>
                <w:noProof/>
                <w:webHidden/>
              </w:rPr>
              <w:instrText xml:space="preserve"> PAGEREF _Toc450549590 \h </w:instrText>
            </w:r>
            <w:r w:rsidR="00EA26A9">
              <w:rPr>
                <w:noProof/>
                <w:webHidden/>
              </w:rPr>
            </w:r>
            <w:r w:rsidR="00EA26A9">
              <w:rPr>
                <w:noProof/>
                <w:webHidden/>
              </w:rPr>
              <w:fldChar w:fldCharType="separate"/>
            </w:r>
            <w:r w:rsidR="00ED3BD2">
              <w:rPr>
                <w:noProof/>
                <w:webHidden/>
              </w:rPr>
              <w:t>14</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91" w:history="1">
            <w:r w:rsidR="00EA26A9" w:rsidRPr="00DA7E71">
              <w:rPr>
                <w:rStyle w:val="Hyperlink"/>
                <w:noProof/>
              </w:rPr>
              <w:t>7.1</w:t>
            </w:r>
            <w:r w:rsidR="00EA26A9">
              <w:rPr>
                <w:rFonts w:eastAsiaTheme="minorEastAsia"/>
                <w:noProof/>
                <w:szCs w:val="22"/>
                <w:lang w:val="en-US" w:eastAsia="en-US"/>
              </w:rPr>
              <w:tab/>
            </w:r>
            <w:r w:rsidR="00EA26A9" w:rsidRPr="00DA7E71">
              <w:rPr>
                <w:rStyle w:val="Hyperlink"/>
                <w:noProof/>
              </w:rPr>
              <w:t>PCB Schema’s &amp; Layout</w:t>
            </w:r>
            <w:r w:rsidR="00EA26A9">
              <w:rPr>
                <w:noProof/>
                <w:webHidden/>
              </w:rPr>
              <w:tab/>
            </w:r>
            <w:r w:rsidR="00EA26A9">
              <w:rPr>
                <w:noProof/>
                <w:webHidden/>
              </w:rPr>
              <w:fldChar w:fldCharType="begin"/>
            </w:r>
            <w:r w:rsidR="00EA26A9">
              <w:rPr>
                <w:noProof/>
                <w:webHidden/>
              </w:rPr>
              <w:instrText xml:space="preserve"> PAGEREF _Toc450549591 \h </w:instrText>
            </w:r>
            <w:r w:rsidR="00EA26A9">
              <w:rPr>
                <w:noProof/>
                <w:webHidden/>
              </w:rPr>
            </w:r>
            <w:r w:rsidR="00EA26A9">
              <w:rPr>
                <w:noProof/>
                <w:webHidden/>
              </w:rPr>
              <w:fldChar w:fldCharType="separate"/>
            </w:r>
            <w:r w:rsidR="00ED3BD2">
              <w:rPr>
                <w:noProof/>
                <w:webHidden/>
              </w:rPr>
              <w:t>14</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92" w:history="1">
            <w:r w:rsidR="00EA26A9" w:rsidRPr="00DA7E71">
              <w:rPr>
                <w:rStyle w:val="Hyperlink"/>
                <w:noProof/>
              </w:rPr>
              <w:t>7.2</w:t>
            </w:r>
            <w:r w:rsidR="00EA26A9">
              <w:rPr>
                <w:rFonts w:eastAsiaTheme="minorEastAsia"/>
                <w:noProof/>
                <w:szCs w:val="22"/>
                <w:lang w:val="en-US" w:eastAsia="en-US"/>
              </w:rPr>
              <w:tab/>
            </w:r>
            <w:r w:rsidR="00EA26A9" w:rsidRPr="00DA7E71">
              <w:rPr>
                <w:rStyle w:val="Hyperlink"/>
                <w:noProof/>
              </w:rPr>
              <w:t>Scripts</w:t>
            </w:r>
            <w:r w:rsidR="00EA26A9">
              <w:rPr>
                <w:noProof/>
                <w:webHidden/>
              </w:rPr>
              <w:tab/>
            </w:r>
            <w:r w:rsidR="00EA26A9">
              <w:rPr>
                <w:noProof/>
                <w:webHidden/>
              </w:rPr>
              <w:fldChar w:fldCharType="begin"/>
            </w:r>
            <w:r w:rsidR="00EA26A9">
              <w:rPr>
                <w:noProof/>
                <w:webHidden/>
              </w:rPr>
              <w:instrText xml:space="preserve"> PAGEREF _Toc450549592 \h </w:instrText>
            </w:r>
            <w:r w:rsidR="00EA26A9">
              <w:rPr>
                <w:noProof/>
                <w:webHidden/>
              </w:rPr>
            </w:r>
            <w:r w:rsidR="00EA26A9">
              <w:rPr>
                <w:noProof/>
                <w:webHidden/>
              </w:rPr>
              <w:fldChar w:fldCharType="separate"/>
            </w:r>
            <w:r w:rsidR="00ED3BD2">
              <w:rPr>
                <w:noProof/>
                <w:webHidden/>
              </w:rPr>
              <w:t>15</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93" w:history="1">
            <w:r w:rsidR="00EA26A9" w:rsidRPr="00DA7E71">
              <w:rPr>
                <w:rStyle w:val="Hyperlink"/>
                <w:noProof/>
              </w:rPr>
              <w:t>7.2.1</w:t>
            </w:r>
            <w:r w:rsidR="00EA26A9">
              <w:rPr>
                <w:rFonts w:eastAsiaTheme="minorEastAsia"/>
                <w:noProof/>
                <w:szCs w:val="22"/>
                <w:lang w:val="en-US" w:eastAsia="en-US"/>
              </w:rPr>
              <w:tab/>
            </w:r>
            <w:r w:rsidR="00EA26A9" w:rsidRPr="00DA7E71">
              <w:rPr>
                <w:rStyle w:val="Hyperlink"/>
                <w:noProof/>
              </w:rPr>
              <w:t>make.bat</w:t>
            </w:r>
            <w:r w:rsidR="00EA26A9">
              <w:rPr>
                <w:noProof/>
                <w:webHidden/>
              </w:rPr>
              <w:tab/>
            </w:r>
            <w:r w:rsidR="00EA26A9">
              <w:rPr>
                <w:noProof/>
                <w:webHidden/>
              </w:rPr>
              <w:fldChar w:fldCharType="begin"/>
            </w:r>
            <w:r w:rsidR="00EA26A9">
              <w:rPr>
                <w:noProof/>
                <w:webHidden/>
              </w:rPr>
              <w:instrText xml:space="preserve"> PAGEREF _Toc450549593 \h </w:instrText>
            </w:r>
            <w:r w:rsidR="00EA26A9">
              <w:rPr>
                <w:noProof/>
                <w:webHidden/>
              </w:rPr>
            </w:r>
            <w:r w:rsidR="00EA26A9">
              <w:rPr>
                <w:noProof/>
                <w:webHidden/>
              </w:rPr>
              <w:fldChar w:fldCharType="separate"/>
            </w:r>
            <w:r w:rsidR="00ED3BD2">
              <w:rPr>
                <w:noProof/>
                <w:webHidden/>
              </w:rPr>
              <w:t>15</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94" w:history="1">
            <w:r w:rsidR="00EA26A9" w:rsidRPr="00DA7E71">
              <w:rPr>
                <w:rStyle w:val="Hyperlink"/>
                <w:noProof/>
              </w:rPr>
              <w:t>7.2.2</w:t>
            </w:r>
            <w:r w:rsidR="00EA26A9">
              <w:rPr>
                <w:rFonts w:eastAsiaTheme="minorEastAsia"/>
                <w:noProof/>
                <w:szCs w:val="22"/>
                <w:lang w:val="en-US" w:eastAsia="en-US"/>
              </w:rPr>
              <w:tab/>
            </w:r>
            <w:r w:rsidR="00EA26A9" w:rsidRPr="00DA7E71">
              <w:rPr>
                <w:rStyle w:val="Hyperlink"/>
                <w:noProof/>
              </w:rPr>
              <w:t>compile.sh</w:t>
            </w:r>
            <w:r w:rsidR="00EA26A9">
              <w:rPr>
                <w:noProof/>
                <w:webHidden/>
              </w:rPr>
              <w:tab/>
            </w:r>
            <w:r w:rsidR="00EA26A9">
              <w:rPr>
                <w:noProof/>
                <w:webHidden/>
              </w:rPr>
              <w:fldChar w:fldCharType="begin"/>
            </w:r>
            <w:r w:rsidR="00EA26A9">
              <w:rPr>
                <w:noProof/>
                <w:webHidden/>
              </w:rPr>
              <w:instrText xml:space="preserve"> PAGEREF _Toc450549594 \h </w:instrText>
            </w:r>
            <w:r w:rsidR="00EA26A9">
              <w:rPr>
                <w:noProof/>
                <w:webHidden/>
              </w:rPr>
            </w:r>
            <w:r w:rsidR="00EA26A9">
              <w:rPr>
                <w:noProof/>
                <w:webHidden/>
              </w:rPr>
              <w:fldChar w:fldCharType="separate"/>
            </w:r>
            <w:r w:rsidR="00ED3BD2">
              <w:rPr>
                <w:noProof/>
                <w:webHidden/>
              </w:rPr>
              <w:t>16</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595" w:history="1">
            <w:r w:rsidR="00EA26A9" w:rsidRPr="00DA7E71">
              <w:rPr>
                <w:rStyle w:val="Hyperlink"/>
                <w:noProof/>
              </w:rPr>
              <w:t>7.3</w:t>
            </w:r>
            <w:r w:rsidR="00EA26A9">
              <w:rPr>
                <w:rFonts w:eastAsiaTheme="minorEastAsia"/>
                <w:noProof/>
                <w:szCs w:val="22"/>
                <w:lang w:val="en-US" w:eastAsia="en-US"/>
              </w:rPr>
              <w:tab/>
            </w:r>
            <w:r w:rsidR="00EA26A9" w:rsidRPr="00DA7E71">
              <w:rPr>
                <w:rStyle w:val="Hyperlink"/>
                <w:noProof/>
              </w:rPr>
              <w:t>Broncode</w:t>
            </w:r>
            <w:r w:rsidR="00EA26A9">
              <w:rPr>
                <w:noProof/>
                <w:webHidden/>
              </w:rPr>
              <w:tab/>
            </w:r>
            <w:r w:rsidR="00EA26A9">
              <w:rPr>
                <w:noProof/>
                <w:webHidden/>
              </w:rPr>
              <w:fldChar w:fldCharType="begin"/>
            </w:r>
            <w:r w:rsidR="00EA26A9">
              <w:rPr>
                <w:noProof/>
                <w:webHidden/>
              </w:rPr>
              <w:instrText xml:space="preserve"> PAGEREF _Toc450549595 \h </w:instrText>
            </w:r>
            <w:r w:rsidR="00EA26A9">
              <w:rPr>
                <w:noProof/>
                <w:webHidden/>
              </w:rPr>
            </w:r>
            <w:r w:rsidR="00EA26A9">
              <w:rPr>
                <w:noProof/>
                <w:webHidden/>
              </w:rPr>
              <w:fldChar w:fldCharType="separate"/>
            </w:r>
            <w:r w:rsidR="00ED3BD2">
              <w:rPr>
                <w:noProof/>
                <w:webHidden/>
              </w:rPr>
              <w:t>17</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96" w:history="1">
            <w:r w:rsidR="00EA26A9" w:rsidRPr="00DA7E71">
              <w:rPr>
                <w:rStyle w:val="Hyperlink"/>
                <w:noProof/>
              </w:rPr>
              <w:t>7.3.1</w:t>
            </w:r>
            <w:r w:rsidR="00EA26A9">
              <w:rPr>
                <w:rFonts w:eastAsiaTheme="minorEastAsia"/>
                <w:noProof/>
                <w:szCs w:val="22"/>
                <w:lang w:val="en-US" w:eastAsia="en-US"/>
              </w:rPr>
              <w:tab/>
            </w:r>
            <w:r w:rsidR="00EA26A9" w:rsidRPr="00DA7E71">
              <w:rPr>
                <w:rStyle w:val="Hyperlink"/>
                <w:noProof/>
              </w:rPr>
              <w:t>mastermind.h</w:t>
            </w:r>
            <w:r w:rsidR="00EA26A9">
              <w:rPr>
                <w:noProof/>
                <w:webHidden/>
              </w:rPr>
              <w:tab/>
            </w:r>
            <w:r w:rsidR="00EA26A9">
              <w:rPr>
                <w:noProof/>
                <w:webHidden/>
              </w:rPr>
              <w:fldChar w:fldCharType="begin"/>
            </w:r>
            <w:r w:rsidR="00EA26A9">
              <w:rPr>
                <w:noProof/>
                <w:webHidden/>
              </w:rPr>
              <w:instrText xml:space="preserve"> PAGEREF _Toc450549596 \h </w:instrText>
            </w:r>
            <w:r w:rsidR="00EA26A9">
              <w:rPr>
                <w:noProof/>
                <w:webHidden/>
              </w:rPr>
            </w:r>
            <w:r w:rsidR="00EA26A9">
              <w:rPr>
                <w:noProof/>
                <w:webHidden/>
              </w:rPr>
              <w:fldChar w:fldCharType="separate"/>
            </w:r>
            <w:r w:rsidR="00ED3BD2">
              <w:rPr>
                <w:noProof/>
                <w:webHidden/>
              </w:rPr>
              <w:t>17</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97" w:history="1">
            <w:r w:rsidR="00EA26A9" w:rsidRPr="00DA7E71">
              <w:rPr>
                <w:rStyle w:val="Hyperlink"/>
                <w:noProof/>
                <w:lang w:val="en-US"/>
              </w:rPr>
              <w:t>7.3.2</w:t>
            </w:r>
            <w:r w:rsidR="00EA26A9">
              <w:rPr>
                <w:rFonts w:eastAsiaTheme="minorEastAsia"/>
                <w:noProof/>
                <w:szCs w:val="22"/>
                <w:lang w:val="en-US" w:eastAsia="en-US"/>
              </w:rPr>
              <w:tab/>
            </w:r>
            <w:r w:rsidR="00EA26A9" w:rsidRPr="00DA7E71">
              <w:rPr>
                <w:rStyle w:val="Hyperlink"/>
                <w:noProof/>
                <w:lang w:val="en-US"/>
              </w:rPr>
              <w:t>mastermind.c</w:t>
            </w:r>
            <w:r w:rsidR="00EA26A9">
              <w:rPr>
                <w:noProof/>
                <w:webHidden/>
              </w:rPr>
              <w:tab/>
            </w:r>
            <w:r w:rsidR="00EA26A9">
              <w:rPr>
                <w:noProof/>
                <w:webHidden/>
              </w:rPr>
              <w:fldChar w:fldCharType="begin"/>
            </w:r>
            <w:r w:rsidR="00EA26A9">
              <w:rPr>
                <w:noProof/>
                <w:webHidden/>
              </w:rPr>
              <w:instrText xml:space="preserve"> PAGEREF _Toc450549597 \h </w:instrText>
            </w:r>
            <w:r w:rsidR="00EA26A9">
              <w:rPr>
                <w:noProof/>
                <w:webHidden/>
              </w:rPr>
            </w:r>
            <w:r w:rsidR="00EA26A9">
              <w:rPr>
                <w:noProof/>
                <w:webHidden/>
              </w:rPr>
              <w:fldChar w:fldCharType="separate"/>
            </w:r>
            <w:r w:rsidR="00ED3BD2">
              <w:rPr>
                <w:noProof/>
                <w:webHidden/>
              </w:rPr>
              <w:t>18</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98" w:history="1">
            <w:r w:rsidR="00EA26A9" w:rsidRPr="00DA7E71">
              <w:rPr>
                <w:rStyle w:val="Hyperlink"/>
                <w:noProof/>
              </w:rPr>
              <w:t>7.3.3</w:t>
            </w:r>
            <w:r w:rsidR="00EA26A9">
              <w:rPr>
                <w:rFonts w:eastAsiaTheme="minorEastAsia"/>
                <w:noProof/>
                <w:szCs w:val="22"/>
                <w:lang w:val="en-US" w:eastAsia="en-US"/>
              </w:rPr>
              <w:tab/>
            </w:r>
            <w:r w:rsidR="00EA26A9" w:rsidRPr="00DA7E71">
              <w:rPr>
                <w:rStyle w:val="Hyperlink"/>
                <w:noProof/>
              </w:rPr>
              <w:t>ramdump.h</w:t>
            </w:r>
            <w:r w:rsidR="00EA26A9">
              <w:rPr>
                <w:noProof/>
                <w:webHidden/>
              </w:rPr>
              <w:tab/>
            </w:r>
            <w:r w:rsidR="00EA26A9">
              <w:rPr>
                <w:noProof/>
                <w:webHidden/>
              </w:rPr>
              <w:fldChar w:fldCharType="begin"/>
            </w:r>
            <w:r w:rsidR="00EA26A9">
              <w:rPr>
                <w:noProof/>
                <w:webHidden/>
              </w:rPr>
              <w:instrText xml:space="preserve"> PAGEREF _Toc450549598 \h </w:instrText>
            </w:r>
            <w:r w:rsidR="00EA26A9">
              <w:rPr>
                <w:noProof/>
                <w:webHidden/>
              </w:rPr>
            </w:r>
            <w:r w:rsidR="00EA26A9">
              <w:rPr>
                <w:noProof/>
                <w:webHidden/>
              </w:rPr>
              <w:fldChar w:fldCharType="separate"/>
            </w:r>
            <w:r w:rsidR="00ED3BD2">
              <w:rPr>
                <w:noProof/>
                <w:webHidden/>
              </w:rPr>
              <w:t>19</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599" w:history="1">
            <w:r w:rsidR="00EA26A9" w:rsidRPr="00DA7E71">
              <w:rPr>
                <w:rStyle w:val="Hyperlink"/>
                <w:noProof/>
              </w:rPr>
              <w:t>7.3.4</w:t>
            </w:r>
            <w:r w:rsidR="00EA26A9">
              <w:rPr>
                <w:rFonts w:eastAsiaTheme="minorEastAsia"/>
                <w:noProof/>
                <w:szCs w:val="22"/>
                <w:lang w:val="en-US" w:eastAsia="en-US"/>
              </w:rPr>
              <w:tab/>
            </w:r>
            <w:r w:rsidR="00EA26A9" w:rsidRPr="00DA7E71">
              <w:rPr>
                <w:rStyle w:val="Hyperlink"/>
                <w:noProof/>
              </w:rPr>
              <w:t>ramdump.c</w:t>
            </w:r>
            <w:r w:rsidR="00EA26A9">
              <w:rPr>
                <w:noProof/>
                <w:webHidden/>
              </w:rPr>
              <w:tab/>
            </w:r>
            <w:r w:rsidR="00EA26A9">
              <w:rPr>
                <w:noProof/>
                <w:webHidden/>
              </w:rPr>
              <w:fldChar w:fldCharType="begin"/>
            </w:r>
            <w:r w:rsidR="00EA26A9">
              <w:rPr>
                <w:noProof/>
                <w:webHidden/>
              </w:rPr>
              <w:instrText xml:space="preserve"> PAGEREF _Toc450549599 \h </w:instrText>
            </w:r>
            <w:r w:rsidR="00EA26A9">
              <w:rPr>
                <w:noProof/>
                <w:webHidden/>
              </w:rPr>
            </w:r>
            <w:r w:rsidR="00EA26A9">
              <w:rPr>
                <w:noProof/>
                <w:webHidden/>
              </w:rPr>
              <w:fldChar w:fldCharType="separate"/>
            </w:r>
            <w:r w:rsidR="00ED3BD2">
              <w:rPr>
                <w:noProof/>
                <w:webHidden/>
              </w:rPr>
              <w:t>20</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600" w:history="1">
            <w:r w:rsidR="00EA26A9" w:rsidRPr="00DA7E71">
              <w:rPr>
                <w:rStyle w:val="Hyperlink"/>
                <w:noProof/>
              </w:rPr>
              <w:t>7.3.5</w:t>
            </w:r>
            <w:r w:rsidR="00EA26A9">
              <w:rPr>
                <w:rFonts w:eastAsiaTheme="minorEastAsia"/>
                <w:noProof/>
                <w:szCs w:val="22"/>
                <w:lang w:val="en-US" w:eastAsia="en-US"/>
              </w:rPr>
              <w:tab/>
            </w:r>
            <w:r w:rsidR="00EA26A9" w:rsidRPr="00DA7E71">
              <w:rPr>
                <w:rStyle w:val="Hyperlink"/>
                <w:noProof/>
              </w:rPr>
              <w:t>HTML template</w:t>
            </w:r>
            <w:r w:rsidR="00EA26A9">
              <w:rPr>
                <w:noProof/>
                <w:webHidden/>
              </w:rPr>
              <w:tab/>
            </w:r>
            <w:r w:rsidR="00EA26A9">
              <w:rPr>
                <w:noProof/>
                <w:webHidden/>
              </w:rPr>
              <w:fldChar w:fldCharType="begin"/>
            </w:r>
            <w:r w:rsidR="00EA26A9">
              <w:rPr>
                <w:noProof/>
                <w:webHidden/>
              </w:rPr>
              <w:instrText xml:space="preserve"> PAGEREF _Toc450549600 \h </w:instrText>
            </w:r>
            <w:r w:rsidR="00EA26A9">
              <w:rPr>
                <w:noProof/>
                <w:webHidden/>
              </w:rPr>
            </w:r>
            <w:r w:rsidR="00EA26A9">
              <w:rPr>
                <w:noProof/>
                <w:webHidden/>
              </w:rPr>
              <w:fldChar w:fldCharType="separate"/>
            </w:r>
            <w:r w:rsidR="00ED3BD2">
              <w:rPr>
                <w:noProof/>
                <w:webHidden/>
              </w:rPr>
              <w:t>21</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601" w:history="1">
            <w:r w:rsidR="00EA26A9" w:rsidRPr="00DA7E71">
              <w:rPr>
                <w:rStyle w:val="Hyperlink"/>
                <w:noProof/>
              </w:rPr>
              <w:t>7.3.6</w:t>
            </w:r>
            <w:r w:rsidR="00EA26A9">
              <w:rPr>
                <w:rFonts w:eastAsiaTheme="minorEastAsia"/>
                <w:noProof/>
                <w:szCs w:val="22"/>
                <w:lang w:val="en-US" w:eastAsia="en-US"/>
              </w:rPr>
              <w:tab/>
            </w:r>
            <w:r w:rsidR="00EA26A9" w:rsidRPr="00DA7E71">
              <w:rPr>
                <w:rStyle w:val="Hyperlink"/>
                <w:noProof/>
              </w:rPr>
              <w:t>AVR.h</w:t>
            </w:r>
            <w:r w:rsidR="00EA26A9">
              <w:rPr>
                <w:noProof/>
                <w:webHidden/>
              </w:rPr>
              <w:tab/>
            </w:r>
            <w:r w:rsidR="00EA26A9">
              <w:rPr>
                <w:noProof/>
                <w:webHidden/>
              </w:rPr>
              <w:fldChar w:fldCharType="begin"/>
            </w:r>
            <w:r w:rsidR="00EA26A9">
              <w:rPr>
                <w:noProof/>
                <w:webHidden/>
              </w:rPr>
              <w:instrText xml:space="preserve"> PAGEREF _Toc450549601 \h </w:instrText>
            </w:r>
            <w:r w:rsidR="00EA26A9">
              <w:rPr>
                <w:noProof/>
                <w:webHidden/>
              </w:rPr>
            </w:r>
            <w:r w:rsidR="00EA26A9">
              <w:rPr>
                <w:noProof/>
                <w:webHidden/>
              </w:rPr>
              <w:fldChar w:fldCharType="separate"/>
            </w:r>
            <w:r w:rsidR="00ED3BD2">
              <w:rPr>
                <w:noProof/>
                <w:webHidden/>
              </w:rPr>
              <w:t>21</w:t>
            </w:r>
            <w:r w:rsidR="00EA26A9">
              <w:rPr>
                <w:noProof/>
                <w:webHidden/>
              </w:rPr>
              <w:fldChar w:fldCharType="end"/>
            </w:r>
          </w:hyperlink>
        </w:p>
        <w:p w:rsidR="00EA26A9" w:rsidRDefault="00065C84">
          <w:pPr>
            <w:pStyle w:val="Inhopg3"/>
            <w:rPr>
              <w:rFonts w:eastAsiaTheme="minorEastAsia"/>
              <w:noProof/>
              <w:szCs w:val="22"/>
              <w:lang w:val="en-US" w:eastAsia="en-US"/>
            </w:rPr>
          </w:pPr>
          <w:hyperlink w:anchor="_Toc450549602" w:history="1">
            <w:r w:rsidR="00EA26A9" w:rsidRPr="00DA7E71">
              <w:rPr>
                <w:rStyle w:val="Hyperlink"/>
                <w:noProof/>
              </w:rPr>
              <w:t>7.3.7</w:t>
            </w:r>
            <w:r w:rsidR="00EA26A9">
              <w:rPr>
                <w:rFonts w:eastAsiaTheme="minorEastAsia"/>
                <w:noProof/>
                <w:szCs w:val="22"/>
                <w:lang w:val="en-US" w:eastAsia="en-US"/>
              </w:rPr>
              <w:tab/>
            </w:r>
            <w:r w:rsidR="00EA26A9" w:rsidRPr="00DA7E71">
              <w:rPr>
                <w:rStyle w:val="Hyperlink"/>
                <w:noProof/>
              </w:rPr>
              <w:t>AVR.c</w:t>
            </w:r>
            <w:r w:rsidR="00EA26A9">
              <w:rPr>
                <w:noProof/>
                <w:webHidden/>
              </w:rPr>
              <w:tab/>
            </w:r>
            <w:r w:rsidR="00EA26A9">
              <w:rPr>
                <w:noProof/>
                <w:webHidden/>
              </w:rPr>
              <w:fldChar w:fldCharType="begin"/>
            </w:r>
            <w:r w:rsidR="00EA26A9">
              <w:rPr>
                <w:noProof/>
                <w:webHidden/>
              </w:rPr>
              <w:instrText xml:space="preserve"> PAGEREF _Toc450549602 \h </w:instrText>
            </w:r>
            <w:r w:rsidR="00EA26A9">
              <w:rPr>
                <w:noProof/>
                <w:webHidden/>
              </w:rPr>
            </w:r>
            <w:r w:rsidR="00EA26A9">
              <w:rPr>
                <w:noProof/>
                <w:webHidden/>
              </w:rPr>
              <w:fldChar w:fldCharType="separate"/>
            </w:r>
            <w:r w:rsidR="00ED3BD2">
              <w:rPr>
                <w:noProof/>
                <w:webHidden/>
              </w:rPr>
              <w:t>21</w:t>
            </w:r>
            <w:r w:rsidR="00EA26A9">
              <w:rPr>
                <w:noProof/>
                <w:webHidden/>
              </w:rPr>
              <w:fldChar w:fldCharType="end"/>
            </w:r>
          </w:hyperlink>
        </w:p>
        <w:p w:rsidR="00EA26A9" w:rsidRDefault="00065C84">
          <w:pPr>
            <w:pStyle w:val="Inhopg2"/>
            <w:rPr>
              <w:rFonts w:eastAsiaTheme="minorEastAsia"/>
              <w:noProof/>
              <w:szCs w:val="22"/>
              <w:lang w:val="en-US" w:eastAsia="en-US"/>
            </w:rPr>
          </w:pPr>
          <w:hyperlink w:anchor="_Toc450549603" w:history="1">
            <w:r w:rsidR="00EA26A9" w:rsidRPr="00DA7E71">
              <w:rPr>
                <w:rStyle w:val="Hyperlink"/>
                <w:noProof/>
              </w:rPr>
              <w:t>7.4</w:t>
            </w:r>
            <w:r w:rsidR="00EA26A9">
              <w:rPr>
                <w:rFonts w:eastAsiaTheme="minorEastAsia"/>
                <w:noProof/>
                <w:szCs w:val="22"/>
                <w:lang w:val="en-US" w:eastAsia="en-US"/>
              </w:rPr>
              <w:tab/>
            </w:r>
            <w:r w:rsidR="00EA26A9" w:rsidRPr="00DA7E71">
              <w:rPr>
                <w:rStyle w:val="Hyperlink"/>
                <w:noProof/>
              </w:rPr>
              <w:t>Foto’s</w:t>
            </w:r>
            <w:r w:rsidR="00EA26A9">
              <w:rPr>
                <w:noProof/>
                <w:webHidden/>
              </w:rPr>
              <w:tab/>
            </w:r>
            <w:r w:rsidR="00EA26A9">
              <w:rPr>
                <w:noProof/>
                <w:webHidden/>
              </w:rPr>
              <w:fldChar w:fldCharType="begin"/>
            </w:r>
            <w:r w:rsidR="00EA26A9">
              <w:rPr>
                <w:noProof/>
                <w:webHidden/>
              </w:rPr>
              <w:instrText xml:space="preserve"> PAGEREF _Toc450549603 \h </w:instrText>
            </w:r>
            <w:r w:rsidR="00EA26A9">
              <w:rPr>
                <w:noProof/>
                <w:webHidden/>
              </w:rPr>
            </w:r>
            <w:r w:rsidR="00EA26A9">
              <w:rPr>
                <w:noProof/>
                <w:webHidden/>
              </w:rPr>
              <w:fldChar w:fldCharType="separate"/>
            </w:r>
            <w:r w:rsidR="00ED3BD2">
              <w:rPr>
                <w:noProof/>
                <w:webHidden/>
              </w:rPr>
              <w:t>21</w:t>
            </w:r>
            <w:r w:rsidR="00EA26A9">
              <w:rPr>
                <w:noProof/>
                <w:webHidden/>
              </w:rPr>
              <w:fldChar w:fldCharType="end"/>
            </w:r>
          </w:hyperlink>
        </w:p>
        <w:p w:rsidR="003C25D6" w:rsidRPr="00B06501" w:rsidRDefault="003C25D6">
          <w:pPr>
            <w:rPr>
              <w:b/>
              <w:bCs/>
            </w:rPr>
            <w:sectPr w:rsidR="003C25D6" w:rsidRPr="00B06501" w:rsidSect="003C25D6">
              <w:footerReference w:type="first" r:id="rId13"/>
              <w:pgSz w:w="11907" w:h="16839" w:code="9"/>
              <w:pgMar w:top="1836" w:right="1751" w:bottom="1418" w:left="1751" w:header="709" w:footer="709" w:gutter="0"/>
              <w:pgNumType w:start="0"/>
              <w:cols w:space="720"/>
              <w:docGrid w:linePitch="360"/>
            </w:sectPr>
          </w:pPr>
          <w:r>
            <w:rPr>
              <w:b/>
              <w:bCs/>
            </w:rPr>
            <w:fldChar w:fldCharType="end"/>
          </w:r>
        </w:p>
      </w:sdtContent>
    </w:sdt>
    <w:p w:rsidR="001F141F" w:rsidRDefault="00411EC0" w:rsidP="006C2A3A">
      <w:pPr>
        <w:pStyle w:val="Kop1"/>
      </w:pPr>
      <w:bookmarkStart w:id="8" w:name="_Toc450549569"/>
      <w:r>
        <w:lastRenderedPageBreak/>
        <w:t>Hardware</w:t>
      </w:r>
      <w:bookmarkEnd w:id="8"/>
    </w:p>
    <w:p w:rsidR="00FD1478" w:rsidRDefault="00752657" w:rsidP="00FD1478">
      <w:pPr>
        <w:pStyle w:val="Kop2"/>
      </w:pPr>
      <w:bookmarkStart w:id="9" w:name="_Toc450549570"/>
      <w:r>
        <w:t>Raspberry Pi Zero essential kit</w:t>
      </w:r>
      <w:bookmarkEnd w:id="9"/>
    </w:p>
    <w:p w:rsidR="004D148D" w:rsidRPr="004D148D" w:rsidRDefault="004D148D" w:rsidP="004D148D">
      <w:r>
        <w:t>Het embedded platform dat wordt gebruikt in dit project is de Raspberry Pi zero. Dit is gekozen om een aantal verschillende redenen. Ten eerste biedt de zero een zeer goede ondersteuning voor verschillende communicatiemogelijkheden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Pi Zero </w:t>
      </w:r>
      <w:r w:rsidR="007D3C29">
        <w:t>Essentials</w:t>
      </w:r>
      <w:r>
        <w:t xml:space="preserve"> kit slechts €8 kost en alle basis benodigdheden bevat. </w:t>
      </w:r>
    </w:p>
    <w:p w:rsidR="00234028" w:rsidRDefault="00752657" w:rsidP="00234028">
      <w:pPr>
        <w:keepNext/>
        <w:jc w:val="center"/>
      </w:pPr>
      <w:r>
        <w:rPr>
          <w:noProof/>
          <w:lang w:val="en-US" w:eastAsia="en-US"/>
        </w:rPr>
        <w:drawing>
          <wp:inline distT="0" distB="0" distL="0" distR="0" wp14:anchorId="273610B4" wp14:editId="602B7E97">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752657" w:rsidRDefault="00234028" w:rsidP="00234028">
      <w:pPr>
        <w:pStyle w:val="Bijschrift0"/>
        <w:jc w:val="center"/>
      </w:pPr>
      <w:r>
        <w:t xml:space="preserve">Figure </w:t>
      </w:r>
      <w:r>
        <w:fldChar w:fldCharType="begin"/>
      </w:r>
      <w:r>
        <w:instrText xml:space="preserve"> SEQ Figure \* ARABIC </w:instrText>
      </w:r>
      <w:r>
        <w:fldChar w:fldCharType="separate"/>
      </w:r>
      <w:r w:rsidR="00DC5681">
        <w:rPr>
          <w:noProof/>
        </w:rPr>
        <w:t>1</w:t>
      </w:r>
      <w:r>
        <w:fldChar w:fldCharType="end"/>
      </w:r>
      <w:r>
        <w:t>: De inhoud van de Raspberry Pi Zero essantials kit.</w:t>
      </w:r>
    </w:p>
    <w:p w:rsidR="00752657" w:rsidRPr="00752657" w:rsidRDefault="00752657" w:rsidP="00752657"/>
    <w:p w:rsidR="004D594E" w:rsidRDefault="00795790" w:rsidP="004D594E">
      <w:pPr>
        <w:pStyle w:val="Kop2"/>
      </w:pPr>
      <w:bookmarkStart w:id="10" w:name="_Toc450549571"/>
      <w:r>
        <w:t>I</w:t>
      </w:r>
      <w:r>
        <w:rPr>
          <w:vertAlign w:val="superscript"/>
        </w:rPr>
        <w:t>2</w:t>
      </w:r>
      <w:r>
        <w:t>C RTC (</w:t>
      </w:r>
      <w:r w:rsidR="00887292">
        <w:t xml:space="preserve">3.3 V </w:t>
      </w:r>
      <w:r>
        <w:t>DS3231)</w:t>
      </w:r>
      <w:bookmarkEnd w:id="10"/>
    </w:p>
    <w:p w:rsidR="0078646C" w:rsidRPr="0078646C" w:rsidRDefault="0078646C" w:rsidP="0078646C">
      <w:r>
        <w:t xml:space="preserve">De eerste belangrijke component voor de werking van de Smartclock is de </w:t>
      </w:r>
      <w:r w:rsidR="006563CF">
        <w:t xml:space="preserve">DS3231 </w:t>
      </w:r>
      <w:r w:rsidR="00A125D1">
        <w:t>real time clock</w:t>
      </w:r>
      <w:r w:rsidR="006563CF">
        <w:t>.</w:t>
      </w:r>
      <w:r>
        <w:t xml:space="preserve"> Deze chip werd gekozen voor zijn hoge nauwkeurigheid en zijn instelbaarheid via de ingebouwde I</w:t>
      </w:r>
      <w:r>
        <w:rPr>
          <w:vertAlign w:val="superscript"/>
        </w:rPr>
        <w:t>2</w:t>
      </w:r>
      <w:r>
        <w:t xml:space="preserve">C interface die ook wordt ondersteund in de linux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het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tot 2 time-of-day alarmen die bij een alarmcond</w:t>
      </w:r>
      <w:r w:rsidR="00507EBB">
        <w:t>itie de INT (interrupt) pin gaan</w:t>
      </w:r>
      <w:r w:rsidR="00F83FB2">
        <w:t xml:space="preserve"> aansturen</w:t>
      </w:r>
      <w:r w:rsidR="001573BF">
        <w:t>.</w:t>
      </w:r>
    </w:p>
    <w:p w:rsidR="00234028" w:rsidRDefault="0078646C" w:rsidP="00234028">
      <w:pPr>
        <w:keepNext/>
        <w:jc w:val="center"/>
      </w:pPr>
      <w:r>
        <w:rPr>
          <w:noProof/>
          <w:lang w:val="en-US" w:eastAsia="en-US"/>
        </w:rPr>
        <w:lastRenderedPageBreak/>
        <w:drawing>
          <wp:inline distT="0" distB="0" distL="0" distR="0" wp14:anchorId="37B868AA" wp14:editId="389419E0">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78646C" w:rsidRPr="0078646C" w:rsidRDefault="00234028" w:rsidP="00234028">
      <w:pPr>
        <w:pStyle w:val="Bijschrift0"/>
        <w:jc w:val="center"/>
      </w:pPr>
      <w:r>
        <w:t xml:space="preserve">Figure </w:t>
      </w:r>
      <w:r>
        <w:fldChar w:fldCharType="begin"/>
      </w:r>
      <w:r>
        <w:instrText xml:space="preserve"> SEQ Figure \* ARABIC </w:instrText>
      </w:r>
      <w:r>
        <w:fldChar w:fldCharType="separate"/>
      </w:r>
      <w:r w:rsidR="00DC5681">
        <w:rPr>
          <w:noProof/>
        </w:rPr>
        <w:t>2</w:t>
      </w:r>
      <w:r>
        <w:fldChar w:fldCharType="end"/>
      </w:r>
      <w:r>
        <w:t>: De package van de DS3231 chip</w:t>
      </w:r>
    </w:p>
    <w:p w:rsidR="00411F19" w:rsidRDefault="00411F19" w:rsidP="00411F19">
      <w:pPr>
        <w:pStyle w:val="Kop2"/>
        <w:rPr>
          <w:lang w:val="en-US"/>
        </w:rPr>
      </w:pPr>
      <w:bookmarkStart w:id="11" w:name="_Toc450549572"/>
      <w:r w:rsidRPr="00801E63">
        <w:rPr>
          <w:lang w:val="en-US"/>
        </w:rPr>
        <w:t>2.4” 240x320 spi tft lcd</w:t>
      </w:r>
      <w:bookmarkEnd w:id="11"/>
      <w:r w:rsidR="00801E63" w:rsidRPr="00801E63">
        <w:rPr>
          <w:lang w:val="en-US"/>
        </w:rPr>
        <w:t xml:space="preserve"> (3.3 V)</w:t>
      </w:r>
    </w:p>
    <w:p w:rsidR="00426DEB" w:rsidRPr="00426DEB" w:rsidRDefault="00426DEB" w:rsidP="00426DEB">
      <w:r>
        <w:t>Om de klok en eventueel andere informatie te kunnen tonen aan de gebruiker hebben we een 2.4” 240x320 SPI tft display gebruikt. Datasheets voor deze display zijn moeilijk te vinden. Hierdoor moesten we ons baseren op de weinige informatie die we wel konden vinden en voor de rest wachten tot de displays toekwamen.</w:t>
      </w:r>
    </w:p>
    <w:p w:rsidR="005B0F6B" w:rsidRDefault="005F5E96" w:rsidP="005B0F6B">
      <w:pPr>
        <w:keepNext/>
        <w:jc w:val="center"/>
      </w:pPr>
      <w:r>
        <w:rPr>
          <w:noProof/>
          <w:lang w:val="en-US" w:eastAsia="en-US"/>
        </w:rPr>
        <w:drawing>
          <wp:inline distT="0" distB="0" distL="0" distR="0" wp14:anchorId="2243AD97" wp14:editId="19674AD1">
            <wp:extent cx="4046220" cy="2392680"/>
            <wp:effectExtent l="7620" t="0" r="0" b="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4046220" cy="239268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2AAE04AA" wp14:editId="70F5A996">
            <wp:extent cx="4030980" cy="2399239"/>
            <wp:effectExtent l="0" t="3175" r="4445" b="4445"/>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4063216" cy="2418426"/>
                    </a:xfrm>
                    <a:prstGeom prst="rect">
                      <a:avLst/>
                    </a:prstGeom>
                    <a:noFill/>
                    <a:ln>
                      <a:noFill/>
                    </a:ln>
                    <a:extLst>
                      <a:ext uri="{53640926-AAD7-44D8-BBD7-CCE9431645EC}">
                        <a14:shadowObscured xmlns:a14="http://schemas.microsoft.com/office/drawing/2010/main"/>
                      </a:ext>
                    </a:extLst>
                  </pic:spPr>
                </pic:pic>
              </a:graphicData>
            </a:graphic>
          </wp:inline>
        </w:drawing>
      </w:r>
    </w:p>
    <w:p w:rsidR="005F5E96" w:rsidRDefault="005B0F6B" w:rsidP="005B0F6B">
      <w:pPr>
        <w:pStyle w:val="Bijschrift0"/>
        <w:jc w:val="center"/>
      </w:pPr>
      <w:r>
        <w:t xml:space="preserve">Figure </w:t>
      </w:r>
      <w:r>
        <w:fldChar w:fldCharType="begin"/>
      </w:r>
      <w:r>
        <w:instrText xml:space="preserve"> SEQ Figure \* ARABIC </w:instrText>
      </w:r>
      <w:r>
        <w:fldChar w:fldCharType="separate"/>
      </w:r>
      <w:r w:rsidR="00DC5681">
        <w:rPr>
          <w:noProof/>
        </w:rPr>
        <w:t>3</w:t>
      </w:r>
      <w:r>
        <w:fldChar w:fldCharType="end"/>
      </w:r>
      <w:r>
        <w:t>:</w:t>
      </w:r>
      <w:r w:rsidRPr="00C50853">
        <w:t xml:space="preserve"> De SPI 2.4" 240x320 tft lcd display voor -en achteraanzicht.</w:t>
      </w:r>
    </w:p>
    <w:p w:rsidR="005E646E" w:rsidRDefault="005E646E" w:rsidP="00CA4316">
      <w:pPr>
        <w:pStyle w:val="Kop2"/>
      </w:pPr>
      <w:bookmarkStart w:id="12" w:name="_Toc450549573"/>
      <w:r>
        <w:lastRenderedPageBreak/>
        <w:t>Spanningsregelaar (MCP1703)</w:t>
      </w:r>
    </w:p>
    <w:p w:rsidR="005E646E" w:rsidRPr="005E646E" w:rsidRDefault="005E646E" w:rsidP="005E646E">
      <w:r>
        <w:t xml:space="preserve">Aangezien onze voeding 5V bedraagt en een deel van onze componenten zoals de lcd op 3.3 V werken </w:t>
      </w:r>
      <w:r w:rsidR="00FE4204">
        <w:t>moeten we de spanning tot naar 3.3 V kunnen regelen. De MCP1703 is een CMOS low dropout (max 650mV)  spanningsregelaar die 250 mA kan leveren en zelf slechts 2 µA verbruiken</w:t>
      </w:r>
      <w:r>
        <w:t xml:space="preserve"> </w:t>
      </w:r>
      <w:r w:rsidR="00FE4204">
        <w:t xml:space="preserve">. </w:t>
      </w:r>
      <w:r w:rsidR="00F66622">
        <w:t xml:space="preserve">Zijn inputspanning ligt tussen 2.7 V – 16 V en zijn output spanning </w:t>
      </w:r>
      <w:r w:rsidR="006F5618">
        <w:t>is dus 3.3 V.</w:t>
      </w:r>
    </w:p>
    <w:p w:rsidR="00AD15AE" w:rsidRDefault="00AD15AE" w:rsidP="00CA4316">
      <w:pPr>
        <w:pStyle w:val="Kop2"/>
      </w:pPr>
      <w:r>
        <w:t>Levelshifter (AN10441)</w:t>
      </w:r>
    </w:p>
    <w:p w:rsidR="00AD15AE" w:rsidRPr="007E0571" w:rsidRDefault="00AD15AE" w:rsidP="00B44C05">
      <w:r>
        <w:t xml:space="preserve"> </w:t>
      </w:r>
      <w:r w:rsidR="00772E38">
        <w:t xml:space="preserve">De Raspberry pi Zero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directioneel zijn en snel kunnen werken.</w:t>
      </w:r>
      <w:r w:rsidR="003C2576">
        <w:t xml:space="preserve"> De makkelijkste manier is om </w:t>
      </w:r>
      <w:r w:rsidR="00D00AF0">
        <w:t>MOS</w:t>
      </w:r>
      <w:r w:rsidR="003C2576">
        <w:t>FET’s op elke lijn te plaatsen.</w:t>
      </w:r>
      <w:r w:rsidR="00404453">
        <w:t xml:space="preserve"> </w:t>
      </w:r>
      <w:r w:rsidR="001464EE">
        <w:t>De MOSFET’s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 ingebouwd in de MOSFET ervoor  dat de 3.3 V kant laag wordt getrokken tot een level waarbij de drempelspanning wordt overschreden. Wanneer dit gebeurt zal de MOSFET in geleiding gaan waardoor het 3.3 V gedeelte nog verder wordt laag getrokken.  </w:t>
      </w:r>
    </w:p>
    <w:p w:rsidR="0076237E" w:rsidRDefault="0076237E" w:rsidP="0076237E">
      <w:pPr>
        <w:keepNext/>
      </w:pPr>
      <w:r>
        <w:rPr>
          <w:noProof/>
          <w:lang w:val="en-US" w:eastAsia="en-US"/>
        </w:rPr>
        <w:drawing>
          <wp:inline distT="0" distB="0" distL="0" distR="0" wp14:anchorId="1AB0F6E1" wp14:editId="11FBDF9F">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Pr="00B36239" w:rsidRDefault="0076237E" w:rsidP="0076237E">
      <w:pPr>
        <w:pStyle w:val="Bijschrift0"/>
      </w:pPr>
      <w:r>
        <w:t xml:space="preserve">Figure </w:t>
      </w:r>
      <w:r>
        <w:fldChar w:fldCharType="begin"/>
      </w:r>
      <w:r>
        <w:instrText xml:space="preserve"> SEQ Figure \* ARABIC </w:instrText>
      </w:r>
      <w:r>
        <w:fldChar w:fldCharType="separate"/>
      </w:r>
      <w:r w:rsidR="00DC5681">
        <w:rPr>
          <w:noProof/>
        </w:rPr>
        <w:t>4</w:t>
      </w:r>
      <w:r>
        <w:fldChar w:fldCharType="end"/>
      </w:r>
      <w:r>
        <w:t>: Shiften tussen 3.3 V en 5 V op een I</w:t>
      </w:r>
      <w:r>
        <w:rPr>
          <w:vertAlign w:val="superscript"/>
        </w:rPr>
        <w:t>2</w:t>
      </w:r>
      <w:r>
        <w:t>C bus.</w:t>
      </w:r>
    </w:p>
    <w:p w:rsidR="00997801" w:rsidRDefault="00997801" w:rsidP="00CA4316">
      <w:pPr>
        <w:pStyle w:val="Kop2"/>
        <w:rPr>
          <w:lang w:val="en-US"/>
        </w:rPr>
      </w:pPr>
      <w:r w:rsidRPr="00997801">
        <w:rPr>
          <w:lang w:val="en-US"/>
        </w:rPr>
        <w:t>Audio stereo DAC (PCM 5102A</w:t>
      </w:r>
      <w:r>
        <w:rPr>
          <w:lang w:val="en-US"/>
        </w:rPr>
        <w:t xml:space="preserve"> 3.3 V</w:t>
      </w:r>
      <w:r w:rsidRPr="00997801">
        <w:rPr>
          <w:lang w:val="en-US"/>
        </w:rPr>
        <w:t>)</w:t>
      </w:r>
    </w:p>
    <w:p w:rsidR="002E1445" w:rsidRDefault="002E1445" w:rsidP="002E1445">
      <w:r w:rsidRPr="002E1445">
        <w:t>Om ook muziek te kunnen</w:t>
      </w:r>
      <w:r>
        <w:t xml:space="preserve"> spelen wanneer de wekker afgaat hebben we een Digital to analog converter nodig. Deze chip ondersteunt de I</w:t>
      </w:r>
      <w:r>
        <w:rPr>
          <w:vertAlign w:val="superscript"/>
        </w:rPr>
        <w:t>2</w:t>
      </w:r>
      <w:r>
        <w:t xml:space="preserve">S serial bus interface standaard die dient voor digitale audio (zie intermezzo </w:t>
      </w:r>
      <w:r>
        <w:t>I</w:t>
      </w:r>
      <w:r>
        <w:rPr>
          <w:vertAlign w:val="superscript"/>
        </w:rPr>
        <w:t>2</w:t>
      </w:r>
      <w:r>
        <w:t>S</w:t>
      </w:r>
      <w:r>
        <w:t>).</w:t>
      </w:r>
      <w:r w:rsidR="002337F4">
        <w:t xml:space="preserve"> Dit is handig aangezien de Raspberry Pi Zero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r>
        <w:lastRenderedPageBreak/>
        <w:t>Intermezzo</w:t>
      </w:r>
      <w:r>
        <w:t xml:space="preserve"> I</w:t>
      </w:r>
      <w:r w:rsidRPr="002E1445">
        <w:rPr>
          <w:vertAlign w:val="superscript"/>
        </w:rPr>
        <w:t>2</w:t>
      </w:r>
      <w:r>
        <w:t>S</w:t>
      </w:r>
    </w:p>
    <w:p w:rsidR="00AB1678" w:rsidRDefault="00AB1678" w:rsidP="00AB1678">
      <w:r w:rsidRPr="00C55A3A">
        <w:t>I</w:t>
      </w:r>
      <w:r w:rsidRPr="00C55A3A">
        <w:rPr>
          <w:vertAlign w:val="superscript"/>
        </w:rPr>
        <w:t>2</w:t>
      </w:r>
      <w:r w:rsidRPr="00C55A3A">
        <w:t>S</w:t>
      </w:r>
      <w:r w:rsidRPr="00C55A3A">
        <w:t xml:space="preserve"> staat voor Inter-IC S</w:t>
      </w:r>
      <w:r w:rsidR="004F1930" w:rsidRPr="00C55A3A">
        <w:t>ound</w:t>
      </w:r>
      <w:r w:rsidR="00C55A3A" w:rsidRPr="00C55A3A">
        <w:t xml:space="preserve"> en is een seriële bus interface standard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huidige data is bedoelt. Wanneer de word clock laag is, is de data bedoelt voor het linker kanaal, anders voor het rechter kanaal</w:t>
      </w:r>
      <w:r w:rsidR="00055B89">
        <w:t>.</w:t>
      </w:r>
    </w:p>
    <w:p w:rsidR="00DC5681" w:rsidRDefault="00DF3AF2" w:rsidP="00DC5681">
      <w:pPr>
        <w:keepNext/>
      </w:pPr>
      <w:r>
        <w:rPr>
          <w:noProof/>
          <w:lang w:val="en-US" w:eastAsia="en-US"/>
        </w:rPr>
        <w:drawing>
          <wp:inline distT="0" distB="0" distL="0" distR="0" wp14:anchorId="63A32983" wp14:editId="057C7D35">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F3AF2" w:rsidRPr="00C55A3A" w:rsidRDefault="00DC5681" w:rsidP="00DC5681">
      <w:pPr>
        <w:pStyle w:val="Bijschrift0"/>
      </w:pPr>
      <w:r>
        <w:t xml:space="preserve">Figure </w:t>
      </w:r>
      <w:r>
        <w:fldChar w:fldCharType="begin"/>
      </w:r>
      <w:r>
        <w:instrText xml:space="preserve"> SEQ Figure \* ARABIC </w:instrText>
      </w:r>
      <w:r>
        <w:fldChar w:fldCharType="separate"/>
      </w:r>
      <w:r>
        <w:rPr>
          <w:noProof/>
        </w:rPr>
        <w:t>5</w:t>
      </w:r>
      <w:r>
        <w:fldChar w:fldCharType="end"/>
      </w:r>
      <w:r>
        <w:t xml:space="preserve">: De timing van een </w:t>
      </w:r>
      <w:r>
        <w:t>I</w:t>
      </w:r>
      <w:r w:rsidRPr="002E1445">
        <w:rPr>
          <w:vertAlign w:val="superscript"/>
        </w:rPr>
        <w:t>2</w:t>
      </w:r>
      <w:r>
        <w:t>S</w:t>
      </w:r>
      <w:r>
        <w:t xml:space="preserve"> seriële bus interface</w:t>
      </w:r>
      <w:bookmarkStart w:id="13" w:name="_GoBack"/>
      <w:bookmarkEnd w:id="13"/>
      <w:r>
        <w:t>.</w:t>
      </w:r>
    </w:p>
    <w:p w:rsidR="008D30CA" w:rsidRDefault="00E063D1" w:rsidP="00CA4316">
      <w:pPr>
        <w:pStyle w:val="Kop2"/>
      </w:pPr>
      <w:r>
        <w:t>De PCBs</w:t>
      </w:r>
      <w:bookmarkEnd w:id="12"/>
    </w:p>
    <w:p w:rsidR="0055258D" w:rsidRDefault="0055258D" w:rsidP="0055258D">
      <w:pPr>
        <w:pStyle w:val="Kop2"/>
      </w:pPr>
      <w:bookmarkStart w:id="14" w:name="_Toc450549574"/>
      <w:r>
        <w:t>Overige onderdelen</w:t>
      </w:r>
      <w:bookmarkEnd w:id="14"/>
    </w:p>
    <w:p w:rsidR="00411EC0" w:rsidRDefault="00411EC0" w:rsidP="001F141F">
      <w:pPr>
        <w:pStyle w:val="Kop1"/>
      </w:pPr>
      <w:bookmarkStart w:id="15" w:name="_Ref419570056"/>
      <w:bookmarkStart w:id="16" w:name="_Ref419570065"/>
      <w:bookmarkStart w:id="17" w:name="_Toc450549575"/>
      <w:r>
        <w:lastRenderedPageBreak/>
        <w:t>Software</w:t>
      </w:r>
      <w:bookmarkEnd w:id="15"/>
      <w:bookmarkEnd w:id="16"/>
      <w:bookmarkEnd w:id="17"/>
    </w:p>
    <w:p w:rsidR="00B74CA8" w:rsidRDefault="00B74CA8" w:rsidP="00B74CA8">
      <w:pPr>
        <w:pStyle w:val="Kop2"/>
      </w:pPr>
      <w:bookmarkStart w:id="18" w:name="_Toc450549576"/>
      <w:r>
        <w:t>De memory map</w:t>
      </w:r>
      <w:bookmarkEnd w:id="18"/>
    </w:p>
    <w:p w:rsidR="00B471C8" w:rsidRDefault="001943FB" w:rsidP="00577E6C">
      <w:pPr>
        <w:pStyle w:val="Kop2"/>
        <w:pageBreakBefore/>
        <w:ind w:left="578" w:hanging="578"/>
      </w:pPr>
      <w:bookmarkStart w:id="19" w:name="_Ref419582963"/>
      <w:bookmarkStart w:id="20" w:name="_Toc450549577"/>
      <w:r>
        <w:lastRenderedPageBreak/>
        <w:t>Het WS2812</w:t>
      </w:r>
      <w:r w:rsidR="00B471C8">
        <w:t xml:space="preserve"> protocol</w:t>
      </w:r>
      <w:bookmarkEnd w:id="19"/>
      <w:bookmarkEnd w:id="20"/>
    </w:p>
    <w:p w:rsidR="008636D1" w:rsidRDefault="007E5883" w:rsidP="00577E6C">
      <w:pPr>
        <w:pStyle w:val="Kop2"/>
        <w:pageBreakBefore/>
        <w:ind w:left="578" w:hanging="578"/>
      </w:pPr>
      <w:bookmarkStart w:id="21" w:name="_Toc450549578"/>
      <w:r>
        <w:lastRenderedPageBreak/>
        <w:t xml:space="preserve">De </w:t>
      </w:r>
      <w:r w:rsidR="00AA2B32">
        <w:t>AVR software</w:t>
      </w:r>
      <w:bookmarkEnd w:id="21"/>
    </w:p>
    <w:p w:rsidR="00184298" w:rsidRDefault="00184298" w:rsidP="00184298">
      <w:pPr>
        <w:pStyle w:val="Kop30"/>
      </w:pPr>
      <w:bookmarkStart w:id="22" w:name="_Toc450549579"/>
      <w:r>
        <w:t>Het hoofdprogramma (main)</w:t>
      </w:r>
      <w:bookmarkEnd w:id="22"/>
    </w:p>
    <w:p w:rsidR="00E50698" w:rsidRDefault="00E50698" w:rsidP="00E50698">
      <w:pPr>
        <w:pStyle w:val="Kop30"/>
      </w:pPr>
      <w:bookmarkStart w:id="23" w:name="_Toc450549580"/>
      <w:r>
        <w:t>De interrupt routine</w:t>
      </w:r>
      <w:bookmarkEnd w:id="23"/>
    </w:p>
    <w:p w:rsidR="007122A8" w:rsidRDefault="007122A8" w:rsidP="007122A8">
      <w:pPr>
        <w:pStyle w:val="Kop4"/>
      </w:pPr>
      <w:r w:rsidRPr="00BA26A4">
        <w:rPr>
          <w:rFonts w:ascii="Anonymous Pro" w:hAnsi="Anonymous Pro"/>
        </w:rPr>
        <w:t>0x0</w:t>
      </w:r>
      <w:r>
        <w:rPr>
          <w:rFonts w:ascii="Anonymous Pro" w:hAnsi="Anonymous Pro"/>
        </w:rPr>
        <w:t>0</w:t>
      </w:r>
      <w:r>
        <w:t xml:space="preserve"> of een waarde die niet voorkomt in de tabel– Geen functie</w:t>
      </w:r>
    </w:p>
    <w:p w:rsidR="00A034B9" w:rsidRDefault="00BA26A4" w:rsidP="002C34F9">
      <w:pPr>
        <w:pStyle w:val="Kop4"/>
      </w:pPr>
      <w:r w:rsidRPr="00BA26A4">
        <w:rPr>
          <w:rFonts w:ascii="Anonymous Pro" w:hAnsi="Anonymous Pro"/>
        </w:rPr>
        <w:t>0x01</w:t>
      </w:r>
      <w:r>
        <w:t xml:space="preserve"> – Update LEDs</w:t>
      </w:r>
    </w:p>
    <w:p w:rsidR="00964A55" w:rsidRDefault="00ED245D" w:rsidP="00964A55">
      <w:pPr>
        <w:pStyle w:val="Kop4"/>
      </w:pPr>
      <w:bookmarkStart w:id="24" w:name="_Ref419638651"/>
      <w:r>
        <w:rPr>
          <w:rFonts w:ascii="Anonymous Pro" w:hAnsi="Anonymous Pro"/>
        </w:rPr>
        <w:t>0x</w:t>
      </w:r>
      <w:r w:rsidR="00964A55" w:rsidRPr="00BA26A4">
        <w:rPr>
          <w:rFonts w:ascii="Anonymous Pro" w:hAnsi="Anonymous Pro"/>
        </w:rPr>
        <w:t>0</w:t>
      </w:r>
      <w:r w:rsidR="00964A55">
        <w:rPr>
          <w:rFonts w:ascii="Anonymous Pro" w:hAnsi="Anonymous Pro"/>
        </w:rPr>
        <w:t>2</w:t>
      </w:r>
      <w:r w:rsidR="00964A55">
        <w:t xml:space="preserve"> – Print LCD karakter buffer</w:t>
      </w:r>
      <w:bookmarkEnd w:id="24"/>
    </w:p>
    <w:p w:rsidR="00ED245D" w:rsidRDefault="00ED245D" w:rsidP="00ED245D">
      <w:pPr>
        <w:pStyle w:val="Kop4"/>
      </w:pPr>
      <w:r>
        <w:rPr>
          <w:rFonts w:ascii="Anonymous Pro" w:hAnsi="Anonymous Pro"/>
        </w:rPr>
        <w:t>0x03</w:t>
      </w:r>
      <w:r>
        <w:t xml:space="preserve"> – Stuur LCD instructie</w:t>
      </w:r>
    </w:p>
    <w:p w:rsidR="00964A55" w:rsidRDefault="006C107E" w:rsidP="006C107E">
      <w:pPr>
        <w:pStyle w:val="Kop4"/>
      </w:pPr>
      <w:r>
        <w:rPr>
          <w:rFonts w:ascii="Anonymous Pro" w:hAnsi="Anonymous Pro"/>
        </w:rPr>
        <w:t>0x0</w:t>
      </w:r>
      <w:r w:rsidR="009269BF">
        <w:rPr>
          <w:rFonts w:ascii="Anonymous Pro" w:hAnsi="Anonymous Pro"/>
        </w:rPr>
        <w:t>4</w:t>
      </w:r>
      <w:r>
        <w:t xml:space="preserve"> – </w:t>
      </w:r>
      <w:r w:rsidR="009269BF">
        <w:t>Stuur clear instructie en print LCD karakter buffer</w:t>
      </w:r>
    </w:p>
    <w:p w:rsidR="009269BF" w:rsidRDefault="009269BF" w:rsidP="009269BF">
      <w:pPr>
        <w:pStyle w:val="Kop4"/>
      </w:pPr>
      <w:r>
        <w:rPr>
          <w:rFonts w:ascii="Anonymous Pro" w:hAnsi="Anonymous Pro"/>
        </w:rPr>
        <w:t>0x05</w:t>
      </w:r>
      <w:r>
        <w:t xml:space="preserve"> – Zet LCD cursor positie op LCD commando</w:t>
      </w:r>
    </w:p>
    <w:p w:rsidR="00030C70" w:rsidRDefault="00030C70" w:rsidP="00030C70">
      <w:pPr>
        <w:pStyle w:val="Kop4"/>
      </w:pPr>
      <w:r>
        <w:rPr>
          <w:rFonts w:ascii="Anonymous Pro" w:hAnsi="Anonymous Pro"/>
        </w:rPr>
        <w:t>0x06</w:t>
      </w:r>
      <w:r w:rsidR="006903C6">
        <w:t xml:space="preserve"> of </w:t>
      </w:r>
      <w:r w:rsidR="006903C6">
        <w:rPr>
          <w:rFonts w:ascii="Anonymous Pro" w:hAnsi="Anonymous Pro"/>
        </w:rPr>
        <w:t>0x07</w:t>
      </w:r>
      <w:r w:rsidR="006903C6">
        <w:t xml:space="preserve"> </w:t>
      </w:r>
      <w:r>
        <w:t>–</w:t>
      </w:r>
      <w:r w:rsidR="006903C6">
        <w:t>LCD backlight aan of uit</w:t>
      </w:r>
    </w:p>
    <w:p w:rsidR="005A4ADD" w:rsidRDefault="005A4ADD" w:rsidP="005A4ADD">
      <w:pPr>
        <w:pStyle w:val="Kop30"/>
      </w:pPr>
      <w:bookmarkStart w:id="25" w:name="_Toc450549581"/>
      <w:bookmarkStart w:id="26" w:name="_Ref419640835"/>
      <w:r>
        <w:t>De LCD driver</w:t>
      </w:r>
      <w:bookmarkEnd w:id="25"/>
    </w:p>
    <w:p w:rsidR="00BB6B12" w:rsidRDefault="00BB6B12" w:rsidP="00BB6B12">
      <w:pPr>
        <w:pStyle w:val="Kop30"/>
      </w:pPr>
      <w:bookmarkStart w:id="27" w:name="_Toc450549582"/>
      <w:r>
        <w:t>Debug code</w:t>
      </w:r>
      <w:bookmarkEnd w:id="27"/>
    </w:p>
    <w:p w:rsidR="007122A8" w:rsidRDefault="00984933" w:rsidP="00C215A0">
      <w:pPr>
        <w:pStyle w:val="Kop30"/>
        <w:pageBreakBefore/>
      </w:pPr>
      <w:bookmarkStart w:id="28" w:name="_Ref419644299"/>
      <w:bookmarkStart w:id="29" w:name="_Toc450549583"/>
      <w:r>
        <w:lastRenderedPageBreak/>
        <w:t>De WS2812 driver</w:t>
      </w:r>
      <w:bookmarkEnd w:id="26"/>
      <w:bookmarkEnd w:id="28"/>
      <w:bookmarkEnd w:id="29"/>
    </w:p>
    <w:p w:rsidR="005A4ADD" w:rsidRDefault="007A031A" w:rsidP="00E13FCD">
      <w:pPr>
        <w:pStyle w:val="Kop2"/>
        <w:pageBreakBefore/>
        <w:ind w:left="578" w:hanging="578"/>
      </w:pPr>
      <w:bookmarkStart w:id="30" w:name="_Ref419644509"/>
      <w:bookmarkStart w:id="31" w:name="_Toc450549584"/>
      <w:r>
        <w:lastRenderedPageBreak/>
        <w:t>De SC12 Software</w:t>
      </w:r>
      <w:bookmarkEnd w:id="30"/>
      <w:bookmarkEnd w:id="31"/>
    </w:p>
    <w:p w:rsidR="00D33A40" w:rsidRDefault="00D33A40" w:rsidP="006621D0">
      <w:pPr>
        <w:pStyle w:val="Kop30"/>
      </w:pPr>
      <w:bookmarkStart w:id="32" w:name="_Toc450549585"/>
      <w:r>
        <w:t>Het hoofdprogramma</w:t>
      </w:r>
      <w:bookmarkEnd w:id="32"/>
    </w:p>
    <w:p w:rsidR="00FE165E" w:rsidRDefault="00104589" w:rsidP="00104589">
      <w:pPr>
        <w:pStyle w:val="Kop30"/>
      </w:pPr>
      <w:bookmarkStart w:id="33" w:name="_Toc450549586"/>
      <w:r>
        <w:t>IP2LCD</w:t>
      </w:r>
      <w:bookmarkEnd w:id="33"/>
    </w:p>
    <w:p w:rsidR="00EF76DC" w:rsidRDefault="006F7319" w:rsidP="00820CBC">
      <w:pPr>
        <w:pStyle w:val="Kop30"/>
        <w:pageBreakBefore/>
      </w:pPr>
      <w:bookmarkStart w:id="34" w:name="_Toc450549587"/>
      <w:r>
        <w:lastRenderedPageBreak/>
        <w:t>De webpagina’s</w:t>
      </w:r>
      <w:bookmarkEnd w:id="34"/>
    </w:p>
    <w:p w:rsidR="00820CBC" w:rsidRDefault="00820CBC" w:rsidP="00820CBC">
      <w:pPr>
        <w:pStyle w:val="Kop4"/>
      </w:pPr>
      <w:r>
        <w:t>/home</w:t>
      </w:r>
    </w:p>
    <w:p w:rsidR="00781A12" w:rsidRDefault="00781A12" w:rsidP="00781A12">
      <w:pPr>
        <w:pStyle w:val="Kop4"/>
      </w:pPr>
      <w:r>
        <w:t>/pickUsername</w:t>
      </w:r>
    </w:p>
    <w:p w:rsidR="00B70F61" w:rsidRDefault="00B70F61" w:rsidP="00B70F61">
      <w:pPr>
        <w:pStyle w:val="Kop4"/>
      </w:pPr>
      <w:r>
        <w:t>/reset</w:t>
      </w:r>
    </w:p>
    <w:p w:rsidR="004E2B6E" w:rsidRDefault="004E2B6E" w:rsidP="004E2B6E">
      <w:pPr>
        <w:pStyle w:val="Kop4"/>
      </w:pPr>
      <w:r>
        <w:t>/start</w:t>
      </w:r>
    </w:p>
    <w:p w:rsidR="00B70F61" w:rsidRDefault="00B70F61" w:rsidP="00B54220">
      <w:pPr>
        <w:pStyle w:val="Kop4"/>
        <w:ind w:left="862" w:hanging="862"/>
      </w:pPr>
      <w:r>
        <w:t>/play</w:t>
      </w:r>
    </w:p>
    <w:p w:rsidR="00693316" w:rsidRDefault="00693316" w:rsidP="00693316">
      <w:pPr>
        <w:pStyle w:val="Kop5"/>
      </w:pPr>
      <w:r>
        <w:t>Gok subroutine</w:t>
      </w:r>
    </w:p>
    <w:p w:rsidR="00A87F53" w:rsidRDefault="00A87F53" w:rsidP="001F141F">
      <w:pPr>
        <w:pStyle w:val="Kop1"/>
      </w:pPr>
      <w:bookmarkStart w:id="35" w:name="_Toc450549588"/>
      <w:r>
        <w:lastRenderedPageBreak/>
        <w:t>Budget</w:t>
      </w:r>
      <w:bookmarkEnd w:id="35"/>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536"/>
        <w:gridCol w:w="4537"/>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WiFi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Level 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27078F" w:rsidP="0027078F">
            <w:pPr>
              <w:jc w:val="right"/>
            </w:pPr>
            <w:r>
              <w:t>Amplifiers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Zero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8D1443">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D1443">
              <w:rPr>
                <w:b/>
              </w:rPr>
              <w:t>46.2</w:t>
            </w:r>
          </w:p>
        </w:tc>
      </w:tr>
    </w:tbl>
    <w:p w:rsidR="00D33BAE" w:rsidRPr="00C673C4" w:rsidRDefault="00D33BAE" w:rsidP="00C673C4"/>
    <w:p w:rsidR="00411EC0" w:rsidRDefault="00411EC0" w:rsidP="00C673C4">
      <w:pPr>
        <w:pStyle w:val="Kop1"/>
      </w:pPr>
      <w:bookmarkStart w:id="36" w:name="_Toc450549589"/>
      <w:r>
        <w:lastRenderedPageBreak/>
        <w:t>Besluit</w:t>
      </w:r>
      <w:bookmarkEnd w:id="36"/>
    </w:p>
    <w:p w:rsidR="00411EC0" w:rsidRDefault="00411EC0" w:rsidP="001F141F">
      <w:pPr>
        <w:pStyle w:val="Kop1"/>
      </w:pPr>
      <w:bookmarkStart w:id="37" w:name="_Toc450549590"/>
      <w:r>
        <w:lastRenderedPageBreak/>
        <w:t>Bijlagen</w:t>
      </w:r>
      <w:bookmarkEnd w:id="37"/>
    </w:p>
    <w:p w:rsidR="005251AE" w:rsidRDefault="005251AE" w:rsidP="005251AE">
      <w:pPr>
        <w:pStyle w:val="Kop2"/>
      </w:pPr>
      <w:bookmarkStart w:id="38" w:name="_Ref419568106"/>
      <w:bookmarkStart w:id="39" w:name="_Toc450549591"/>
      <w:r>
        <w:t>PCB Schema’s &amp; Layout</w:t>
      </w:r>
      <w:bookmarkEnd w:id="38"/>
      <w:bookmarkEnd w:id="39"/>
    </w:p>
    <w:p w:rsidR="00B74CA8" w:rsidRPr="00AC1947" w:rsidRDefault="00B74CA8" w:rsidP="00B74CA8">
      <w:pPr>
        <w:rPr>
          <w:color w:val="4E5B6F" w:themeColor="text2"/>
          <w:sz w:val="18"/>
          <w:szCs w:val="18"/>
          <w:lang w:val="en-US"/>
        </w:rPr>
      </w:pPr>
      <w:r w:rsidRPr="00AC1947">
        <w:rPr>
          <w:lang w:val="en-US"/>
        </w:rPr>
        <w:br w:type="page"/>
      </w:r>
    </w:p>
    <w:p w:rsidR="00D3365A" w:rsidRDefault="00D3365A" w:rsidP="00D3365A">
      <w:pPr>
        <w:pStyle w:val="Kop2"/>
        <w:pageBreakBefore/>
        <w:ind w:left="578" w:hanging="578"/>
      </w:pPr>
      <w:bookmarkStart w:id="40" w:name="_Ref419648775"/>
      <w:bookmarkStart w:id="41" w:name="_Toc450549592"/>
      <w:r>
        <w:lastRenderedPageBreak/>
        <w:t>Scripts</w:t>
      </w:r>
      <w:bookmarkEnd w:id="40"/>
      <w:bookmarkEnd w:id="41"/>
    </w:p>
    <w:p w:rsidR="007A5F2C" w:rsidRDefault="00D3365A" w:rsidP="00320AB0">
      <w:pPr>
        <w:pStyle w:val="Kop30"/>
      </w:pPr>
      <w:bookmarkStart w:id="42" w:name="_Ref419647161"/>
      <w:bookmarkStart w:id="43" w:name="_Toc450549593"/>
      <w:r>
        <w:t>make.bat</w:t>
      </w:r>
      <w:bookmarkEnd w:id="42"/>
      <w:bookmarkEnd w:id="43"/>
    </w:p>
    <w:p w:rsidR="00BA22FA" w:rsidRPr="007A5F2C" w:rsidRDefault="00BA22FA" w:rsidP="007A5F2C">
      <w:pPr>
        <w:sectPr w:rsidR="00BA22FA" w:rsidRPr="007A5F2C" w:rsidSect="009D6F8F">
          <w:footerReference w:type="default" r:id="rId20"/>
          <w:pgSz w:w="11907" w:h="16839" w:code="9"/>
          <w:pgMar w:top="1417" w:right="1417" w:bottom="1417" w:left="1417" w:header="709" w:footer="709" w:gutter="0"/>
          <w:cols w:space="720"/>
          <w:docGrid w:linePitch="360"/>
        </w:sectPr>
      </w:pPr>
    </w:p>
    <w:p w:rsidR="00265DAB" w:rsidRPr="00AC1947" w:rsidRDefault="00265DAB">
      <w:pPr>
        <w:rPr>
          <w:rFonts w:asciiTheme="majorHAnsi" w:eastAsiaTheme="majorEastAsia" w:hAnsiTheme="majorHAnsi" w:cstheme="majorBidi"/>
          <w:color w:val="004F5B" w:themeColor="accent1" w:themeShade="7F"/>
          <w:sz w:val="24"/>
          <w:szCs w:val="24"/>
          <w:lang w:val="en-US"/>
        </w:rPr>
      </w:pPr>
      <w:bookmarkStart w:id="44" w:name="_Ref419647172"/>
      <w:r w:rsidRPr="00AC1947">
        <w:rPr>
          <w:lang w:val="en-US"/>
        </w:rPr>
        <w:br w:type="page"/>
      </w:r>
    </w:p>
    <w:p w:rsidR="00D3365A" w:rsidRDefault="00D3365A" w:rsidP="00D3365A">
      <w:pPr>
        <w:pStyle w:val="Kop30"/>
      </w:pPr>
      <w:bookmarkStart w:id="45" w:name="_Toc450549594"/>
      <w:r>
        <w:lastRenderedPageBreak/>
        <w:t>compile.sh</w:t>
      </w:r>
      <w:bookmarkEnd w:id="44"/>
      <w:bookmarkEnd w:id="45"/>
    </w:p>
    <w:p w:rsidR="00CE0D85" w:rsidRDefault="00CE0D85" w:rsidP="00CE0D85">
      <w:pPr>
        <w:sectPr w:rsidR="00CE0D85" w:rsidSect="007A5F2C">
          <w:type w:val="continuous"/>
          <w:pgSz w:w="11907" w:h="16839" w:code="9"/>
          <w:pgMar w:top="1836" w:right="1751" w:bottom="1418" w:left="1751" w:header="709" w:footer="709" w:gutter="0"/>
          <w:cols w:space="720"/>
          <w:docGrid w:linePitch="360"/>
        </w:sectPr>
      </w:pPr>
    </w:p>
    <w:p w:rsidR="00CE0D85" w:rsidRDefault="00CE0D85" w:rsidP="00CE0D85">
      <w:pPr>
        <w:pStyle w:val="Code"/>
        <w:sectPr w:rsidR="00CE0D85" w:rsidSect="00E858C2">
          <w:type w:val="continuous"/>
          <w:pgSz w:w="11907" w:h="16839" w:code="9"/>
          <w:pgMar w:top="1837" w:right="1752" w:bottom="1418" w:left="1752" w:header="709" w:footer="709" w:gutter="0"/>
          <w:lnNumType w:countBy="1" w:restart="continuous"/>
          <w:cols w:space="720"/>
          <w:docGrid w:linePitch="360"/>
        </w:sectPr>
      </w:pPr>
    </w:p>
    <w:p w:rsidR="00EF2F3E" w:rsidRDefault="00EF2F3E" w:rsidP="00D3365A">
      <w:pPr>
        <w:pStyle w:val="Kop2"/>
        <w:pageBreakBefore/>
        <w:ind w:left="578" w:hanging="578"/>
      </w:pPr>
      <w:bookmarkStart w:id="46" w:name="_Toc450549595"/>
      <w:r>
        <w:lastRenderedPageBreak/>
        <w:t>Broncode</w:t>
      </w:r>
      <w:bookmarkEnd w:id="46"/>
    </w:p>
    <w:p w:rsidR="00EF2F3E" w:rsidRDefault="00EF2F3E" w:rsidP="007F5DC4">
      <w:r>
        <w:t xml:space="preserve">De volledige broncode is ook beschikbaar op </w:t>
      </w:r>
      <w:hyperlink r:id="rId21" w:history="1">
        <w:r w:rsidRPr="00EF2F3E">
          <w:rPr>
            <w:rStyle w:val="Hyperlink"/>
          </w:rPr>
          <w:t>github.com/</w:t>
        </w:r>
        <w:r w:rsidR="00A67672">
          <w:rPr>
            <w:rStyle w:val="Hyperlink"/>
          </w:rPr>
          <w:t>*</w:t>
        </w:r>
      </w:hyperlink>
      <w:r>
        <w:t>.</w:t>
      </w:r>
    </w:p>
    <w:p w:rsidR="002528F4" w:rsidRDefault="002528F4" w:rsidP="002528F4">
      <w:pPr>
        <w:pStyle w:val="Kop30"/>
      </w:pPr>
      <w:bookmarkStart w:id="47" w:name="_Toc450549596"/>
      <w:r>
        <w:t>mastermind.h</w:t>
      </w:r>
      <w:bookmarkEnd w:id="47"/>
    </w:p>
    <w:p w:rsidR="007B69F4" w:rsidRDefault="007B69F4" w:rsidP="002528F4">
      <w:pPr>
        <w:pStyle w:val="Code"/>
        <w:sectPr w:rsidR="007B69F4" w:rsidSect="007A5F2C">
          <w:type w:val="continuous"/>
          <w:pgSz w:w="11907" w:h="16839" w:code="9"/>
          <w:pgMar w:top="1836" w:right="1751" w:bottom="1418" w:left="1751" w:header="709" w:footer="709" w:gutter="0"/>
          <w:cols w:space="720"/>
          <w:docGrid w:linePitch="360"/>
        </w:sectPr>
      </w:pPr>
    </w:p>
    <w:p w:rsidR="00126972" w:rsidRPr="00AC1947" w:rsidRDefault="002528F4" w:rsidP="002528F4">
      <w:pPr>
        <w:pStyle w:val="Kop30"/>
        <w:rPr>
          <w:lang w:val="en-US"/>
        </w:rPr>
        <w:sectPr w:rsidR="00126972" w:rsidRPr="00AC1947" w:rsidSect="007F5DC4">
          <w:footerReference w:type="default" r:id="rId22"/>
          <w:pgSz w:w="11907" w:h="16839" w:code="9"/>
          <w:pgMar w:top="1836" w:right="1751" w:bottom="1418" w:left="1751" w:header="709" w:footer="709" w:gutter="0"/>
          <w:cols w:space="720"/>
          <w:docGrid w:linePitch="360"/>
        </w:sectPr>
      </w:pPr>
      <w:bookmarkStart w:id="48" w:name="_Ref419658088"/>
      <w:bookmarkStart w:id="49" w:name="_Toc450549597"/>
      <w:r w:rsidRPr="00AC1947">
        <w:rPr>
          <w:lang w:val="en-US"/>
        </w:rPr>
        <w:lastRenderedPageBreak/>
        <w:t>mastermind.c</w:t>
      </w:r>
      <w:bookmarkEnd w:id="48"/>
      <w:bookmarkEnd w:id="49"/>
    </w:p>
    <w:p w:rsidR="00126972" w:rsidRDefault="00FE165E" w:rsidP="00CD0007">
      <w:pPr>
        <w:pStyle w:val="Kop30"/>
        <w:pageBreakBefore/>
        <w:sectPr w:rsidR="00126972" w:rsidSect="00126972">
          <w:type w:val="continuous"/>
          <w:pgSz w:w="11907" w:h="16839" w:code="9"/>
          <w:pgMar w:top="1836" w:right="1751" w:bottom="1418" w:left="1751" w:header="709" w:footer="709" w:gutter="0"/>
          <w:cols w:space="720"/>
          <w:docGrid w:linePitch="360"/>
        </w:sectPr>
      </w:pPr>
      <w:bookmarkStart w:id="50" w:name="_Toc450549598"/>
      <w:bookmarkStart w:id="51" w:name="_Ref419657346"/>
      <w:r>
        <w:lastRenderedPageBreak/>
        <w:t>ramdump.h</w:t>
      </w:r>
      <w:bookmarkEnd w:id="50"/>
    </w:p>
    <w:p w:rsidR="0064627D" w:rsidRDefault="00FE165E" w:rsidP="0064627D">
      <w:pPr>
        <w:pStyle w:val="Kop30"/>
        <w:pageBreakBefore/>
        <w:sectPr w:rsidR="0064627D" w:rsidSect="00126972">
          <w:type w:val="continuous"/>
          <w:pgSz w:w="11907" w:h="16839" w:code="9"/>
          <w:pgMar w:top="1836" w:right="1751" w:bottom="1418" w:left="1751" w:header="709" w:footer="709" w:gutter="0"/>
          <w:cols w:space="720"/>
          <w:docGrid w:linePitch="360"/>
        </w:sectPr>
      </w:pPr>
      <w:bookmarkStart w:id="52" w:name="_Toc450549599"/>
      <w:r>
        <w:lastRenderedPageBreak/>
        <w:t>ramdump.c</w:t>
      </w:r>
      <w:bookmarkEnd w:id="52"/>
    </w:p>
    <w:p w:rsidR="0074300C" w:rsidRDefault="00D60D99" w:rsidP="0064627D">
      <w:pPr>
        <w:pStyle w:val="Kop30"/>
        <w:pageBreakBefore/>
      </w:pPr>
      <w:bookmarkStart w:id="53" w:name="_Toc450549600"/>
      <w:r>
        <w:lastRenderedPageBreak/>
        <w:t>HTML template</w:t>
      </w:r>
      <w:bookmarkEnd w:id="51"/>
      <w:bookmarkEnd w:id="53"/>
      <w:r>
        <w:t xml:space="preserve"> </w:t>
      </w:r>
    </w:p>
    <w:p w:rsidR="00192F5C" w:rsidRDefault="00472D16" w:rsidP="00A34C2C">
      <w:pPr>
        <w:pStyle w:val="Kop30"/>
        <w:sectPr w:rsidR="00192F5C" w:rsidSect="007F5DC4">
          <w:pgSz w:w="11907" w:h="16839" w:code="9"/>
          <w:pgMar w:top="1836" w:right="1751" w:bottom="1418" w:left="1751" w:header="709" w:footer="709" w:gutter="0"/>
          <w:cols w:space="720"/>
          <w:docGrid w:linePitch="360"/>
        </w:sectPr>
      </w:pPr>
      <w:bookmarkStart w:id="54" w:name="_Ref419635032"/>
      <w:bookmarkStart w:id="55" w:name="_Ref419635038"/>
      <w:bookmarkStart w:id="56" w:name="_Ref419641900"/>
      <w:bookmarkStart w:id="57" w:name="_Toc450549601"/>
      <w:r>
        <w:t>AVR.h</w:t>
      </w:r>
      <w:bookmarkEnd w:id="54"/>
      <w:bookmarkEnd w:id="55"/>
      <w:bookmarkEnd w:id="56"/>
      <w:bookmarkEnd w:id="57"/>
    </w:p>
    <w:p w:rsidR="00A34C2C" w:rsidRDefault="00192F5C" w:rsidP="00551E71">
      <w:pPr>
        <w:pStyle w:val="Kop30"/>
      </w:pPr>
      <w:bookmarkStart w:id="58" w:name="_Ref419635050"/>
      <w:bookmarkStart w:id="59" w:name="_Ref419635821"/>
      <w:bookmarkStart w:id="60" w:name="_Toc450549602"/>
      <w:r>
        <w:t>AVR.c</w:t>
      </w:r>
      <w:bookmarkEnd w:id="58"/>
      <w:bookmarkEnd w:id="59"/>
      <w:bookmarkEnd w:id="60"/>
    </w:p>
    <w:p w:rsidR="00551E71" w:rsidRPr="00551E71" w:rsidRDefault="00551E71" w:rsidP="00551E71">
      <w:pPr>
        <w:pStyle w:val="Kop2"/>
      </w:pPr>
      <w:bookmarkStart w:id="61" w:name="_Toc450549603"/>
      <w:r>
        <w:t>Foto’s</w:t>
      </w:r>
      <w:bookmarkEnd w:id="61"/>
    </w:p>
    <w:sectPr w:rsidR="00551E71" w:rsidRPr="00551E71" w:rsidSect="00FA632C">
      <w:type w:val="continuous"/>
      <w:pgSz w:w="11907" w:h="16839" w:code="9"/>
      <w:pgMar w:top="1837" w:right="1752" w:bottom="1418" w:left="1752" w:header="709" w:footer="709"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C84" w:rsidRDefault="00065C84">
      <w:pPr>
        <w:spacing w:before="0" w:after="0" w:line="240" w:lineRule="auto"/>
      </w:pPr>
      <w:r>
        <w:separator/>
      </w:r>
    </w:p>
  </w:endnote>
  <w:endnote w:type="continuationSeparator" w:id="0">
    <w:p w:rsidR="00065C84" w:rsidRDefault="00065C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E96" w:rsidRDefault="005F5E96"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8818"/>
      <w:docPartObj>
        <w:docPartGallery w:val="Page Numbers (Bottom of Page)"/>
        <w:docPartUnique/>
      </w:docPartObj>
    </w:sdtPr>
    <w:sdtEndPr/>
    <w:sdtContent>
      <w:p w:rsidR="005F5E96" w:rsidRDefault="005F5E96" w:rsidP="003C25D6">
        <w:pPr>
          <w:pStyle w:val="Voettekst0"/>
          <w:jc w:val="right"/>
        </w:pPr>
        <w:r>
          <w:fldChar w:fldCharType="begin"/>
        </w:r>
        <w:r>
          <w:instrText>PAGE   \* MERGEFORMAT</w:instrText>
        </w:r>
        <w:r>
          <w:fldChar w:fldCharType="separate"/>
        </w:r>
        <w:r w:rsidR="00693636">
          <w:rPr>
            <w:noProof/>
          </w:rPr>
          <w:t>18</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264944"/>
      <w:docPartObj>
        <w:docPartGallery w:val="Page Numbers (Bottom of Page)"/>
        <w:docPartUnique/>
      </w:docPartObj>
    </w:sdtPr>
    <w:sdtEndPr/>
    <w:sdtContent>
      <w:p w:rsidR="005F5E96" w:rsidRDefault="005F5E96" w:rsidP="003C25D6">
        <w:pPr>
          <w:pStyle w:val="Voettekst0"/>
          <w:jc w:val="right"/>
        </w:pPr>
        <w:r>
          <w:fldChar w:fldCharType="begin"/>
        </w:r>
        <w:r>
          <w:instrText>PAGE   \* MERGEFORMAT</w:instrText>
        </w:r>
        <w:r>
          <w:fldChar w:fldCharType="separate"/>
        </w:r>
        <w:r w:rsidR="00693636">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C84" w:rsidRDefault="00065C84">
      <w:pPr>
        <w:spacing w:before="0" w:after="0" w:line="240" w:lineRule="auto"/>
      </w:pPr>
      <w:r>
        <w:separator/>
      </w:r>
    </w:p>
  </w:footnote>
  <w:footnote w:type="continuationSeparator" w:id="0">
    <w:p w:rsidR="00065C84" w:rsidRDefault="00065C8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8146C7EC"/>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30C70"/>
    <w:rsid w:val="000340F6"/>
    <w:rsid w:val="00055B89"/>
    <w:rsid w:val="00061F39"/>
    <w:rsid w:val="00065C84"/>
    <w:rsid w:val="00072A4C"/>
    <w:rsid w:val="00075938"/>
    <w:rsid w:val="0008688D"/>
    <w:rsid w:val="000A245C"/>
    <w:rsid w:val="000A2512"/>
    <w:rsid w:val="000B1E28"/>
    <w:rsid w:val="000B2803"/>
    <w:rsid w:val="000C4C5D"/>
    <w:rsid w:val="000C690F"/>
    <w:rsid w:val="000D033E"/>
    <w:rsid w:val="000D1126"/>
    <w:rsid w:val="000D5D39"/>
    <w:rsid w:val="000E014F"/>
    <w:rsid w:val="000E758D"/>
    <w:rsid w:val="000F0066"/>
    <w:rsid w:val="000F6EB4"/>
    <w:rsid w:val="000F7930"/>
    <w:rsid w:val="00103DB1"/>
    <w:rsid w:val="00104589"/>
    <w:rsid w:val="0011707F"/>
    <w:rsid w:val="00121545"/>
    <w:rsid w:val="00122BC5"/>
    <w:rsid w:val="00126972"/>
    <w:rsid w:val="00136038"/>
    <w:rsid w:val="001464EE"/>
    <w:rsid w:val="00146C98"/>
    <w:rsid w:val="0015183A"/>
    <w:rsid w:val="00157219"/>
    <w:rsid w:val="001573BF"/>
    <w:rsid w:val="00182107"/>
    <w:rsid w:val="00184298"/>
    <w:rsid w:val="00190B9B"/>
    <w:rsid w:val="00192F5C"/>
    <w:rsid w:val="0019407B"/>
    <w:rsid w:val="001943FB"/>
    <w:rsid w:val="00195834"/>
    <w:rsid w:val="001958A6"/>
    <w:rsid w:val="001A6A89"/>
    <w:rsid w:val="001B54AE"/>
    <w:rsid w:val="001B5E4E"/>
    <w:rsid w:val="001D6867"/>
    <w:rsid w:val="001E08F2"/>
    <w:rsid w:val="001E4032"/>
    <w:rsid w:val="001F141F"/>
    <w:rsid w:val="001F6151"/>
    <w:rsid w:val="002135AE"/>
    <w:rsid w:val="00224C08"/>
    <w:rsid w:val="00225022"/>
    <w:rsid w:val="00231DB4"/>
    <w:rsid w:val="002337F4"/>
    <w:rsid w:val="00234028"/>
    <w:rsid w:val="00236029"/>
    <w:rsid w:val="00240F98"/>
    <w:rsid w:val="00244013"/>
    <w:rsid w:val="002528F4"/>
    <w:rsid w:val="00255A30"/>
    <w:rsid w:val="00265DAB"/>
    <w:rsid w:val="0027078F"/>
    <w:rsid w:val="00271D6D"/>
    <w:rsid w:val="0028140A"/>
    <w:rsid w:val="0028211D"/>
    <w:rsid w:val="00284699"/>
    <w:rsid w:val="00286844"/>
    <w:rsid w:val="00290A8F"/>
    <w:rsid w:val="002937AF"/>
    <w:rsid w:val="002A25EE"/>
    <w:rsid w:val="002B23D5"/>
    <w:rsid w:val="002B4720"/>
    <w:rsid w:val="002C34F9"/>
    <w:rsid w:val="002C59A7"/>
    <w:rsid w:val="002D183F"/>
    <w:rsid w:val="002D5A6D"/>
    <w:rsid w:val="002E1445"/>
    <w:rsid w:val="002E1B94"/>
    <w:rsid w:val="002F0513"/>
    <w:rsid w:val="00304950"/>
    <w:rsid w:val="00316B98"/>
    <w:rsid w:val="003173E0"/>
    <w:rsid w:val="00320AB0"/>
    <w:rsid w:val="0032426B"/>
    <w:rsid w:val="0033290B"/>
    <w:rsid w:val="0033793F"/>
    <w:rsid w:val="003427BF"/>
    <w:rsid w:val="0035616C"/>
    <w:rsid w:val="00357FAD"/>
    <w:rsid w:val="00367D7A"/>
    <w:rsid w:val="00370C0F"/>
    <w:rsid w:val="003866E5"/>
    <w:rsid w:val="003C1586"/>
    <w:rsid w:val="003C1C33"/>
    <w:rsid w:val="003C2576"/>
    <w:rsid w:val="003C25D6"/>
    <w:rsid w:val="003D22FE"/>
    <w:rsid w:val="003E0D1B"/>
    <w:rsid w:val="003E51C7"/>
    <w:rsid w:val="003F20FA"/>
    <w:rsid w:val="00404453"/>
    <w:rsid w:val="0041092A"/>
    <w:rsid w:val="00410C3D"/>
    <w:rsid w:val="00411EC0"/>
    <w:rsid w:val="00411F19"/>
    <w:rsid w:val="00412FE4"/>
    <w:rsid w:val="00426DEB"/>
    <w:rsid w:val="004359DF"/>
    <w:rsid w:val="00436078"/>
    <w:rsid w:val="00442E47"/>
    <w:rsid w:val="00447583"/>
    <w:rsid w:val="00451207"/>
    <w:rsid w:val="00466901"/>
    <w:rsid w:val="00472D16"/>
    <w:rsid w:val="00481626"/>
    <w:rsid w:val="0048705B"/>
    <w:rsid w:val="004965AA"/>
    <w:rsid w:val="004A14C1"/>
    <w:rsid w:val="004B39AB"/>
    <w:rsid w:val="004B7B21"/>
    <w:rsid w:val="004D148D"/>
    <w:rsid w:val="004D2234"/>
    <w:rsid w:val="004D594E"/>
    <w:rsid w:val="004E03F5"/>
    <w:rsid w:val="004E2B6E"/>
    <w:rsid w:val="004E58E5"/>
    <w:rsid w:val="004E6277"/>
    <w:rsid w:val="004F1930"/>
    <w:rsid w:val="00500C9A"/>
    <w:rsid w:val="0050308B"/>
    <w:rsid w:val="005079AE"/>
    <w:rsid w:val="00507EBB"/>
    <w:rsid w:val="00522A6F"/>
    <w:rsid w:val="005242F5"/>
    <w:rsid w:val="005251AE"/>
    <w:rsid w:val="00533F6D"/>
    <w:rsid w:val="00545838"/>
    <w:rsid w:val="005462CB"/>
    <w:rsid w:val="00551438"/>
    <w:rsid w:val="00551E71"/>
    <w:rsid w:val="005523B5"/>
    <w:rsid w:val="0055258D"/>
    <w:rsid w:val="00552F5D"/>
    <w:rsid w:val="005640D6"/>
    <w:rsid w:val="00572735"/>
    <w:rsid w:val="00573188"/>
    <w:rsid w:val="00575700"/>
    <w:rsid w:val="00577E6C"/>
    <w:rsid w:val="0058306B"/>
    <w:rsid w:val="00586B71"/>
    <w:rsid w:val="00597A71"/>
    <w:rsid w:val="005A4ADD"/>
    <w:rsid w:val="005A5597"/>
    <w:rsid w:val="005B0F6B"/>
    <w:rsid w:val="005B2784"/>
    <w:rsid w:val="005C3AD3"/>
    <w:rsid w:val="005C6C08"/>
    <w:rsid w:val="005E40FB"/>
    <w:rsid w:val="005E646E"/>
    <w:rsid w:val="005F5E96"/>
    <w:rsid w:val="00602C30"/>
    <w:rsid w:val="006126C4"/>
    <w:rsid w:val="00613905"/>
    <w:rsid w:val="00621043"/>
    <w:rsid w:val="00624873"/>
    <w:rsid w:val="006418E9"/>
    <w:rsid w:val="0064495A"/>
    <w:rsid w:val="0064627D"/>
    <w:rsid w:val="006510EE"/>
    <w:rsid w:val="00653D5A"/>
    <w:rsid w:val="006563CF"/>
    <w:rsid w:val="006574A9"/>
    <w:rsid w:val="006600DF"/>
    <w:rsid w:val="0066168D"/>
    <w:rsid w:val="006621D0"/>
    <w:rsid w:val="006637A9"/>
    <w:rsid w:val="00667A10"/>
    <w:rsid w:val="006865C0"/>
    <w:rsid w:val="00687183"/>
    <w:rsid w:val="006903C6"/>
    <w:rsid w:val="0069202A"/>
    <w:rsid w:val="00693316"/>
    <w:rsid w:val="00693636"/>
    <w:rsid w:val="006A31ED"/>
    <w:rsid w:val="006B4650"/>
    <w:rsid w:val="006C107E"/>
    <w:rsid w:val="006C14E9"/>
    <w:rsid w:val="006C2A3A"/>
    <w:rsid w:val="006D6347"/>
    <w:rsid w:val="006E217F"/>
    <w:rsid w:val="006E5626"/>
    <w:rsid w:val="006F31A7"/>
    <w:rsid w:val="006F5618"/>
    <w:rsid w:val="006F5FCA"/>
    <w:rsid w:val="006F6D55"/>
    <w:rsid w:val="006F7319"/>
    <w:rsid w:val="007122A8"/>
    <w:rsid w:val="00720B7F"/>
    <w:rsid w:val="0072408C"/>
    <w:rsid w:val="00726DA2"/>
    <w:rsid w:val="0073157C"/>
    <w:rsid w:val="0074300C"/>
    <w:rsid w:val="00752657"/>
    <w:rsid w:val="0075670C"/>
    <w:rsid w:val="0076237E"/>
    <w:rsid w:val="007655CB"/>
    <w:rsid w:val="00772E38"/>
    <w:rsid w:val="00775D1E"/>
    <w:rsid w:val="00780F50"/>
    <w:rsid w:val="00781A12"/>
    <w:rsid w:val="0078646C"/>
    <w:rsid w:val="00792B1F"/>
    <w:rsid w:val="00795790"/>
    <w:rsid w:val="007A031A"/>
    <w:rsid w:val="007A30B0"/>
    <w:rsid w:val="007A5F2C"/>
    <w:rsid w:val="007B18BB"/>
    <w:rsid w:val="007B47AA"/>
    <w:rsid w:val="007B69F4"/>
    <w:rsid w:val="007C2797"/>
    <w:rsid w:val="007D0912"/>
    <w:rsid w:val="007D1F6D"/>
    <w:rsid w:val="007D3C29"/>
    <w:rsid w:val="007E0571"/>
    <w:rsid w:val="007E40C9"/>
    <w:rsid w:val="007E5883"/>
    <w:rsid w:val="007F249E"/>
    <w:rsid w:val="007F31C4"/>
    <w:rsid w:val="007F5DC4"/>
    <w:rsid w:val="007F7AD0"/>
    <w:rsid w:val="00801E63"/>
    <w:rsid w:val="008031F6"/>
    <w:rsid w:val="00803BBF"/>
    <w:rsid w:val="00803FAE"/>
    <w:rsid w:val="008057EB"/>
    <w:rsid w:val="008135E8"/>
    <w:rsid w:val="00820CBC"/>
    <w:rsid w:val="00821067"/>
    <w:rsid w:val="00833932"/>
    <w:rsid w:val="00834378"/>
    <w:rsid w:val="008629A5"/>
    <w:rsid w:val="008636D1"/>
    <w:rsid w:val="008660A4"/>
    <w:rsid w:val="00866BB6"/>
    <w:rsid w:val="00870DD5"/>
    <w:rsid w:val="008807EB"/>
    <w:rsid w:val="00884FF5"/>
    <w:rsid w:val="00887292"/>
    <w:rsid w:val="0089023B"/>
    <w:rsid w:val="008A6C17"/>
    <w:rsid w:val="008C1936"/>
    <w:rsid w:val="008D1443"/>
    <w:rsid w:val="008D30CA"/>
    <w:rsid w:val="008E7819"/>
    <w:rsid w:val="00905174"/>
    <w:rsid w:val="00910F07"/>
    <w:rsid w:val="009208D8"/>
    <w:rsid w:val="00922FC7"/>
    <w:rsid w:val="0092684A"/>
    <w:rsid w:val="009269BF"/>
    <w:rsid w:val="009467E5"/>
    <w:rsid w:val="00946A41"/>
    <w:rsid w:val="0095078B"/>
    <w:rsid w:val="00961AC8"/>
    <w:rsid w:val="009622B6"/>
    <w:rsid w:val="00962EC8"/>
    <w:rsid w:val="00964A55"/>
    <w:rsid w:val="0097000F"/>
    <w:rsid w:val="00970D99"/>
    <w:rsid w:val="009715E9"/>
    <w:rsid w:val="0097602C"/>
    <w:rsid w:val="00984933"/>
    <w:rsid w:val="00986AC8"/>
    <w:rsid w:val="00997801"/>
    <w:rsid w:val="009B0247"/>
    <w:rsid w:val="009B3D5A"/>
    <w:rsid w:val="009C4961"/>
    <w:rsid w:val="009D0B4B"/>
    <w:rsid w:val="009D0C6D"/>
    <w:rsid w:val="009D6F8F"/>
    <w:rsid w:val="009E00A5"/>
    <w:rsid w:val="009E24E7"/>
    <w:rsid w:val="009E2CB9"/>
    <w:rsid w:val="009E7296"/>
    <w:rsid w:val="00A034B9"/>
    <w:rsid w:val="00A0656F"/>
    <w:rsid w:val="00A07C0A"/>
    <w:rsid w:val="00A125D1"/>
    <w:rsid w:val="00A2144D"/>
    <w:rsid w:val="00A2362F"/>
    <w:rsid w:val="00A34C2C"/>
    <w:rsid w:val="00A52C8A"/>
    <w:rsid w:val="00A604A8"/>
    <w:rsid w:val="00A630DA"/>
    <w:rsid w:val="00A6327D"/>
    <w:rsid w:val="00A67672"/>
    <w:rsid w:val="00A738FB"/>
    <w:rsid w:val="00A76D90"/>
    <w:rsid w:val="00A83F10"/>
    <w:rsid w:val="00A87F53"/>
    <w:rsid w:val="00A9222C"/>
    <w:rsid w:val="00A92C7F"/>
    <w:rsid w:val="00A94BF8"/>
    <w:rsid w:val="00A9626B"/>
    <w:rsid w:val="00AA0E12"/>
    <w:rsid w:val="00AA2B32"/>
    <w:rsid w:val="00AB1678"/>
    <w:rsid w:val="00AC1947"/>
    <w:rsid w:val="00AC41E8"/>
    <w:rsid w:val="00AD15AE"/>
    <w:rsid w:val="00AD199C"/>
    <w:rsid w:val="00AF280B"/>
    <w:rsid w:val="00AF3B35"/>
    <w:rsid w:val="00AF64AB"/>
    <w:rsid w:val="00B012AE"/>
    <w:rsid w:val="00B04360"/>
    <w:rsid w:val="00B06501"/>
    <w:rsid w:val="00B11DF0"/>
    <w:rsid w:val="00B13DCC"/>
    <w:rsid w:val="00B13F7D"/>
    <w:rsid w:val="00B14873"/>
    <w:rsid w:val="00B26CC0"/>
    <w:rsid w:val="00B36239"/>
    <w:rsid w:val="00B43D2D"/>
    <w:rsid w:val="00B44C05"/>
    <w:rsid w:val="00B471C8"/>
    <w:rsid w:val="00B53539"/>
    <w:rsid w:val="00B54220"/>
    <w:rsid w:val="00B551D3"/>
    <w:rsid w:val="00B60C77"/>
    <w:rsid w:val="00B614AC"/>
    <w:rsid w:val="00B66D26"/>
    <w:rsid w:val="00B6770A"/>
    <w:rsid w:val="00B70F61"/>
    <w:rsid w:val="00B7290C"/>
    <w:rsid w:val="00B74CA8"/>
    <w:rsid w:val="00B767DB"/>
    <w:rsid w:val="00BA113B"/>
    <w:rsid w:val="00BA22FA"/>
    <w:rsid w:val="00BA26A4"/>
    <w:rsid w:val="00BA36F8"/>
    <w:rsid w:val="00BA4ACC"/>
    <w:rsid w:val="00BA6E53"/>
    <w:rsid w:val="00BB1D72"/>
    <w:rsid w:val="00BB1E4A"/>
    <w:rsid w:val="00BB6B12"/>
    <w:rsid w:val="00BC1B41"/>
    <w:rsid w:val="00BC3C6B"/>
    <w:rsid w:val="00BE6E3A"/>
    <w:rsid w:val="00BE7690"/>
    <w:rsid w:val="00BF00A5"/>
    <w:rsid w:val="00BF478A"/>
    <w:rsid w:val="00BF4B63"/>
    <w:rsid w:val="00C0179F"/>
    <w:rsid w:val="00C025A0"/>
    <w:rsid w:val="00C03A68"/>
    <w:rsid w:val="00C04B26"/>
    <w:rsid w:val="00C14F63"/>
    <w:rsid w:val="00C16064"/>
    <w:rsid w:val="00C215A0"/>
    <w:rsid w:val="00C24782"/>
    <w:rsid w:val="00C319AB"/>
    <w:rsid w:val="00C50671"/>
    <w:rsid w:val="00C5084A"/>
    <w:rsid w:val="00C55A3A"/>
    <w:rsid w:val="00C634AB"/>
    <w:rsid w:val="00C673C4"/>
    <w:rsid w:val="00C725A0"/>
    <w:rsid w:val="00C72C57"/>
    <w:rsid w:val="00C77050"/>
    <w:rsid w:val="00C77DAE"/>
    <w:rsid w:val="00C82931"/>
    <w:rsid w:val="00C96451"/>
    <w:rsid w:val="00CA4316"/>
    <w:rsid w:val="00CB2595"/>
    <w:rsid w:val="00CD0007"/>
    <w:rsid w:val="00CD6AFA"/>
    <w:rsid w:val="00CE0D85"/>
    <w:rsid w:val="00CE2B1A"/>
    <w:rsid w:val="00CF2A36"/>
    <w:rsid w:val="00CF2E92"/>
    <w:rsid w:val="00D00685"/>
    <w:rsid w:val="00D00AF0"/>
    <w:rsid w:val="00D026F8"/>
    <w:rsid w:val="00D0286C"/>
    <w:rsid w:val="00D10E1E"/>
    <w:rsid w:val="00D1364A"/>
    <w:rsid w:val="00D256CA"/>
    <w:rsid w:val="00D33167"/>
    <w:rsid w:val="00D3365A"/>
    <w:rsid w:val="00D33A40"/>
    <w:rsid w:val="00D33BAE"/>
    <w:rsid w:val="00D37F9D"/>
    <w:rsid w:val="00D60D99"/>
    <w:rsid w:val="00D73114"/>
    <w:rsid w:val="00D751A9"/>
    <w:rsid w:val="00D7606C"/>
    <w:rsid w:val="00D775CB"/>
    <w:rsid w:val="00D80F70"/>
    <w:rsid w:val="00D8133E"/>
    <w:rsid w:val="00D90007"/>
    <w:rsid w:val="00D922D3"/>
    <w:rsid w:val="00D9553F"/>
    <w:rsid w:val="00D95580"/>
    <w:rsid w:val="00DB0339"/>
    <w:rsid w:val="00DC4F88"/>
    <w:rsid w:val="00DC5681"/>
    <w:rsid w:val="00DD14AC"/>
    <w:rsid w:val="00DD771C"/>
    <w:rsid w:val="00DD7814"/>
    <w:rsid w:val="00DF1A8C"/>
    <w:rsid w:val="00DF3AF2"/>
    <w:rsid w:val="00DF5F08"/>
    <w:rsid w:val="00E063D1"/>
    <w:rsid w:val="00E12119"/>
    <w:rsid w:val="00E12634"/>
    <w:rsid w:val="00E13FCD"/>
    <w:rsid w:val="00E1646B"/>
    <w:rsid w:val="00E1653F"/>
    <w:rsid w:val="00E349BA"/>
    <w:rsid w:val="00E36453"/>
    <w:rsid w:val="00E43A02"/>
    <w:rsid w:val="00E50698"/>
    <w:rsid w:val="00E5307F"/>
    <w:rsid w:val="00E61BFE"/>
    <w:rsid w:val="00E65D64"/>
    <w:rsid w:val="00E66A99"/>
    <w:rsid w:val="00E715F5"/>
    <w:rsid w:val="00E74CF5"/>
    <w:rsid w:val="00E82EEE"/>
    <w:rsid w:val="00E8382B"/>
    <w:rsid w:val="00E83EEB"/>
    <w:rsid w:val="00E858C2"/>
    <w:rsid w:val="00E91624"/>
    <w:rsid w:val="00E95BD0"/>
    <w:rsid w:val="00EA0285"/>
    <w:rsid w:val="00EA26A9"/>
    <w:rsid w:val="00EB567C"/>
    <w:rsid w:val="00EC1C41"/>
    <w:rsid w:val="00ED245D"/>
    <w:rsid w:val="00ED2E52"/>
    <w:rsid w:val="00ED3BD2"/>
    <w:rsid w:val="00ED50E5"/>
    <w:rsid w:val="00EE0071"/>
    <w:rsid w:val="00EE7EDC"/>
    <w:rsid w:val="00EF2F3E"/>
    <w:rsid w:val="00EF76DC"/>
    <w:rsid w:val="00F0635C"/>
    <w:rsid w:val="00F07BA4"/>
    <w:rsid w:val="00F1350B"/>
    <w:rsid w:val="00F204C4"/>
    <w:rsid w:val="00F2645A"/>
    <w:rsid w:val="00F30E09"/>
    <w:rsid w:val="00F33581"/>
    <w:rsid w:val="00F35B6F"/>
    <w:rsid w:val="00F52B76"/>
    <w:rsid w:val="00F53A61"/>
    <w:rsid w:val="00F66622"/>
    <w:rsid w:val="00F66735"/>
    <w:rsid w:val="00F816D0"/>
    <w:rsid w:val="00F83FB2"/>
    <w:rsid w:val="00F872D2"/>
    <w:rsid w:val="00F94DDD"/>
    <w:rsid w:val="00FA14BA"/>
    <w:rsid w:val="00FA43F8"/>
    <w:rsid w:val="00FA632C"/>
    <w:rsid w:val="00FB421D"/>
    <w:rsid w:val="00FC04AE"/>
    <w:rsid w:val="00FC2540"/>
    <w:rsid w:val="00FC7D38"/>
    <w:rsid w:val="00FD1478"/>
    <w:rsid w:val="00FD38F5"/>
    <w:rsid w:val="00FD6476"/>
    <w:rsid w:val="00FE165E"/>
    <w:rsid w:val="00FE3E81"/>
    <w:rsid w:val="00FE4204"/>
    <w:rsid w:val="00FE64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9E2CB9"/>
    <w:pPr>
      <w:keepNext/>
      <w:keepLines/>
      <w:pageBreakBefore/>
      <w:numPr>
        <w:numId w:val="12"/>
      </w:numPr>
      <w:spacing w:before="240" w:after="0"/>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1F141F"/>
    <w:pPr>
      <w:keepNext/>
      <w:keepLines/>
      <w:numPr>
        <w:ilvl w:val="1"/>
        <w:numId w:val="12"/>
      </w:numPr>
      <w:spacing w:before="40" w:after="0"/>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9E2CB9"/>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1F141F"/>
    <w:rPr>
      <w:rFonts w:asciiTheme="majorHAnsi" w:eastAsiaTheme="majorEastAsia" w:hAnsiTheme="majorHAnsi" w:cstheme="majorBidi"/>
      <w:color w:val="007789" w:themeColor="accent1" w:themeShade="BF"/>
      <w:sz w:val="26"/>
      <w:szCs w:val="26"/>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github.com/dries007/ModernMasterMind" TargetMode="Externa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47556B"/>
    <w:rsid w:val="004F6477"/>
    <w:rsid w:val="0061606E"/>
    <w:rsid w:val="006B075B"/>
    <w:rsid w:val="006D5DA6"/>
    <w:rsid w:val="008258DC"/>
    <w:rsid w:val="008C5C58"/>
    <w:rsid w:val="009C0A5D"/>
    <w:rsid w:val="00C83652"/>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C35FB7A2-7C6A-4AD9-9E4C-B56D26E32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519</TotalTime>
  <Pages>23</Pages>
  <Words>1609</Words>
  <Characters>9177</Characters>
  <Application>Microsoft Office Word</Application>
  <DocSecurity>0</DocSecurity>
  <Lines>76</Lines>
  <Paragraphs>21</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10765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Bellekens Michiel</cp:lastModifiedBy>
  <cp:revision>72</cp:revision>
  <cp:lastPrinted>2015-05-18T20:14:00Z</cp:lastPrinted>
  <dcterms:created xsi:type="dcterms:W3CDTF">2016-05-07T17:12:00Z</dcterms:created>
  <dcterms:modified xsi:type="dcterms:W3CDTF">2016-05-12T15:11:00Z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