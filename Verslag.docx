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95E" w:rsidRDefault="0096195E">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96195E" w:rsidRDefault="0096195E">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2015-2015</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7635875</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96195E" w:rsidRDefault="0096195E">
                                    <w:pPr>
                                      <w:pStyle w:val="Titel1"/>
                                    </w:pPr>
                                    <w:r>
                                      <w:t>Smartclock</w:t>
                                    </w:r>
                                  </w:p>
                                </w:sdtContent>
                              </w:sdt>
                              <w:p w:rsidR="0096195E" w:rsidRDefault="0096195E">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96195E" w:rsidRDefault="0096195E">
                              <w:pPr>
                                <w:pStyle w:val="Titel1"/>
                              </w:pPr>
                              <w:r>
                                <w:t>Smartclock</w:t>
                              </w:r>
                            </w:p>
                          </w:sdtContent>
                        </w:sdt>
                        <w:p w:rsidR="0096195E" w:rsidRDefault="0096195E">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v:textbox>
                    <w10:wrap type="square" anchorx="margin" anchory="margin"/>
                  </v:shape>
                </w:pict>
              </mc:Fallback>
            </mc:AlternateContent>
          </w:r>
        </w:p>
        <w:p w:rsidR="003866E5" w:rsidRDefault="003866E5"/>
        <w:p w:rsidR="003866E5" w:rsidRDefault="005A5597" w:rsidP="005A5597">
          <w:pPr>
            <w:jc w:val="center"/>
          </w:pPr>
          <w:r w:rsidRPr="005A5597">
            <w:rPr>
              <w:noProof/>
              <w:lang w:val="en-US" w:eastAsia="en-US"/>
            </w:rPr>
            <w:drawing>
              <wp:inline distT="0" distB="0" distL="0" distR="0" wp14:anchorId="7A6CB64F" wp14:editId="379AF547">
                <wp:extent cx="3192780" cy="5644693"/>
                <wp:effectExtent l="0" t="0" r="7620" b="0"/>
                <wp:docPr id="17" name="Afbeelding 17" descr="C:\Users\Gebruiker\Desktop\Project2_git\Site\Clock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Project2_git\Site\Clock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027" cy="5659273"/>
                        </a:xfrm>
                        <a:prstGeom prst="rect">
                          <a:avLst/>
                        </a:prstGeom>
                        <a:noFill/>
                        <a:ln>
                          <a:noFill/>
                        </a:ln>
                      </pic:spPr>
                    </pic:pic>
                  </a:graphicData>
                </a:graphic>
              </wp:inline>
            </w:drawing>
          </w:r>
          <w:r w:rsidR="003866E5">
            <w:br w:type="page"/>
          </w:r>
        </w:p>
      </w:sdtContent>
    </w:sdt>
    <w:p w:rsidR="003C25D6" w:rsidRDefault="003C25D6" w:rsidP="00FC04AE">
      <w:pPr>
        <w:pStyle w:val="Kop1"/>
      </w:pPr>
      <w:bookmarkStart w:id="5" w:name="_Ref419568093"/>
      <w:bookmarkStart w:id="6" w:name="_Toc451349902"/>
      <w:bookmarkEnd w:id="4"/>
      <w:bookmarkEnd w:id="3"/>
      <w:bookmarkEnd w:id="2"/>
      <w:bookmarkEnd w:id="1"/>
      <w:bookmarkEnd w:id="0"/>
      <w:r w:rsidRPr="00E349BA">
        <w:lastRenderedPageBreak/>
        <w:t>Voorwoord</w:t>
      </w:r>
      <w:bookmarkEnd w:id="5"/>
      <w:bookmarkEnd w:id="6"/>
    </w:p>
    <w:p w:rsidR="003C25D6" w:rsidRDefault="005A5597" w:rsidP="005A5597">
      <w:r>
        <w:t>Wij zijn</w:t>
      </w:r>
      <w:r w:rsidR="003C25D6">
        <w:t xml:space="preserve"> Dries Kennes</w:t>
      </w:r>
      <w:r>
        <w:t xml:space="preserve"> en Michiel Bellekens, studenten ICT-Elektronica Fase 2</w:t>
      </w:r>
      <w:r w:rsidR="003C25D6">
        <w:t xml:space="preserve"> aan Thomas More Mechelen op Campus De Nayer. </w:t>
      </w:r>
    </w:p>
    <w:p w:rsidR="00F1350B" w:rsidRDefault="003E0D1B" w:rsidP="005A5597">
      <w:r>
        <w:t>Dit project he</w:t>
      </w:r>
      <w:r w:rsidR="00A4691F">
        <w:t>eft als doel het maken van een S</w:t>
      </w:r>
      <w:r>
        <w:t xml:space="preserve">martclock. Zoals de naam reeds doet vermoeden is het een klok/wekker met enkele slimme extra functies die nuttig kunnen zijn voor de gebruiker. Zo is de belangrijkste feature dat de gebruiker kan worden gewekt aan de hand van zijn/haar kalender. </w:t>
      </w:r>
    </w:p>
    <w:p w:rsidR="003E0D1B" w:rsidRDefault="003E0D1B" w:rsidP="005A5597">
      <w:r>
        <w:t>De gebruiker kan via een web interface de klok configureren naar zijn/haar eigen wensen. Ten eerste kan de gebruiker instellen hoe lang voor de eerste afspraak de wekker moet afgaan. Ten tweede kan men kiezen of men gewekt wenst te worden via een muziekfile, muziekstream of via voorgeprogrammeerde geluiden. Ten derde kan de gebruiker ook een minimum en maximum wektijd instellen. Dit betekent dat onafhankelijk van de afspraken de wekker nooit vroeger dan het minimum en later dan het maximum mag afgaan.</w:t>
      </w:r>
      <w:r w:rsidR="00FB421D">
        <w:t xml:space="preserve"> Tot slot zijn er nog enkele instellingen voor de lay-out op het scherm zoals het formaat en de font size van de tijd en de datum.</w:t>
      </w:r>
    </w:p>
    <w:p w:rsidR="003C25D6" w:rsidRDefault="005A5597" w:rsidP="003C25D6">
      <w:r>
        <w:t>Ons</w:t>
      </w:r>
      <w:r w:rsidR="00157219">
        <w:t xml:space="preserve"> </w:t>
      </w:r>
      <w:r w:rsidR="007E5CF5">
        <w:t>contacteren,</w:t>
      </w:r>
      <w:r w:rsidR="00157219">
        <w:t xml:space="preserve">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Pr>
          <w:rStyle w:val="Hyperlink"/>
        </w:rPr>
        <w:t xml:space="preserve"> </w:t>
      </w:r>
      <w:r w:rsidRPr="005A5597">
        <w:rPr>
          <w:rStyle w:val="Hyperlink"/>
          <w:color w:val="000000" w:themeColor="text1"/>
        </w:rPr>
        <w:t>,</w:t>
      </w:r>
      <w:r>
        <w:rPr>
          <w:rStyle w:val="Hyperlink"/>
        </w:rPr>
        <w:t xml:space="preserve"> michiel.bellekens@student.thomasmore.be</w:t>
      </w:r>
      <w:r w:rsidR="003C25D6">
        <w:t xml:space="preserve">, of via </w:t>
      </w:r>
      <w:r>
        <w:t>de</w:t>
      </w:r>
      <w:r w:rsidR="003C25D6">
        <w:t xml:space="preserve"> website, </w:t>
      </w:r>
      <w:hyperlink r:id="rId12" w:history="1">
        <w:r w:rsidR="003C25D6" w:rsidRPr="002B4720">
          <w:rPr>
            <w:rStyle w:val="Hyperlink"/>
          </w:rPr>
          <w:t>dries007.net</w:t>
        </w:r>
      </w:hyperlink>
      <w:r w:rsidR="003C25D6">
        <w:t>.</w:t>
      </w:r>
    </w:p>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sdt>
      <w:sdtPr>
        <w:rPr>
          <w:rFonts w:asciiTheme="minorHAnsi" w:eastAsiaTheme="minorHAnsi" w:hAnsiTheme="minorHAnsi" w:cstheme="minorBidi"/>
          <w:color w:val="auto"/>
          <w:sz w:val="22"/>
          <w:szCs w:val="20"/>
          <w:lang w:val="nl-BE"/>
        </w:rPr>
        <w:id w:val="-283119348"/>
        <w:docPartObj>
          <w:docPartGallery w:val="Table of Contents"/>
          <w:docPartUnique/>
        </w:docPartObj>
      </w:sdtPr>
      <w:sdtEndPr>
        <w:rPr>
          <w:b/>
          <w:bCs/>
        </w:rPr>
      </w:sdtEndPr>
      <w:sdtContent>
        <w:p w:rsidR="005A1BBB" w:rsidRDefault="005A1BBB">
          <w:pPr>
            <w:pStyle w:val="Kopvaninhoudsopgave"/>
          </w:pPr>
          <w:r>
            <w:t>Inhoudsopgave</w:t>
          </w:r>
        </w:p>
        <w:p w:rsidR="000842B5" w:rsidRDefault="00A378BF">
          <w:pPr>
            <w:pStyle w:val="Inhopg1"/>
            <w:rPr>
              <w:rFonts w:eastAsiaTheme="minorEastAsia"/>
              <w:noProof/>
              <w:szCs w:val="22"/>
              <w:lang w:val="en-US" w:eastAsia="en-US"/>
            </w:rPr>
          </w:pPr>
          <w:r>
            <w:fldChar w:fldCharType="begin"/>
          </w:r>
          <w:r>
            <w:instrText xml:space="preserve"> TOC \o "1-4" \h \z \u </w:instrText>
          </w:r>
          <w:r>
            <w:fldChar w:fldCharType="separate"/>
          </w:r>
          <w:hyperlink w:anchor="_Toc451349902" w:history="1">
            <w:r w:rsidR="000842B5" w:rsidRPr="00182656">
              <w:rPr>
                <w:rStyle w:val="Hyperlink"/>
                <w:noProof/>
              </w:rPr>
              <w:t>1</w:t>
            </w:r>
            <w:r w:rsidR="000842B5">
              <w:rPr>
                <w:rFonts w:eastAsiaTheme="minorEastAsia"/>
                <w:noProof/>
                <w:szCs w:val="22"/>
                <w:lang w:val="en-US" w:eastAsia="en-US"/>
              </w:rPr>
              <w:tab/>
            </w:r>
            <w:r w:rsidR="000842B5" w:rsidRPr="00182656">
              <w:rPr>
                <w:rStyle w:val="Hyperlink"/>
                <w:noProof/>
              </w:rPr>
              <w:t>Voorwoord</w:t>
            </w:r>
            <w:r w:rsidR="000842B5">
              <w:rPr>
                <w:noProof/>
                <w:webHidden/>
              </w:rPr>
              <w:tab/>
            </w:r>
            <w:r w:rsidR="000842B5">
              <w:rPr>
                <w:noProof/>
                <w:webHidden/>
              </w:rPr>
              <w:fldChar w:fldCharType="begin"/>
            </w:r>
            <w:r w:rsidR="000842B5">
              <w:rPr>
                <w:noProof/>
                <w:webHidden/>
              </w:rPr>
              <w:instrText xml:space="preserve"> PAGEREF _Toc451349902 \h </w:instrText>
            </w:r>
            <w:r w:rsidR="000842B5">
              <w:rPr>
                <w:noProof/>
                <w:webHidden/>
              </w:rPr>
            </w:r>
            <w:r w:rsidR="000842B5">
              <w:rPr>
                <w:noProof/>
                <w:webHidden/>
              </w:rPr>
              <w:fldChar w:fldCharType="separate"/>
            </w:r>
            <w:r w:rsidR="000842B5">
              <w:rPr>
                <w:noProof/>
                <w:webHidden/>
              </w:rPr>
              <w:t>2</w:t>
            </w:r>
            <w:r w:rsidR="000842B5">
              <w:rPr>
                <w:noProof/>
                <w:webHidden/>
              </w:rPr>
              <w:fldChar w:fldCharType="end"/>
            </w:r>
          </w:hyperlink>
        </w:p>
        <w:p w:rsidR="000842B5" w:rsidRDefault="000842B5">
          <w:pPr>
            <w:pStyle w:val="Inhopg1"/>
            <w:rPr>
              <w:rFonts w:eastAsiaTheme="minorEastAsia"/>
              <w:noProof/>
              <w:szCs w:val="22"/>
              <w:lang w:val="en-US" w:eastAsia="en-US"/>
            </w:rPr>
          </w:pPr>
          <w:hyperlink w:anchor="_Toc451349903" w:history="1">
            <w:r w:rsidRPr="00182656">
              <w:rPr>
                <w:rStyle w:val="Hyperlink"/>
                <w:noProof/>
              </w:rPr>
              <w:t>2</w:t>
            </w:r>
            <w:r>
              <w:rPr>
                <w:rFonts w:eastAsiaTheme="minorEastAsia"/>
                <w:noProof/>
                <w:szCs w:val="22"/>
                <w:lang w:val="en-US" w:eastAsia="en-US"/>
              </w:rPr>
              <w:tab/>
            </w:r>
            <w:r w:rsidRPr="00182656">
              <w:rPr>
                <w:rStyle w:val="Hyperlink"/>
                <w:noProof/>
              </w:rPr>
              <w:t>Hardware</w:t>
            </w:r>
            <w:r>
              <w:rPr>
                <w:noProof/>
                <w:webHidden/>
              </w:rPr>
              <w:tab/>
            </w:r>
            <w:r>
              <w:rPr>
                <w:noProof/>
                <w:webHidden/>
              </w:rPr>
              <w:fldChar w:fldCharType="begin"/>
            </w:r>
            <w:r>
              <w:rPr>
                <w:noProof/>
                <w:webHidden/>
              </w:rPr>
              <w:instrText xml:space="preserve"> PAGEREF _Toc451349903 \h </w:instrText>
            </w:r>
            <w:r>
              <w:rPr>
                <w:noProof/>
                <w:webHidden/>
              </w:rPr>
            </w:r>
            <w:r>
              <w:rPr>
                <w:noProof/>
                <w:webHidden/>
              </w:rPr>
              <w:fldChar w:fldCharType="separate"/>
            </w:r>
            <w:r>
              <w:rPr>
                <w:noProof/>
                <w:webHidden/>
              </w:rPr>
              <w:t>5</w:t>
            </w:r>
            <w:r>
              <w:rPr>
                <w:noProof/>
                <w:webHidden/>
              </w:rPr>
              <w:fldChar w:fldCharType="end"/>
            </w:r>
          </w:hyperlink>
        </w:p>
        <w:p w:rsidR="000842B5" w:rsidRDefault="000842B5">
          <w:pPr>
            <w:pStyle w:val="Inhopg2"/>
            <w:rPr>
              <w:rFonts w:eastAsiaTheme="minorEastAsia"/>
              <w:noProof/>
              <w:szCs w:val="22"/>
              <w:lang w:val="en-US" w:eastAsia="en-US"/>
            </w:rPr>
          </w:pPr>
          <w:hyperlink w:anchor="_Toc451349904" w:history="1">
            <w:r w:rsidRPr="00182656">
              <w:rPr>
                <w:rStyle w:val="Hyperlink"/>
                <w:noProof/>
              </w:rPr>
              <w:t>2.1</w:t>
            </w:r>
            <w:r>
              <w:rPr>
                <w:rFonts w:eastAsiaTheme="minorEastAsia"/>
                <w:noProof/>
                <w:szCs w:val="22"/>
                <w:lang w:val="en-US" w:eastAsia="en-US"/>
              </w:rPr>
              <w:tab/>
            </w:r>
            <w:r w:rsidRPr="00182656">
              <w:rPr>
                <w:rStyle w:val="Hyperlink"/>
                <w:noProof/>
              </w:rPr>
              <w:t>Raspberry Pi Zero Essentials kit</w:t>
            </w:r>
            <w:r>
              <w:rPr>
                <w:noProof/>
                <w:webHidden/>
              </w:rPr>
              <w:tab/>
            </w:r>
            <w:r>
              <w:rPr>
                <w:noProof/>
                <w:webHidden/>
              </w:rPr>
              <w:fldChar w:fldCharType="begin"/>
            </w:r>
            <w:r>
              <w:rPr>
                <w:noProof/>
                <w:webHidden/>
              </w:rPr>
              <w:instrText xml:space="preserve"> PAGEREF _Toc451349904 \h </w:instrText>
            </w:r>
            <w:r>
              <w:rPr>
                <w:noProof/>
                <w:webHidden/>
              </w:rPr>
            </w:r>
            <w:r>
              <w:rPr>
                <w:noProof/>
                <w:webHidden/>
              </w:rPr>
              <w:fldChar w:fldCharType="separate"/>
            </w:r>
            <w:r>
              <w:rPr>
                <w:noProof/>
                <w:webHidden/>
              </w:rPr>
              <w:t>5</w:t>
            </w:r>
            <w:r>
              <w:rPr>
                <w:noProof/>
                <w:webHidden/>
              </w:rPr>
              <w:fldChar w:fldCharType="end"/>
            </w:r>
          </w:hyperlink>
        </w:p>
        <w:p w:rsidR="000842B5" w:rsidRDefault="000842B5">
          <w:pPr>
            <w:pStyle w:val="Inhopg2"/>
            <w:rPr>
              <w:rFonts w:eastAsiaTheme="minorEastAsia"/>
              <w:noProof/>
              <w:szCs w:val="22"/>
              <w:lang w:val="en-US" w:eastAsia="en-US"/>
            </w:rPr>
          </w:pPr>
          <w:hyperlink w:anchor="_Toc451349905" w:history="1">
            <w:r w:rsidRPr="00182656">
              <w:rPr>
                <w:rStyle w:val="Hyperlink"/>
                <w:noProof/>
              </w:rPr>
              <w:t>2.2</w:t>
            </w:r>
            <w:r>
              <w:rPr>
                <w:rFonts w:eastAsiaTheme="minorEastAsia"/>
                <w:noProof/>
                <w:szCs w:val="22"/>
                <w:lang w:val="en-US" w:eastAsia="en-US"/>
              </w:rPr>
              <w:tab/>
            </w:r>
            <w:r w:rsidRPr="00182656">
              <w:rPr>
                <w:rStyle w:val="Hyperlink"/>
                <w:noProof/>
              </w:rPr>
              <w:t>I</w:t>
            </w:r>
            <w:r w:rsidRPr="00182656">
              <w:rPr>
                <w:rStyle w:val="Hyperlink"/>
                <w:noProof/>
                <w:vertAlign w:val="superscript"/>
              </w:rPr>
              <w:t>2</w:t>
            </w:r>
            <w:r w:rsidRPr="00182656">
              <w:rPr>
                <w:rStyle w:val="Hyperlink"/>
                <w:noProof/>
              </w:rPr>
              <w:t>C RTC (3.3 V DS3231)</w:t>
            </w:r>
            <w:r>
              <w:rPr>
                <w:noProof/>
                <w:webHidden/>
              </w:rPr>
              <w:tab/>
            </w:r>
            <w:r>
              <w:rPr>
                <w:noProof/>
                <w:webHidden/>
              </w:rPr>
              <w:fldChar w:fldCharType="begin"/>
            </w:r>
            <w:r>
              <w:rPr>
                <w:noProof/>
                <w:webHidden/>
              </w:rPr>
              <w:instrText xml:space="preserve"> PAGEREF _Toc451349905 \h </w:instrText>
            </w:r>
            <w:r>
              <w:rPr>
                <w:noProof/>
                <w:webHidden/>
              </w:rPr>
            </w:r>
            <w:r>
              <w:rPr>
                <w:noProof/>
                <w:webHidden/>
              </w:rPr>
              <w:fldChar w:fldCharType="separate"/>
            </w:r>
            <w:r>
              <w:rPr>
                <w:noProof/>
                <w:webHidden/>
              </w:rPr>
              <w:t>5</w:t>
            </w:r>
            <w:r>
              <w:rPr>
                <w:noProof/>
                <w:webHidden/>
              </w:rPr>
              <w:fldChar w:fldCharType="end"/>
            </w:r>
          </w:hyperlink>
        </w:p>
        <w:p w:rsidR="000842B5" w:rsidRDefault="000842B5">
          <w:pPr>
            <w:pStyle w:val="Inhopg2"/>
            <w:rPr>
              <w:rFonts w:eastAsiaTheme="minorEastAsia"/>
              <w:noProof/>
              <w:szCs w:val="22"/>
              <w:lang w:val="en-US" w:eastAsia="en-US"/>
            </w:rPr>
          </w:pPr>
          <w:hyperlink w:anchor="_Toc451349906" w:history="1">
            <w:r w:rsidRPr="00182656">
              <w:rPr>
                <w:rStyle w:val="Hyperlink"/>
                <w:noProof/>
                <w:lang w:val="en-US"/>
              </w:rPr>
              <w:t>2.3</w:t>
            </w:r>
            <w:r>
              <w:rPr>
                <w:rFonts w:eastAsiaTheme="minorEastAsia"/>
                <w:noProof/>
                <w:szCs w:val="22"/>
                <w:lang w:val="en-US" w:eastAsia="en-US"/>
              </w:rPr>
              <w:tab/>
            </w:r>
            <w:r w:rsidRPr="00182656">
              <w:rPr>
                <w:rStyle w:val="Hyperlink"/>
                <w:noProof/>
                <w:lang w:val="en-US"/>
              </w:rPr>
              <w:t>2.4” 240x320 spi tft LCD (3.3 V)</w:t>
            </w:r>
            <w:r>
              <w:rPr>
                <w:noProof/>
                <w:webHidden/>
              </w:rPr>
              <w:tab/>
            </w:r>
            <w:r>
              <w:rPr>
                <w:noProof/>
                <w:webHidden/>
              </w:rPr>
              <w:fldChar w:fldCharType="begin"/>
            </w:r>
            <w:r>
              <w:rPr>
                <w:noProof/>
                <w:webHidden/>
              </w:rPr>
              <w:instrText xml:space="preserve"> PAGEREF _Toc451349906 \h </w:instrText>
            </w:r>
            <w:r>
              <w:rPr>
                <w:noProof/>
                <w:webHidden/>
              </w:rPr>
            </w:r>
            <w:r>
              <w:rPr>
                <w:noProof/>
                <w:webHidden/>
              </w:rPr>
              <w:fldChar w:fldCharType="separate"/>
            </w:r>
            <w:r>
              <w:rPr>
                <w:noProof/>
                <w:webHidden/>
              </w:rPr>
              <w:t>6</w:t>
            </w:r>
            <w:r>
              <w:rPr>
                <w:noProof/>
                <w:webHidden/>
              </w:rPr>
              <w:fldChar w:fldCharType="end"/>
            </w:r>
          </w:hyperlink>
        </w:p>
        <w:p w:rsidR="000842B5" w:rsidRDefault="000842B5">
          <w:pPr>
            <w:pStyle w:val="Inhopg2"/>
            <w:rPr>
              <w:rFonts w:eastAsiaTheme="minorEastAsia"/>
              <w:noProof/>
              <w:szCs w:val="22"/>
              <w:lang w:val="en-US" w:eastAsia="en-US"/>
            </w:rPr>
          </w:pPr>
          <w:hyperlink w:anchor="_Toc451349907" w:history="1">
            <w:r w:rsidRPr="00182656">
              <w:rPr>
                <w:rStyle w:val="Hyperlink"/>
                <w:noProof/>
              </w:rPr>
              <w:t>2.4</w:t>
            </w:r>
            <w:r>
              <w:rPr>
                <w:rFonts w:eastAsiaTheme="minorEastAsia"/>
                <w:noProof/>
                <w:szCs w:val="22"/>
                <w:lang w:val="en-US" w:eastAsia="en-US"/>
              </w:rPr>
              <w:tab/>
            </w:r>
            <w:r w:rsidRPr="00182656">
              <w:rPr>
                <w:rStyle w:val="Hyperlink"/>
                <w:noProof/>
              </w:rPr>
              <w:t>Spanningsregelaar (MCP1703)</w:t>
            </w:r>
            <w:r>
              <w:rPr>
                <w:noProof/>
                <w:webHidden/>
              </w:rPr>
              <w:tab/>
            </w:r>
            <w:r>
              <w:rPr>
                <w:noProof/>
                <w:webHidden/>
              </w:rPr>
              <w:fldChar w:fldCharType="begin"/>
            </w:r>
            <w:r>
              <w:rPr>
                <w:noProof/>
                <w:webHidden/>
              </w:rPr>
              <w:instrText xml:space="preserve"> PAGEREF _Toc451349907 \h </w:instrText>
            </w:r>
            <w:r>
              <w:rPr>
                <w:noProof/>
                <w:webHidden/>
              </w:rPr>
            </w:r>
            <w:r>
              <w:rPr>
                <w:noProof/>
                <w:webHidden/>
              </w:rPr>
              <w:fldChar w:fldCharType="separate"/>
            </w:r>
            <w:r>
              <w:rPr>
                <w:noProof/>
                <w:webHidden/>
              </w:rPr>
              <w:t>7</w:t>
            </w:r>
            <w:r>
              <w:rPr>
                <w:noProof/>
                <w:webHidden/>
              </w:rPr>
              <w:fldChar w:fldCharType="end"/>
            </w:r>
          </w:hyperlink>
        </w:p>
        <w:p w:rsidR="000842B5" w:rsidRDefault="000842B5">
          <w:pPr>
            <w:pStyle w:val="Inhopg2"/>
            <w:rPr>
              <w:rFonts w:eastAsiaTheme="minorEastAsia"/>
              <w:noProof/>
              <w:szCs w:val="22"/>
              <w:lang w:val="en-US" w:eastAsia="en-US"/>
            </w:rPr>
          </w:pPr>
          <w:hyperlink w:anchor="_Toc451349908" w:history="1">
            <w:r w:rsidRPr="00182656">
              <w:rPr>
                <w:rStyle w:val="Hyperlink"/>
                <w:noProof/>
              </w:rPr>
              <w:t>2.5</w:t>
            </w:r>
            <w:r>
              <w:rPr>
                <w:rFonts w:eastAsiaTheme="minorEastAsia"/>
                <w:noProof/>
                <w:szCs w:val="22"/>
                <w:lang w:val="en-US" w:eastAsia="en-US"/>
              </w:rPr>
              <w:tab/>
            </w:r>
            <w:r w:rsidRPr="00182656">
              <w:rPr>
                <w:rStyle w:val="Hyperlink"/>
                <w:noProof/>
              </w:rPr>
              <w:t>Levelshifter (AN10441)</w:t>
            </w:r>
            <w:r>
              <w:rPr>
                <w:noProof/>
                <w:webHidden/>
              </w:rPr>
              <w:tab/>
            </w:r>
            <w:r>
              <w:rPr>
                <w:noProof/>
                <w:webHidden/>
              </w:rPr>
              <w:fldChar w:fldCharType="begin"/>
            </w:r>
            <w:r>
              <w:rPr>
                <w:noProof/>
                <w:webHidden/>
              </w:rPr>
              <w:instrText xml:space="preserve"> PAGEREF _Toc451349908 \h </w:instrText>
            </w:r>
            <w:r>
              <w:rPr>
                <w:noProof/>
                <w:webHidden/>
              </w:rPr>
            </w:r>
            <w:r>
              <w:rPr>
                <w:noProof/>
                <w:webHidden/>
              </w:rPr>
              <w:fldChar w:fldCharType="separate"/>
            </w:r>
            <w:r>
              <w:rPr>
                <w:noProof/>
                <w:webHidden/>
              </w:rPr>
              <w:t>7</w:t>
            </w:r>
            <w:r>
              <w:rPr>
                <w:noProof/>
                <w:webHidden/>
              </w:rPr>
              <w:fldChar w:fldCharType="end"/>
            </w:r>
          </w:hyperlink>
        </w:p>
        <w:p w:rsidR="000842B5" w:rsidRDefault="000842B5">
          <w:pPr>
            <w:pStyle w:val="Inhopg2"/>
            <w:rPr>
              <w:rFonts w:eastAsiaTheme="minorEastAsia"/>
              <w:noProof/>
              <w:szCs w:val="22"/>
              <w:lang w:val="en-US" w:eastAsia="en-US"/>
            </w:rPr>
          </w:pPr>
          <w:hyperlink w:anchor="_Toc451349909" w:history="1">
            <w:r w:rsidRPr="00182656">
              <w:rPr>
                <w:rStyle w:val="Hyperlink"/>
                <w:noProof/>
                <w:lang w:val="en-US"/>
              </w:rPr>
              <w:t>2.6</w:t>
            </w:r>
            <w:r>
              <w:rPr>
                <w:rFonts w:eastAsiaTheme="minorEastAsia"/>
                <w:noProof/>
                <w:szCs w:val="22"/>
                <w:lang w:val="en-US" w:eastAsia="en-US"/>
              </w:rPr>
              <w:tab/>
            </w:r>
            <w:r w:rsidRPr="00182656">
              <w:rPr>
                <w:rStyle w:val="Hyperlink"/>
                <w:noProof/>
                <w:lang w:val="en-US"/>
              </w:rPr>
              <w:t>Audio stereo DAC (PCM 5102A 3.3 V)</w:t>
            </w:r>
            <w:r>
              <w:rPr>
                <w:noProof/>
                <w:webHidden/>
              </w:rPr>
              <w:tab/>
            </w:r>
            <w:r>
              <w:rPr>
                <w:noProof/>
                <w:webHidden/>
              </w:rPr>
              <w:fldChar w:fldCharType="begin"/>
            </w:r>
            <w:r>
              <w:rPr>
                <w:noProof/>
                <w:webHidden/>
              </w:rPr>
              <w:instrText xml:space="preserve"> PAGEREF _Toc451349909 \h </w:instrText>
            </w:r>
            <w:r>
              <w:rPr>
                <w:noProof/>
                <w:webHidden/>
              </w:rPr>
            </w:r>
            <w:r>
              <w:rPr>
                <w:noProof/>
                <w:webHidden/>
              </w:rPr>
              <w:fldChar w:fldCharType="separate"/>
            </w:r>
            <w:r>
              <w:rPr>
                <w:noProof/>
                <w:webHidden/>
              </w:rPr>
              <w:t>8</w:t>
            </w:r>
            <w:r>
              <w:rPr>
                <w:noProof/>
                <w:webHidden/>
              </w:rPr>
              <w:fldChar w:fldCharType="end"/>
            </w:r>
          </w:hyperlink>
        </w:p>
        <w:p w:rsidR="000842B5" w:rsidRDefault="000842B5">
          <w:pPr>
            <w:pStyle w:val="Inhopg3"/>
            <w:rPr>
              <w:rFonts w:eastAsiaTheme="minorEastAsia"/>
              <w:noProof/>
              <w:szCs w:val="22"/>
              <w:lang w:val="en-US" w:eastAsia="en-US"/>
            </w:rPr>
          </w:pPr>
          <w:hyperlink w:anchor="_Toc451349910" w:history="1">
            <w:r w:rsidRPr="00182656">
              <w:rPr>
                <w:rStyle w:val="Hyperlink"/>
                <w:noProof/>
              </w:rPr>
              <w:t>2.6.1</w:t>
            </w:r>
            <w:r>
              <w:rPr>
                <w:rFonts w:eastAsiaTheme="minorEastAsia"/>
                <w:noProof/>
                <w:szCs w:val="22"/>
                <w:lang w:val="en-US" w:eastAsia="en-US"/>
              </w:rPr>
              <w:tab/>
            </w:r>
            <w:r w:rsidRPr="00182656">
              <w:rPr>
                <w:rStyle w:val="Hyperlink"/>
                <w:noProof/>
              </w:rPr>
              <w:t>Intermezzo I</w:t>
            </w:r>
            <w:r w:rsidRPr="00182656">
              <w:rPr>
                <w:rStyle w:val="Hyperlink"/>
                <w:noProof/>
                <w:vertAlign w:val="superscript"/>
              </w:rPr>
              <w:t>2</w:t>
            </w:r>
            <w:r w:rsidRPr="00182656">
              <w:rPr>
                <w:rStyle w:val="Hyperlink"/>
                <w:noProof/>
              </w:rPr>
              <w:t>S</w:t>
            </w:r>
            <w:r>
              <w:rPr>
                <w:noProof/>
                <w:webHidden/>
              </w:rPr>
              <w:tab/>
            </w:r>
            <w:r>
              <w:rPr>
                <w:noProof/>
                <w:webHidden/>
              </w:rPr>
              <w:fldChar w:fldCharType="begin"/>
            </w:r>
            <w:r>
              <w:rPr>
                <w:noProof/>
                <w:webHidden/>
              </w:rPr>
              <w:instrText xml:space="preserve"> PAGEREF _Toc451349910 \h </w:instrText>
            </w:r>
            <w:r>
              <w:rPr>
                <w:noProof/>
                <w:webHidden/>
              </w:rPr>
            </w:r>
            <w:r>
              <w:rPr>
                <w:noProof/>
                <w:webHidden/>
              </w:rPr>
              <w:fldChar w:fldCharType="separate"/>
            </w:r>
            <w:r>
              <w:rPr>
                <w:noProof/>
                <w:webHidden/>
              </w:rPr>
              <w:t>8</w:t>
            </w:r>
            <w:r>
              <w:rPr>
                <w:noProof/>
                <w:webHidden/>
              </w:rPr>
              <w:fldChar w:fldCharType="end"/>
            </w:r>
          </w:hyperlink>
        </w:p>
        <w:p w:rsidR="000842B5" w:rsidRDefault="000842B5">
          <w:pPr>
            <w:pStyle w:val="Inhopg2"/>
            <w:rPr>
              <w:rFonts w:eastAsiaTheme="minorEastAsia"/>
              <w:noProof/>
              <w:szCs w:val="22"/>
              <w:lang w:val="en-US" w:eastAsia="en-US"/>
            </w:rPr>
          </w:pPr>
          <w:hyperlink w:anchor="_Toc451349911" w:history="1">
            <w:r w:rsidRPr="00182656">
              <w:rPr>
                <w:rStyle w:val="Hyperlink"/>
                <w:noProof/>
              </w:rPr>
              <w:t>2.7</w:t>
            </w:r>
            <w:r>
              <w:rPr>
                <w:rFonts w:eastAsiaTheme="minorEastAsia"/>
                <w:noProof/>
                <w:szCs w:val="22"/>
                <w:lang w:val="en-US" w:eastAsia="en-US"/>
              </w:rPr>
              <w:tab/>
            </w:r>
            <w:r w:rsidRPr="00182656">
              <w:rPr>
                <w:rStyle w:val="Hyperlink"/>
                <w:noProof/>
              </w:rPr>
              <w:t>Audio amplifier (TPA2016D2 5V)</w:t>
            </w:r>
            <w:r>
              <w:rPr>
                <w:noProof/>
                <w:webHidden/>
              </w:rPr>
              <w:tab/>
            </w:r>
            <w:r>
              <w:rPr>
                <w:noProof/>
                <w:webHidden/>
              </w:rPr>
              <w:fldChar w:fldCharType="begin"/>
            </w:r>
            <w:r>
              <w:rPr>
                <w:noProof/>
                <w:webHidden/>
              </w:rPr>
              <w:instrText xml:space="preserve"> PAGEREF _Toc451349911 \h </w:instrText>
            </w:r>
            <w:r>
              <w:rPr>
                <w:noProof/>
                <w:webHidden/>
              </w:rPr>
            </w:r>
            <w:r>
              <w:rPr>
                <w:noProof/>
                <w:webHidden/>
              </w:rPr>
              <w:fldChar w:fldCharType="separate"/>
            </w:r>
            <w:r>
              <w:rPr>
                <w:noProof/>
                <w:webHidden/>
              </w:rPr>
              <w:t>9</w:t>
            </w:r>
            <w:r>
              <w:rPr>
                <w:noProof/>
                <w:webHidden/>
              </w:rPr>
              <w:fldChar w:fldCharType="end"/>
            </w:r>
          </w:hyperlink>
        </w:p>
        <w:p w:rsidR="000842B5" w:rsidRDefault="000842B5">
          <w:pPr>
            <w:pStyle w:val="Inhopg2"/>
            <w:rPr>
              <w:rFonts w:eastAsiaTheme="minorEastAsia"/>
              <w:noProof/>
              <w:szCs w:val="22"/>
              <w:lang w:val="en-US" w:eastAsia="en-US"/>
            </w:rPr>
          </w:pPr>
          <w:hyperlink w:anchor="_Toc451349912" w:history="1">
            <w:r w:rsidRPr="00182656">
              <w:rPr>
                <w:rStyle w:val="Hyperlink"/>
                <w:noProof/>
              </w:rPr>
              <w:t>2.8</w:t>
            </w:r>
            <w:r>
              <w:rPr>
                <w:rFonts w:eastAsiaTheme="minorEastAsia"/>
                <w:noProof/>
                <w:szCs w:val="22"/>
                <w:lang w:val="en-US" w:eastAsia="en-US"/>
              </w:rPr>
              <w:tab/>
            </w:r>
            <w:r w:rsidRPr="00182656">
              <w:rPr>
                <w:rStyle w:val="Hyperlink"/>
                <w:noProof/>
              </w:rPr>
              <w:t>Overige onderdelen</w:t>
            </w:r>
            <w:r>
              <w:rPr>
                <w:noProof/>
                <w:webHidden/>
              </w:rPr>
              <w:tab/>
            </w:r>
            <w:r>
              <w:rPr>
                <w:noProof/>
                <w:webHidden/>
              </w:rPr>
              <w:fldChar w:fldCharType="begin"/>
            </w:r>
            <w:r>
              <w:rPr>
                <w:noProof/>
                <w:webHidden/>
              </w:rPr>
              <w:instrText xml:space="preserve"> PAGEREF _Toc451349912 \h </w:instrText>
            </w:r>
            <w:r>
              <w:rPr>
                <w:noProof/>
                <w:webHidden/>
              </w:rPr>
            </w:r>
            <w:r>
              <w:rPr>
                <w:noProof/>
                <w:webHidden/>
              </w:rPr>
              <w:fldChar w:fldCharType="separate"/>
            </w:r>
            <w:r>
              <w:rPr>
                <w:noProof/>
                <w:webHidden/>
              </w:rPr>
              <w:t>9</w:t>
            </w:r>
            <w:r>
              <w:rPr>
                <w:noProof/>
                <w:webHidden/>
              </w:rPr>
              <w:fldChar w:fldCharType="end"/>
            </w:r>
          </w:hyperlink>
        </w:p>
        <w:p w:rsidR="000842B5" w:rsidRDefault="000842B5">
          <w:pPr>
            <w:pStyle w:val="Inhopg3"/>
            <w:rPr>
              <w:rFonts w:eastAsiaTheme="minorEastAsia"/>
              <w:noProof/>
              <w:szCs w:val="22"/>
              <w:lang w:val="en-US" w:eastAsia="en-US"/>
            </w:rPr>
          </w:pPr>
          <w:hyperlink w:anchor="_Toc451349913" w:history="1">
            <w:r w:rsidRPr="00182656">
              <w:rPr>
                <w:rStyle w:val="Hyperlink"/>
                <w:noProof/>
              </w:rPr>
              <w:t>2.8.1</w:t>
            </w:r>
            <w:r>
              <w:rPr>
                <w:rFonts w:eastAsiaTheme="minorEastAsia"/>
                <w:noProof/>
                <w:szCs w:val="22"/>
                <w:lang w:val="en-US" w:eastAsia="en-US"/>
              </w:rPr>
              <w:tab/>
            </w:r>
            <w:r w:rsidRPr="00182656">
              <w:rPr>
                <w:rStyle w:val="Hyperlink"/>
                <w:noProof/>
              </w:rPr>
              <w:t>Rotary encoder</w:t>
            </w:r>
            <w:r>
              <w:rPr>
                <w:noProof/>
                <w:webHidden/>
              </w:rPr>
              <w:tab/>
            </w:r>
            <w:r>
              <w:rPr>
                <w:noProof/>
                <w:webHidden/>
              </w:rPr>
              <w:fldChar w:fldCharType="begin"/>
            </w:r>
            <w:r>
              <w:rPr>
                <w:noProof/>
                <w:webHidden/>
              </w:rPr>
              <w:instrText xml:space="preserve"> PAGEREF _Toc451349913 \h </w:instrText>
            </w:r>
            <w:r>
              <w:rPr>
                <w:noProof/>
                <w:webHidden/>
              </w:rPr>
            </w:r>
            <w:r>
              <w:rPr>
                <w:noProof/>
                <w:webHidden/>
              </w:rPr>
              <w:fldChar w:fldCharType="separate"/>
            </w:r>
            <w:r>
              <w:rPr>
                <w:noProof/>
                <w:webHidden/>
              </w:rPr>
              <w:t>9</w:t>
            </w:r>
            <w:r>
              <w:rPr>
                <w:noProof/>
                <w:webHidden/>
              </w:rPr>
              <w:fldChar w:fldCharType="end"/>
            </w:r>
          </w:hyperlink>
        </w:p>
        <w:p w:rsidR="000842B5" w:rsidRDefault="000842B5">
          <w:pPr>
            <w:pStyle w:val="Inhopg3"/>
            <w:rPr>
              <w:rFonts w:eastAsiaTheme="minorEastAsia"/>
              <w:noProof/>
              <w:szCs w:val="22"/>
              <w:lang w:val="en-US" w:eastAsia="en-US"/>
            </w:rPr>
          </w:pPr>
          <w:hyperlink w:anchor="_Toc451349914" w:history="1">
            <w:r w:rsidRPr="00182656">
              <w:rPr>
                <w:rStyle w:val="Hyperlink"/>
                <w:noProof/>
              </w:rPr>
              <w:t>2.8.2</w:t>
            </w:r>
            <w:r>
              <w:rPr>
                <w:rFonts w:eastAsiaTheme="minorEastAsia"/>
                <w:noProof/>
                <w:szCs w:val="22"/>
                <w:lang w:val="en-US" w:eastAsia="en-US"/>
              </w:rPr>
              <w:tab/>
            </w:r>
            <w:r w:rsidRPr="00182656">
              <w:rPr>
                <w:rStyle w:val="Hyperlink"/>
                <w:noProof/>
              </w:rPr>
              <w:t>Buzzer</w:t>
            </w:r>
            <w:r>
              <w:rPr>
                <w:noProof/>
                <w:webHidden/>
              </w:rPr>
              <w:tab/>
            </w:r>
            <w:r>
              <w:rPr>
                <w:noProof/>
                <w:webHidden/>
              </w:rPr>
              <w:fldChar w:fldCharType="begin"/>
            </w:r>
            <w:r>
              <w:rPr>
                <w:noProof/>
                <w:webHidden/>
              </w:rPr>
              <w:instrText xml:space="preserve"> PAGEREF _Toc451349914 \h </w:instrText>
            </w:r>
            <w:r>
              <w:rPr>
                <w:noProof/>
                <w:webHidden/>
              </w:rPr>
            </w:r>
            <w:r>
              <w:rPr>
                <w:noProof/>
                <w:webHidden/>
              </w:rPr>
              <w:fldChar w:fldCharType="separate"/>
            </w:r>
            <w:r>
              <w:rPr>
                <w:noProof/>
                <w:webHidden/>
              </w:rPr>
              <w:t>9</w:t>
            </w:r>
            <w:r>
              <w:rPr>
                <w:noProof/>
                <w:webHidden/>
              </w:rPr>
              <w:fldChar w:fldCharType="end"/>
            </w:r>
          </w:hyperlink>
        </w:p>
        <w:p w:rsidR="000842B5" w:rsidRDefault="000842B5">
          <w:pPr>
            <w:pStyle w:val="Inhopg3"/>
            <w:rPr>
              <w:rFonts w:eastAsiaTheme="minorEastAsia"/>
              <w:noProof/>
              <w:szCs w:val="22"/>
              <w:lang w:val="en-US" w:eastAsia="en-US"/>
            </w:rPr>
          </w:pPr>
          <w:hyperlink w:anchor="_Toc451349915" w:history="1">
            <w:r w:rsidRPr="00182656">
              <w:rPr>
                <w:rStyle w:val="Hyperlink"/>
                <w:noProof/>
              </w:rPr>
              <w:t>2.8.3</w:t>
            </w:r>
            <w:r>
              <w:rPr>
                <w:rFonts w:eastAsiaTheme="minorEastAsia"/>
                <w:noProof/>
                <w:szCs w:val="22"/>
                <w:lang w:val="en-US" w:eastAsia="en-US"/>
              </w:rPr>
              <w:tab/>
            </w:r>
            <w:r w:rsidRPr="00182656">
              <w:rPr>
                <w:rStyle w:val="Hyperlink"/>
                <w:noProof/>
              </w:rPr>
              <w:t>NOR gate flipflop</w:t>
            </w:r>
            <w:r>
              <w:rPr>
                <w:noProof/>
                <w:webHidden/>
              </w:rPr>
              <w:tab/>
            </w:r>
            <w:r>
              <w:rPr>
                <w:noProof/>
                <w:webHidden/>
              </w:rPr>
              <w:fldChar w:fldCharType="begin"/>
            </w:r>
            <w:r>
              <w:rPr>
                <w:noProof/>
                <w:webHidden/>
              </w:rPr>
              <w:instrText xml:space="preserve"> PAGEREF _Toc451349915 \h </w:instrText>
            </w:r>
            <w:r>
              <w:rPr>
                <w:noProof/>
                <w:webHidden/>
              </w:rPr>
            </w:r>
            <w:r>
              <w:rPr>
                <w:noProof/>
                <w:webHidden/>
              </w:rPr>
              <w:fldChar w:fldCharType="separate"/>
            </w:r>
            <w:r>
              <w:rPr>
                <w:noProof/>
                <w:webHidden/>
              </w:rPr>
              <w:t>10</w:t>
            </w:r>
            <w:r>
              <w:rPr>
                <w:noProof/>
                <w:webHidden/>
              </w:rPr>
              <w:fldChar w:fldCharType="end"/>
            </w:r>
          </w:hyperlink>
        </w:p>
        <w:p w:rsidR="000842B5" w:rsidRDefault="000842B5">
          <w:pPr>
            <w:pStyle w:val="Inhopg3"/>
            <w:rPr>
              <w:rFonts w:eastAsiaTheme="minorEastAsia"/>
              <w:noProof/>
              <w:szCs w:val="22"/>
              <w:lang w:val="en-US" w:eastAsia="en-US"/>
            </w:rPr>
          </w:pPr>
          <w:hyperlink w:anchor="_Toc451349916" w:history="1">
            <w:r w:rsidRPr="00182656">
              <w:rPr>
                <w:rStyle w:val="Hyperlink"/>
                <w:noProof/>
              </w:rPr>
              <w:t>2.8.4</w:t>
            </w:r>
            <w:r>
              <w:rPr>
                <w:rFonts w:eastAsiaTheme="minorEastAsia"/>
                <w:noProof/>
                <w:szCs w:val="22"/>
                <w:lang w:val="en-US" w:eastAsia="en-US"/>
              </w:rPr>
              <w:tab/>
            </w:r>
            <w:r w:rsidRPr="00182656">
              <w:rPr>
                <w:rStyle w:val="Hyperlink"/>
                <w:noProof/>
              </w:rPr>
              <w:t>Supercap</w:t>
            </w:r>
            <w:r>
              <w:rPr>
                <w:noProof/>
                <w:webHidden/>
              </w:rPr>
              <w:tab/>
            </w:r>
            <w:r>
              <w:rPr>
                <w:noProof/>
                <w:webHidden/>
              </w:rPr>
              <w:fldChar w:fldCharType="begin"/>
            </w:r>
            <w:r>
              <w:rPr>
                <w:noProof/>
                <w:webHidden/>
              </w:rPr>
              <w:instrText xml:space="preserve"> PAGEREF _Toc451349916 \h </w:instrText>
            </w:r>
            <w:r>
              <w:rPr>
                <w:noProof/>
                <w:webHidden/>
              </w:rPr>
            </w:r>
            <w:r>
              <w:rPr>
                <w:noProof/>
                <w:webHidden/>
              </w:rPr>
              <w:fldChar w:fldCharType="separate"/>
            </w:r>
            <w:r>
              <w:rPr>
                <w:noProof/>
                <w:webHidden/>
              </w:rPr>
              <w:t>10</w:t>
            </w:r>
            <w:r>
              <w:rPr>
                <w:noProof/>
                <w:webHidden/>
              </w:rPr>
              <w:fldChar w:fldCharType="end"/>
            </w:r>
          </w:hyperlink>
        </w:p>
        <w:p w:rsidR="000842B5" w:rsidRDefault="000842B5">
          <w:pPr>
            <w:pStyle w:val="Inhopg3"/>
            <w:rPr>
              <w:rFonts w:eastAsiaTheme="minorEastAsia"/>
              <w:noProof/>
              <w:szCs w:val="22"/>
              <w:lang w:val="en-US" w:eastAsia="en-US"/>
            </w:rPr>
          </w:pPr>
          <w:hyperlink w:anchor="_Toc451349917" w:history="1">
            <w:r w:rsidRPr="00182656">
              <w:rPr>
                <w:rStyle w:val="Hyperlink"/>
                <w:noProof/>
              </w:rPr>
              <w:t>2.8.5</w:t>
            </w:r>
            <w:r>
              <w:rPr>
                <w:rFonts w:eastAsiaTheme="minorEastAsia"/>
                <w:noProof/>
                <w:szCs w:val="22"/>
                <w:lang w:val="en-US" w:eastAsia="en-US"/>
              </w:rPr>
              <w:tab/>
            </w:r>
            <w:r w:rsidRPr="00182656">
              <w:rPr>
                <w:rStyle w:val="Hyperlink"/>
                <w:noProof/>
              </w:rPr>
              <w:t>WS2812 led’s</w:t>
            </w:r>
            <w:r>
              <w:rPr>
                <w:noProof/>
                <w:webHidden/>
              </w:rPr>
              <w:tab/>
            </w:r>
            <w:r>
              <w:rPr>
                <w:noProof/>
                <w:webHidden/>
              </w:rPr>
              <w:fldChar w:fldCharType="begin"/>
            </w:r>
            <w:r>
              <w:rPr>
                <w:noProof/>
                <w:webHidden/>
              </w:rPr>
              <w:instrText xml:space="preserve"> PAGEREF _Toc451349917 \h </w:instrText>
            </w:r>
            <w:r>
              <w:rPr>
                <w:noProof/>
                <w:webHidden/>
              </w:rPr>
            </w:r>
            <w:r>
              <w:rPr>
                <w:noProof/>
                <w:webHidden/>
              </w:rPr>
              <w:fldChar w:fldCharType="separate"/>
            </w:r>
            <w:r>
              <w:rPr>
                <w:noProof/>
                <w:webHidden/>
              </w:rPr>
              <w:t>10</w:t>
            </w:r>
            <w:r>
              <w:rPr>
                <w:noProof/>
                <w:webHidden/>
              </w:rPr>
              <w:fldChar w:fldCharType="end"/>
            </w:r>
          </w:hyperlink>
        </w:p>
        <w:p w:rsidR="000842B5" w:rsidRDefault="000842B5">
          <w:pPr>
            <w:pStyle w:val="Inhopg2"/>
            <w:rPr>
              <w:rFonts w:eastAsiaTheme="minorEastAsia"/>
              <w:noProof/>
              <w:szCs w:val="22"/>
              <w:lang w:val="en-US" w:eastAsia="en-US"/>
            </w:rPr>
          </w:pPr>
          <w:hyperlink w:anchor="_Toc451349918" w:history="1">
            <w:r w:rsidRPr="00182656">
              <w:rPr>
                <w:rStyle w:val="Hyperlink"/>
                <w:noProof/>
              </w:rPr>
              <w:t>2.9</w:t>
            </w:r>
            <w:r>
              <w:rPr>
                <w:rFonts w:eastAsiaTheme="minorEastAsia"/>
                <w:noProof/>
                <w:szCs w:val="22"/>
                <w:lang w:val="en-US" w:eastAsia="en-US"/>
              </w:rPr>
              <w:tab/>
            </w:r>
            <w:r w:rsidRPr="00182656">
              <w:rPr>
                <w:rStyle w:val="Hyperlink"/>
                <w:noProof/>
              </w:rPr>
              <w:t>De PCBS</w:t>
            </w:r>
            <w:r>
              <w:rPr>
                <w:noProof/>
                <w:webHidden/>
              </w:rPr>
              <w:tab/>
            </w:r>
            <w:r>
              <w:rPr>
                <w:noProof/>
                <w:webHidden/>
              </w:rPr>
              <w:fldChar w:fldCharType="begin"/>
            </w:r>
            <w:r>
              <w:rPr>
                <w:noProof/>
                <w:webHidden/>
              </w:rPr>
              <w:instrText xml:space="preserve"> PAGEREF _Toc451349918 \h </w:instrText>
            </w:r>
            <w:r>
              <w:rPr>
                <w:noProof/>
                <w:webHidden/>
              </w:rPr>
            </w:r>
            <w:r>
              <w:rPr>
                <w:noProof/>
                <w:webHidden/>
              </w:rPr>
              <w:fldChar w:fldCharType="separate"/>
            </w:r>
            <w:r>
              <w:rPr>
                <w:noProof/>
                <w:webHidden/>
              </w:rPr>
              <w:t>12</w:t>
            </w:r>
            <w:r>
              <w:rPr>
                <w:noProof/>
                <w:webHidden/>
              </w:rPr>
              <w:fldChar w:fldCharType="end"/>
            </w:r>
          </w:hyperlink>
        </w:p>
        <w:p w:rsidR="000842B5" w:rsidRDefault="000842B5">
          <w:pPr>
            <w:pStyle w:val="Inhopg1"/>
            <w:rPr>
              <w:rFonts w:eastAsiaTheme="minorEastAsia"/>
              <w:noProof/>
              <w:szCs w:val="22"/>
              <w:lang w:val="en-US" w:eastAsia="en-US"/>
            </w:rPr>
          </w:pPr>
          <w:hyperlink w:anchor="_Toc451349919" w:history="1">
            <w:r w:rsidRPr="00182656">
              <w:rPr>
                <w:rStyle w:val="Hyperlink"/>
                <w:noProof/>
              </w:rPr>
              <w:t>3</w:t>
            </w:r>
            <w:r>
              <w:rPr>
                <w:rFonts w:eastAsiaTheme="minorEastAsia"/>
                <w:noProof/>
                <w:szCs w:val="22"/>
                <w:lang w:val="en-US" w:eastAsia="en-US"/>
              </w:rPr>
              <w:tab/>
            </w:r>
            <w:r w:rsidRPr="00182656">
              <w:rPr>
                <w:rStyle w:val="Hyperlink"/>
                <w:noProof/>
              </w:rPr>
              <w:t>Software</w:t>
            </w:r>
            <w:r>
              <w:rPr>
                <w:noProof/>
                <w:webHidden/>
              </w:rPr>
              <w:tab/>
            </w:r>
            <w:r>
              <w:rPr>
                <w:noProof/>
                <w:webHidden/>
              </w:rPr>
              <w:fldChar w:fldCharType="begin"/>
            </w:r>
            <w:r>
              <w:rPr>
                <w:noProof/>
                <w:webHidden/>
              </w:rPr>
              <w:instrText xml:space="preserve"> PAGEREF _Toc451349919 \h </w:instrText>
            </w:r>
            <w:r>
              <w:rPr>
                <w:noProof/>
                <w:webHidden/>
              </w:rPr>
            </w:r>
            <w:r>
              <w:rPr>
                <w:noProof/>
                <w:webHidden/>
              </w:rPr>
              <w:fldChar w:fldCharType="separate"/>
            </w:r>
            <w:r>
              <w:rPr>
                <w:noProof/>
                <w:webHidden/>
              </w:rPr>
              <w:t>14</w:t>
            </w:r>
            <w:r>
              <w:rPr>
                <w:noProof/>
                <w:webHidden/>
              </w:rPr>
              <w:fldChar w:fldCharType="end"/>
            </w:r>
          </w:hyperlink>
        </w:p>
        <w:p w:rsidR="000842B5" w:rsidRDefault="000842B5">
          <w:pPr>
            <w:pStyle w:val="Inhopg2"/>
            <w:rPr>
              <w:rFonts w:eastAsiaTheme="minorEastAsia"/>
              <w:noProof/>
              <w:szCs w:val="22"/>
              <w:lang w:val="en-US" w:eastAsia="en-US"/>
            </w:rPr>
          </w:pPr>
          <w:hyperlink w:anchor="_Toc451349920" w:history="1">
            <w:r w:rsidRPr="00182656">
              <w:rPr>
                <w:rStyle w:val="Hyperlink"/>
                <w:noProof/>
              </w:rPr>
              <w:t>3.1</w:t>
            </w:r>
            <w:r>
              <w:rPr>
                <w:rFonts w:eastAsiaTheme="minorEastAsia"/>
                <w:noProof/>
                <w:szCs w:val="22"/>
                <w:lang w:val="en-US" w:eastAsia="en-US"/>
              </w:rPr>
              <w:tab/>
            </w:r>
            <w:r w:rsidRPr="00182656">
              <w:rPr>
                <w:rStyle w:val="Hyperlink"/>
                <w:noProof/>
              </w:rPr>
              <w:t>Main code (app.py)</w:t>
            </w:r>
            <w:r>
              <w:rPr>
                <w:noProof/>
                <w:webHidden/>
              </w:rPr>
              <w:tab/>
            </w:r>
            <w:r>
              <w:rPr>
                <w:noProof/>
                <w:webHidden/>
              </w:rPr>
              <w:fldChar w:fldCharType="begin"/>
            </w:r>
            <w:r>
              <w:rPr>
                <w:noProof/>
                <w:webHidden/>
              </w:rPr>
              <w:instrText xml:space="preserve"> PAGEREF _Toc451349920 \h </w:instrText>
            </w:r>
            <w:r>
              <w:rPr>
                <w:noProof/>
                <w:webHidden/>
              </w:rPr>
            </w:r>
            <w:r>
              <w:rPr>
                <w:noProof/>
                <w:webHidden/>
              </w:rPr>
              <w:fldChar w:fldCharType="separate"/>
            </w:r>
            <w:r>
              <w:rPr>
                <w:noProof/>
                <w:webHidden/>
              </w:rPr>
              <w:t>14</w:t>
            </w:r>
            <w:r>
              <w:rPr>
                <w:noProof/>
                <w:webHidden/>
              </w:rPr>
              <w:fldChar w:fldCharType="end"/>
            </w:r>
          </w:hyperlink>
        </w:p>
        <w:p w:rsidR="000842B5" w:rsidRDefault="000842B5">
          <w:pPr>
            <w:pStyle w:val="Inhopg3"/>
            <w:rPr>
              <w:rFonts w:eastAsiaTheme="minorEastAsia"/>
              <w:noProof/>
              <w:szCs w:val="22"/>
              <w:lang w:val="en-US" w:eastAsia="en-US"/>
            </w:rPr>
          </w:pPr>
          <w:hyperlink w:anchor="_Toc451349921" w:history="1">
            <w:r w:rsidRPr="00182656">
              <w:rPr>
                <w:rStyle w:val="Hyperlink"/>
                <w:noProof/>
              </w:rPr>
              <w:t>3.1.1</w:t>
            </w:r>
            <w:r>
              <w:rPr>
                <w:rFonts w:eastAsiaTheme="minorEastAsia"/>
                <w:noProof/>
                <w:szCs w:val="22"/>
                <w:lang w:val="en-US" w:eastAsia="en-US"/>
              </w:rPr>
              <w:tab/>
            </w:r>
            <w:r w:rsidRPr="00182656">
              <w:rPr>
                <w:rStyle w:val="Hyperlink"/>
                <w:noProof/>
              </w:rPr>
              <w:t>Google calendar authenticatie</w:t>
            </w:r>
            <w:r>
              <w:rPr>
                <w:noProof/>
                <w:webHidden/>
              </w:rPr>
              <w:tab/>
            </w:r>
            <w:r>
              <w:rPr>
                <w:noProof/>
                <w:webHidden/>
              </w:rPr>
              <w:fldChar w:fldCharType="begin"/>
            </w:r>
            <w:r>
              <w:rPr>
                <w:noProof/>
                <w:webHidden/>
              </w:rPr>
              <w:instrText xml:space="preserve"> PAGEREF _Toc451349921 \h </w:instrText>
            </w:r>
            <w:r>
              <w:rPr>
                <w:noProof/>
                <w:webHidden/>
              </w:rPr>
            </w:r>
            <w:r>
              <w:rPr>
                <w:noProof/>
                <w:webHidden/>
              </w:rPr>
              <w:fldChar w:fldCharType="separate"/>
            </w:r>
            <w:r>
              <w:rPr>
                <w:noProof/>
                <w:webHidden/>
              </w:rPr>
              <w:t>14</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22" w:history="1">
            <w:r w:rsidRPr="00182656">
              <w:rPr>
                <w:rStyle w:val="Hyperlink"/>
                <w:noProof/>
                <w14:scene3d>
                  <w14:camera w14:prst="orthographicFront"/>
                  <w14:lightRig w14:rig="threePt" w14:dir="t">
                    <w14:rot w14:lat="0" w14:lon="0" w14:rev="0"/>
                  </w14:lightRig>
                </w14:scene3d>
              </w:rPr>
              <w:t>3.1.1.1</w:t>
            </w:r>
            <w:r>
              <w:rPr>
                <w:rFonts w:eastAsiaTheme="minorEastAsia"/>
                <w:noProof/>
                <w:szCs w:val="22"/>
                <w:lang w:val="en-US" w:eastAsia="en-US"/>
              </w:rPr>
              <w:tab/>
            </w:r>
            <w:r w:rsidRPr="00182656">
              <w:rPr>
                <w:rStyle w:val="Hyperlink"/>
                <w:noProof/>
              </w:rPr>
              <w:t>Registreren van Smartclock</w:t>
            </w:r>
            <w:r>
              <w:rPr>
                <w:noProof/>
                <w:webHidden/>
              </w:rPr>
              <w:tab/>
            </w:r>
            <w:r>
              <w:rPr>
                <w:noProof/>
                <w:webHidden/>
              </w:rPr>
              <w:fldChar w:fldCharType="begin"/>
            </w:r>
            <w:r>
              <w:rPr>
                <w:noProof/>
                <w:webHidden/>
              </w:rPr>
              <w:instrText xml:space="preserve"> PAGEREF _Toc451349922 \h </w:instrText>
            </w:r>
            <w:r>
              <w:rPr>
                <w:noProof/>
                <w:webHidden/>
              </w:rPr>
            </w:r>
            <w:r>
              <w:rPr>
                <w:noProof/>
                <w:webHidden/>
              </w:rPr>
              <w:fldChar w:fldCharType="separate"/>
            </w:r>
            <w:r>
              <w:rPr>
                <w:noProof/>
                <w:webHidden/>
              </w:rPr>
              <w:t>14</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23" w:history="1">
            <w:r w:rsidRPr="00182656">
              <w:rPr>
                <w:rStyle w:val="Hyperlink"/>
                <w:noProof/>
                <w14:scene3d>
                  <w14:camera w14:prst="orthographicFront"/>
                  <w14:lightRig w14:rig="threePt" w14:dir="t">
                    <w14:rot w14:lat="0" w14:lon="0" w14:rev="0"/>
                  </w14:lightRig>
                </w14:scene3d>
              </w:rPr>
              <w:t>3.1.1.2</w:t>
            </w:r>
            <w:r>
              <w:rPr>
                <w:rFonts w:eastAsiaTheme="minorEastAsia"/>
                <w:noProof/>
                <w:szCs w:val="22"/>
                <w:lang w:val="en-US" w:eastAsia="en-US"/>
              </w:rPr>
              <w:tab/>
            </w:r>
            <w:r w:rsidRPr="00182656">
              <w:rPr>
                <w:rStyle w:val="Hyperlink"/>
                <w:noProof/>
              </w:rPr>
              <w:t>Device specifieke codes verkrijgen</w:t>
            </w:r>
            <w:r>
              <w:rPr>
                <w:noProof/>
                <w:webHidden/>
              </w:rPr>
              <w:tab/>
            </w:r>
            <w:r>
              <w:rPr>
                <w:noProof/>
                <w:webHidden/>
              </w:rPr>
              <w:fldChar w:fldCharType="begin"/>
            </w:r>
            <w:r>
              <w:rPr>
                <w:noProof/>
                <w:webHidden/>
              </w:rPr>
              <w:instrText xml:space="preserve"> PAGEREF _Toc451349923 \h </w:instrText>
            </w:r>
            <w:r>
              <w:rPr>
                <w:noProof/>
                <w:webHidden/>
              </w:rPr>
            </w:r>
            <w:r>
              <w:rPr>
                <w:noProof/>
                <w:webHidden/>
              </w:rPr>
              <w:fldChar w:fldCharType="separate"/>
            </w:r>
            <w:r>
              <w:rPr>
                <w:noProof/>
                <w:webHidden/>
              </w:rPr>
              <w:t>14</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24" w:history="1">
            <w:r w:rsidRPr="00182656">
              <w:rPr>
                <w:rStyle w:val="Hyperlink"/>
                <w:noProof/>
                <w14:scene3d>
                  <w14:camera w14:prst="orthographicFront"/>
                  <w14:lightRig w14:rig="threePt" w14:dir="t">
                    <w14:rot w14:lat="0" w14:lon="0" w14:rev="0"/>
                  </w14:lightRig>
                </w14:scene3d>
              </w:rPr>
              <w:t>3.1.1.3</w:t>
            </w:r>
            <w:r>
              <w:rPr>
                <w:rFonts w:eastAsiaTheme="minorEastAsia"/>
                <w:noProof/>
                <w:szCs w:val="22"/>
                <w:lang w:val="en-US" w:eastAsia="en-US"/>
              </w:rPr>
              <w:tab/>
            </w:r>
            <w:r w:rsidRPr="00182656">
              <w:rPr>
                <w:rStyle w:val="Hyperlink"/>
                <w:noProof/>
              </w:rPr>
              <w:t>Calendar informatie opvragen</w:t>
            </w:r>
            <w:r>
              <w:rPr>
                <w:noProof/>
                <w:webHidden/>
              </w:rPr>
              <w:tab/>
            </w:r>
            <w:r>
              <w:rPr>
                <w:noProof/>
                <w:webHidden/>
              </w:rPr>
              <w:fldChar w:fldCharType="begin"/>
            </w:r>
            <w:r>
              <w:rPr>
                <w:noProof/>
                <w:webHidden/>
              </w:rPr>
              <w:instrText xml:space="preserve"> PAGEREF _Toc451349924 \h </w:instrText>
            </w:r>
            <w:r>
              <w:rPr>
                <w:noProof/>
                <w:webHidden/>
              </w:rPr>
            </w:r>
            <w:r>
              <w:rPr>
                <w:noProof/>
                <w:webHidden/>
              </w:rPr>
              <w:fldChar w:fldCharType="separate"/>
            </w:r>
            <w:r>
              <w:rPr>
                <w:noProof/>
                <w:webHidden/>
              </w:rPr>
              <w:t>15</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25" w:history="1">
            <w:r w:rsidRPr="00182656">
              <w:rPr>
                <w:rStyle w:val="Hyperlink"/>
                <w:noProof/>
                <w14:scene3d>
                  <w14:camera w14:prst="orthographicFront"/>
                  <w14:lightRig w14:rig="threePt" w14:dir="t">
                    <w14:rot w14:lat="0" w14:lon="0" w14:rev="0"/>
                  </w14:lightRig>
                </w14:scene3d>
              </w:rPr>
              <w:t>3.1.1.4</w:t>
            </w:r>
            <w:r>
              <w:rPr>
                <w:rFonts w:eastAsiaTheme="minorEastAsia"/>
                <w:noProof/>
                <w:szCs w:val="22"/>
                <w:lang w:val="en-US" w:eastAsia="en-US"/>
              </w:rPr>
              <w:tab/>
            </w:r>
            <w:r w:rsidRPr="00182656">
              <w:rPr>
                <w:rStyle w:val="Hyperlink"/>
                <w:noProof/>
              </w:rPr>
              <w:t>Refresh token gebruiken</w:t>
            </w:r>
            <w:r>
              <w:rPr>
                <w:noProof/>
                <w:webHidden/>
              </w:rPr>
              <w:tab/>
            </w:r>
            <w:r>
              <w:rPr>
                <w:noProof/>
                <w:webHidden/>
              </w:rPr>
              <w:fldChar w:fldCharType="begin"/>
            </w:r>
            <w:r>
              <w:rPr>
                <w:noProof/>
                <w:webHidden/>
              </w:rPr>
              <w:instrText xml:space="preserve"> PAGEREF _Toc451349925 \h </w:instrText>
            </w:r>
            <w:r>
              <w:rPr>
                <w:noProof/>
                <w:webHidden/>
              </w:rPr>
            </w:r>
            <w:r>
              <w:rPr>
                <w:noProof/>
                <w:webHidden/>
              </w:rPr>
              <w:fldChar w:fldCharType="separate"/>
            </w:r>
            <w:r>
              <w:rPr>
                <w:noProof/>
                <w:webHidden/>
              </w:rPr>
              <w:t>15</w:t>
            </w:r>
            <w:r>
              <w:rPr>
                <w:noProof/>
                <w:webHidden/>
              </w:rPr>
              <w:fldChar w:fldCharType="end"/>
            </w:r>
          </w:hyperlink>
        </w:p>
        <w:p w:rsidR="000842B5" w:rsidRDefault="000842B5">
          <w:pPr>
            <w:pStyle w:val="Inhopg3"/>
            <w:rPr>
              <w:rFonts w:eastAsiaTheme="minorEastAsia"/>
              <w:noProof/>
              <w:szCs w:val="22"/>
              <w:lang w:val="en-US" w:eastAsia="en-US"/>
            </w:rPr>
          </w:pPr>
          <w:hyperlink w:anchor="_Toc451349926" w:history="1">
            <w:r w:rsidRPr="00182656">
              <w:rPr>
                <w:rStyle w:val="Hyperlink"/>
                <w:noProof/>
              </w:rPr>
              <w:t>3.1.2</w:t>
            </w:r>
            <w:r>
              <w:rPr>
                <w:rFonts w:eastAsiaTheme="minorEastAsia"/>
                <w:noProof/>
                <w:szCs w:val="22"/>
                <w:lang w:val="en-US" w:eastAsia="en-US"/>
              </w:rPr>
              <w:tab/>
            </w:r>
            <w:r w:rsidRPr="00182656">
              <w:rPr>
                <w:rStyle w:val="Hyperlink"/>
                <w:noProof/>
              </w:rPr>
              <w:t>Netwerk en acces point</w:t>
            </w:r>
            <w:r>
              <w:rPr>
                <w:noProof/>
                <w:webHidden/>
              </w:rPr>
              <w:tab/>
            </w:r>
            <w:r>
              <w:rPr>
                <w:noProof/>
                <w:webHidden/>
              </w:rPr>
              <w:fldChar w:fldCharType="begin"/>
            </w:r>
            <w:r>
              <w:rPr>
                <w:noProof/>
                <w:webHidden/>
              </w:rPr>
              <w:instrText xml:space="preserve"> PAGEREF _Toc451349926 \h </w:instrText>
            </w:r>
            <w:r>
              <w:rPr>
                <w:noProof/>
                <w:webHidden/>
              </w:rPr>
            </w:r>
            <w:r>
              <w:rPr>
                <w:noProof/>
                <w:webHidden/>
              </w:rPr>
              <w:fldChar w:fldCharType="separate"/>
            </w:r>
            <w:r>
              <w:rPr>
                <w:noProof/>
                <w:webHidden/>
              </w:rPr>
              <w:t>15</w:t>
            </w:r>
            <w:r>
              <w:rPr>
                <w:noProof/>
                <w:webHidden/>
              </w:rPr>
              <w:fldChar w:fldCharType="end"/>
            </w:r>
          </w:hyperlink>
        </w:p>
        <w:p w:rsidR="000842B5" w:rsidRDefault="000842B5">
          <w:pPr>
            <w:pStyle w:val="Inhopg3"/>
            <w:rPr>
              <w:rFonts w:eastAsiaTheme="minorEastAsia"/>
              <w:noProof/>
              <w:szCs w:val="22"/>
              <w:lang w:val="en-US" w:eastAsia="en-US"/>
            </w:rPr>
          </w:pPr>
          <w:hyperlink w:anchor="_Toc451349927" w:history="1">
            <w:r w:rsidRPr="00182656">
              <w:rPr>
                <w:rStyle w:val="Hyperlink"/>
                <w:noProof/>
              </w:rPr>
              <w:t>3.1.3</w:t>
            </w:r>
            <w:r>
              <w:rPr>
                <w:rFonts w:eastAsiaTheme="minorEastAsia"/>
                <w:noProof/>
                <w:szCs w:val="22"/>
                <w:lang w:val="en-US" w:eastAsia="en-US"/>
              </w:rPr>
              <w:tab/>
            </w:r>
            <w:r w:rsidRPr="00182656">
              <w:rPr>
                <w:rStyle w:val="Hyperlink"/>
                <w:noProof/>
              </w:rPr>
              <w:t>LCD aansturen</w:t>
            </w:r>
            <w:r>
              <w:rPr>
                <w:noProof/>
                <w:webHidden/>
              </w:rPr>
              <w:tab/>
            </w:r>
            <w:r>
              <w:rPr>
                <w:noProof/>
                <w:webHidden/>
              </w:rPr>
              <w:fldChar w:fldCharType="begin"/>
            </w:r>
            <w:r>
              <w:rPr>
                <w:noProof/>
                <w:webHidden/>
              </w:rPr>
              <w:instrText xml:space="preserve"> PAGEREF _Toc451349927 \h </w:instrText>
            </w:r>
            <w:r>
              <w:rPr>
                <w:noProof/>
                <w:webHidden/>
              </w:rPr>
            </w:r>
            <w:r>
              <w:rPr>
                <w:noProof/>
                <w:webHidden/>
              </w:rPr>
              <w:fldChar w:fldCharType="separate"/>
            </w:r>
            <w:r>
              <w:rPr>
                <w:noProof/>
                <w:webHidden/>
              </w:rPr>
              <w:t>16</w:t>
            </w:r>
            <w:r>
              <w:rPr>
                <w:noProof/>
                <w:webHidden/>
              </w:rPr>
              <w:fldChar w:fldCharType="end"/>
            </w:r>
          </w:hyperlink>
        </w:p>
        <w:p w:rsidR="000842B5" w:rsidRDefault="000842B5">
          <w:pPr>
            <w:pStyle w:val="Inhopg3"/>
            <w:rPr>
              <w:rFonts w:eastAsiaTheme="minorEastAsia"/>
              <w:noProof/>
              <w:szCs w:val="22"/>
              <w:lang w:val="en-US" w:eastAsia="en-US"/>
            </w:rPr>
          </w:pPr>
          <w:hyperlink w:anchor="_Toc451349928" w:history="1">
            <w:r w:rsidRPr="00182656">
              <w:rPr>
                <w:rStyle w:val="Hyperlink"/>
                <w:noProof/>
              </w:rPr>
              <w:t>3.1.4</w:t>
            </w:r>
            <w:r>
              <w:rPr>
                <w:rFonts w:eastAsiaTheme="minorEastAsia"/>
                <w:noProof/>
                <w:szCs w:val="22"/>
                <w:lang w:val="en-US" w:eastAsia="en-US"/>
              </w:rPr>
              <w:tab/>
            </w:r>
            <w:r w:rsidRPr="00182656">
              <w:rPr>
                <w:rStyle w:val="Hyperlink"/>
                <w:noProof/>
              </w:rPr>
              <w:t>Web interface verwerking/Flask</w:t>
            </w:r>
            <w:r>
              <w:rPr>
                <w:noProof/>
                <w:webHidden/>
              </w:rPr>
              <w:tab/>
            </w:r>
            <w:r>
              <w:rPr>
                <w:noProof/>
                <w:webHidden/>
              </w:rPr>
              <w:fldChar w:fldCharType="begin"/>
            </w:r>
            <w:r>
              <w:rPr>
                <w:noProof/>
                <w:webHidden/>
              </w:rPr>
              <w:instrText xml:space="preserve"> PAGEREF _Toc451349928 \h </w:instrText>
            </w:r>
            <w:r>
              <w:rPr>
                <w:noProof/>
                <w:webHidden/>
              </w:rPr>
            </w:r>
            <w:r>
              <w:rPr>
                <w:noProof/>
                <w:webHidden/>
              </w:rPr>
              <w:fldChar w:fldCharType="separate"/>
            </w:r>
            <w:r>
              <w:rPr>
                <w:noProof/>
                <w:webHidden/>
              </w:rPr>
              <w:t>17</w:t>
            </w:r>
            <w:r>
              <w:rPr>
                <w:noProof/>
                <w:webHidden/>
              </w:rPr>
              <w:fldChar w:fldCharType="end"/>
            </w:r>
          </w:hyperlink>
        </w:p>
        <w:p w:rsidR="000842B5" w:rsidRDefault="000842B5">
          <w:pPr>
            <w:pStyle w:val="Inhopg3"/>
            <w:rPr>
              <w:rFonts w:eastAsiaTheme="minorEastAsia"/>
              <w:noProof/>
              <w:szCs w:val="22"/>
              <w:lang w:val="en-US" w:eastAsia="en-US"/>
            </w:rPr>
          </w:pPr>
          <w:hyperlink w:anchor="_Toc451349929" w:history="1">
            <w:r w:rsidRPr="00182656">
              <w:rPr>
                <w:rStyle w:val="Hyperlink"/>
                <w:noProof/>
              </w:rPr>
              <w:t>3.1.5</w:t>
            </w:r>
            <w:r>
              <w:rPr>
                <w:rFonts w:eastAsiaTheme="minorEastAsia"/>
                <w:noProof/>
                <w:szCs w:val="22"/>
                <w:lang w:val="en-US" w:eastAsia="en-US"/>
              </w:rPr>
              <w:tab/>
            </w:r>
            <w:r w:rsidRPr="00182656">
              <w:rPr>
                <w:rStyle w:val="Hyperlink"/>
                <w:noProof/>
              </w:rPr>
              <w:t>RTC aansturen</w:t>
            </w:r>
            <w:r>
              <w:rPr>
                <w:noProof/>
                <w:webHidden/>
              </w:rPr>
              <w:tab/>
            </w:r>
            <w:r>
              <w:rPr>
                <w:noProof/>
                <w:webHidden/>
              </w:rPr>
              <w:fldChar w:fldCharType="begin"/>
            </w:r>
            <w:r>
              <w:rPr>
                <w:noProof/>
                <w:webHidden/>
              </w:rPr>
              <w:instrText xml:space="preserve"> PAGEREF _Toc451349929 \h </w:instrText>
            </w:r>
            <w:r>
              <w:rPr>
                <w:noProof/>
                <w:webHidden/>
              </w:rPr>
            </w:r>
            <w:r>
              <w:rPr>
                <w:noProof/>
                <w:webHidden/>
              </w:rPr>
              <w:fldChar w:fldCharType="separate"/>
            </w:r>
            <w:r>
              <w:rPr>
                <w:noProof/>
                <w:webHidden/>
              </w:rPr>
              <w:t>17</w:t>
            </w:r>
            <w:r>
              <w:rPr>
                <w:noProof/>
                <w:webHidden/>
              </w:rPr>
              <w:fldChar w:fldCharType="end"/>
            </w:r>
          </w:hyperlink>
        </w:p>
        <w:p w:rsidR="000842B5" w:rsidRDefault="000842B5">
          <w:pPr>
            <w:pStyle w:val="Inhopg3"/>
            <w:rPr>
              <w:rFonts w:eastAsiaTheme="minorEastAsia"/>
              <w:noProof/>
              <w:szCs w:val="22"/>
              <w:lang w:val="en-US" w:eastAsia="en-US"/>
            </w:rPr>
          </w:pPr>
          <w:hyperlink w:anchor="_Toc451349930" w:history="1">
            <w:r w:rsidRPr="00182656">
              <w:rPr>
                <w:rStyle w:val="Hyperlink"/>
                <w:noProof/>
              </w:rPr>
              <w:t>3.1.6</w:t>
            </w:r>
            <w:r>
              <w:rPr>
                <w:rFonts w:eastAsiaTheme="minorEastAsia"/>
                <w:noProof/>
                <w:szCs w:val="22"/>
                <w:lang w:val="en-US" w:eastAsia="en-US"/>
              </w:rPr>
              <w:tab/>
            </w:r>
            <w:r w:rsidRPr="00182656">
              <w:rPr>
                <w:rStyle w:val="Hyperlink"/>
                <w:noProof/>
              </w:rPr>
              <w:t>Rotary encoder</w:t>
            </w:r>
            <w:r>
              <w:rPr>
                <w:noProof/>
                <w:webHidden/>
              </w:rPr>
              <w:tab/>
            </w:r>
            <w:r>
              <w:rPr>
                <w:noProof/>
                <w:webHidden/>
              </w:rPr>
              <w:fldChar w:fldCharType="begin"/>
            </w:r>
            <w:r>
              <w:rPr>
                <w:noProof/>
                <w:webHidden/>
              </w:rPr>
              <w:instrText xml:space="preserve"> PAGEREF _Toc451349930 \h </w:instrText>
            </w:r>
            <w:r>
              <w:rPr>
                <w:noProof/>
                <w:webHidden/>
              </w:rPr>
            </w:r>
            <w:r>
              <w:rPr>
                <w:noProof/>
                <w:webHidden/>
              </w:rPr>
              <w:fldChar w:fldCharType="separate"/>
            </w:r>
            <w:r>
              <w:rPr>
                <w:noProof/>
                <w:webHidden/>
              </w:rPr>
              <w:t>17</w:t>
            </w:r>
            <w:r>
              <w:rPr>
                <w:noProof/>
                <w:webHidden/>
              </w:rPr>
              <w:fldChar w:fldCharType="end"/>
            </w:r>
          </w:hyperlink>
        </w:p>
        <w:p w:rsidR="000842B5" w:rsidRDefault="000842B5">
          <w:pPr>
            <w:pStyle w:val="Inhopg3"/>
            <w:rPr>
              <w:rFonts w:eastAsiaTheme="minorEastAsia"/>
              <w:noProof/>
              <w:szCs w:val="22"/>
              <w:lang w:val="en-US" w:eastAsia="en-US"/>
            </w:rPr>
          </w:pPr>
          <w:hyperlink w:anchor="_Toc451349931" w:history="1">
            <w:r w:rsidRPr="00182656">
              <w:rPr>
                <w:rStyle w:val="Hyperlink"/>
                <w:noProof/>
              </w:rPr>
              <w:t>3.1.7</w:t>
            </w:r>
            <w:r>
              <w:rPr>
                <w:rFonts w:eastAsiaTheme="minorEastAsia"/>
                <w:noProof/>
                <w:szCs w:val="22"/>
                <w:lang w:val="en-US" w:eastAsia="en-US"/>
              </w:rPr>
              <w:tab/>
            </w:r>
            <w:r w:rsidRPr="00182656">
              <w:rPr>
                <w:rStyle w:val="Hyperlink"/>
                <w:noProof/>
              </w:rPr>
              <w:t>WS2812 led’s aansturen</w:t>
            </w:r>
            <w:r>
              <w:rPr>
                <w:noProof/>
                <w:webHidden/>
              </w:rPr>
              <w:tab/>
            </w:r>
            <w:r>
              <w:rPr>
                <w:noProof/>
                <w:webHidden/>
              </w:rPr>
              <w:fldChar w:fldCharType="begin"/>
            </w:r>
            <w:r>
              <w:rPr>
                <w:noProof/>
                <w:webHidden/>
              </w:rPr>
              <w:instrText xml:space="preserve"> PAGEREF _Toc451349931 \h </w:instrText>
            </w:r>
            <w:r>
              <w:rPr>
                <w:noProof/>
                <w:webHidden/>
              </w:rPr>
            </w:r>
            <w:r>
              <w:rPr>
                <w:noProof/>
                <w:webHidden/>
              </w:rPr>
              <w:fldChar w:fldCharType="separate"/>
            </w:r>
            <w:r>
              <w:rPr>
                <w:noProof/>
                <w:webHidden/>
              </w:rPr>
              <w:t>18</w:t>
            </w:r>
            <w:r>
              <w:rPr>
                <w:noProof/>
                <w:webHidden/>
              </w:rPr>
              <w:fldChar w:fldCharType="end"/>
            </w:r>
          </w:hyperlink>
        </w:p>
        <w:p w:rsidR="000842B5" w:rsidRDefault="000842B5">
          <w:pPr>
            <w:pStyle w:val="Inhopg3"/>
            <w:rPr>
              <w:rFonts w:eastAsiaTheme="minorEastAsia"/>
              <w:noProof/>
              <w:szCs w:val="22"/>
              <w:lang w:val="en-US" w:eastAsia="en-US"/>
            </w:rPr>
          </w:pPr>
          <w:hyperlink w:anchor="_Toc451349932" w:history="1">
            <w:r w:rsidRPr="00182656">
              <w:rPr>
                <w:rStyle w:val="Hyperlink"/>
                <w:noProof/>
              </w:rPr>
              <w:t>3.1.8</w:t>
            </w:r>
            <w:r>
              <w:rPr>
                <w:rFonts w:eastAsiaTheme="minorEastAsia"/>
                <w:noProof/>
                <w:szCs w:val="22"/>
                <w:lang w:val="en-US" w:eastAsia="en-US"/>
              </w:rPr>
              <w:tab/>
            </w:r>
            <w:r w:rsidRPr="00182656">
              <w:rPr>
                <w:rStyle w:val="Hyperlink"/>
                <w:noProof/>
              </w:rPr>
              <w:t>Web interface</w:t>
            </w:r>
            <w:r>
              <w:rPr>
                <w:noProof/>
                <w:webHidden/>
              </w:rPr>
              <w:tab/>
            </w:r>
            <w:r>
              <w:rPr>
                <w:noProof/>
                <w:webHidden/>
              </w:rPr>
              <w:fldChar w:fldCharType="begin"/>
            </w:r>
            <w:r>
              <w:rPr>
                <w:noProof/>
                <w:webHidden/>
              </w:rPr>
              <w:instrText xml:space="preserve"> PAGEREF _Toc451349932 \h </w:instrText>
            </w:r>
            <w:r>
              <w:rPr>
                <w:noProof/>
                <w:webHidden/>
              </w:rPr>
            </w:r>
            <w:r>
              <w:rPr>
                <w:noProof/>
                <w:webHidden/>
              </w:rPr>
              <w:fldChar w:fldCharType="separate"/>
            </w:r>
            <w:r>
              <w:rPr>
                <w:noProof/>
                <w:webHidden/>
              </w:rPr>
              <w:t>19</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33" w:history="1">
            <w:r w:rsidRPr="00182656">
              <w:rPr>
                <w:rStyle w:val="Hyperlink"/>
                <w:noProof/>
                <w14:scene3d>
                  <w14:camera w14:prst="orthographicFront"/>
                  <w14:lightRig w14:rig="threePt" w14:dir="t">
                    <w14:rot w14:lat="0" w14:lon="0" w14:rev="0"/>
                  </w14:lightRig>
                </w14:scene3d>
              </w:rPr>
              <w:t>3.1.8.1</w:t>
            </w:r>
            <w:r>
              <w:rPr>
                <w:rFonts w:eastAsiaTheme="minorEastAsia"/>
                <w:noProof/>
                <w:szCs w:val="22"/>
                <w:lang w:val="en-US" w:eastAsia="en-US"/>
              </w:rPr>
              <w:tab/>
            </w:r>
            <w:r w:rsidRPr="00182656">
              <w:rPr>
                <w:rStyle w:val="Hyperlink"/>
                <w:noProof/>
              </w:rPr>
              <w:t>Status tab</w:t>
            </w:r>
            <w:r>
              <w:rPr>
                <w:noProof/>
                <w:webHidden/>
              </w:rPr>
              <w:tab/>
            </w:r>
            <w:r>
              <w:rPr>
                <w:noProof/>
                <w:webHidden/>
              </w:rPr>
              <w:fldChar w:fldCharType="begin"/>
            </w:r>
            <w:r>
              <w:rPr>
                <w:noProof/>
                <w:webHidden/>
              </w:rPr>
              <w:instrText xml:space="preserve"> PAGEREF _Toc451349933 \h </w:instrText>
            </w:r>
            <w:r>
              <w:rPr>
                <w:noProof/>
                <w:webHidden/>
              </w:rPr>
            </w:r>
            <w:r>
              <w:rPr>
                <w:noProof/>
                <w:webHidden/>
              </w:rPr>
              <w:fldChar w:fldCharType="separate"/>
            </w:r>
            <w:r>
              <w:rPr>
                <w:noProof/>
                <w:webHidden/>
              </w:rPr>
              <w:t>19</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34" w:history="1">
            <w:r w:rsidRPr="00182656">
              <w:rPr>
                <w:rStyle w:val="Hyperlink"/>
                <w:noProof/>
                <w14:scene3d>
                  <w14:camera w14:prst="orthographicFront"/>
                  <w14:lightRig w14:rig="threePt" w14:dir="t">
                    <w14:rot w14:lat="0" w14:lon="0" w14:rev="0"/>
                  </w14:lightRig>
                </w14:scene3d>
              </w:rPr>
              <w:t>3.1.8.2</w:t>
            </w:r>
            <w:r>
              <w:rPr>
                <w:rFonts w:eastAsiaTheme="minorEastAsia"/>
                <w:noProof/>
                <w:szCs w:val="22"/>
                <w:lang w:val="en-US" w:eastAsia="en-US"/>
              </w:rPr>
              <w:tab/>
            </w:r>
            <w:r w:rsidRPr="00182656">
              <w:rPr>
                <w:rStyle w:val="Hyperlink"/>
                <w:noProof/>
              </w:rPr>
              <w:t>Wifi settings tab</w:t>
            </w:r>
            <w:r>
              <w:rPr>
                <w:noProof/>
                <w:webHidden/>
              </w:rPr>
              <w:tab/>
            </w:r>
            <w:r>
              <w:rPr>
                <w:noProof/>
                <w:webHidden/>
              </w:rPr>
              <w:fldChar w:fldCharType="begin"/>
            </w:r>
            <w:r>
              <w:rPr>
                <w:noProof/>
                <w:webHidden/>
              </w:rPr>
              <w:instrText xml:space="preserve"> PAGEREF _Toc451349934 \h </w:instrText>
            </w:r>
            <w:r>
              <w:rPr>
                <w:noProof/>
                <w:webHidden/>
              </w:rPr>
            </w:r>
            <w:r>
              <w:rPr>
                <w:noProof/>
                <w:webHidden/>
              </w:rPr>
              <w:fldChar w:fldCharType="separate"/>
            </w:r>
            <w:r>
              <w:rPr>
                <w:noProof/>
                <w:webHidden/>
              </w:rPr>
              <w:t>19</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35" w:history="1">
            <w:r w:rsidRPr="00182656">
              <w:rPr>
                <w:rStyle w:val="Hyperlink"/>
                <w:noProof/>
                <w14:scene3d>
                  <w14:camera w14:prst="orthographicFront"/>
                  <w14:lightRig w14:rig="threePt" w14:dir="t">
                    <w14:rot w14:lat="0" w14:lon="0" w14:rev="0"/>
                  </w14:lightRig>
                </w14:scene3d>
              </w:rPr>
              <w:t>3.1.8.3</w:t>
            </w:r>
            <w:r>
              <w:rPr>
                <w:rFonts w:eastAsiaTheme="minorEastAsia"/>
                <w:noProof/>
                <w:szCs w:val="22"/>
                <w:lang w:val="en-US" w:eastAsia="en-US"/>
              </w:rPr>
              <w:tab/>
            </w:r>
            <w:r w:rsidRPr="00182656">
              <w:rPr>
                <w:rStyle w:val="Hyperlink"/>
                <w:noProof/>
              </w:rPr>
              <w:t>Clock settings tab</w:t>
            </w:r>
            <w:r>
              <w:rPr>
                <w:noProof/>
                <w:webHidden/>
              </w:rPr>
              <w:tab/>
            </w:r>
            <w:r>
              <w:rPr>
                <w:noProof/>
                <w:webHidden/>
              </w:rPr>
              <w:fldChar w:fldCharType="begin"/>
            </w:r>
            <w:r>
              <w:rPr>
                <w:noProof/>
                <w:webHidden/>
              </w:rPr>
              <w:instrText xml:space="preserve"> PAGEREF _Toc451349935 \h </w:instrText>
            </w:r>
            <w:r>
              <w:rPr>
                <w:noProof/>
                <w:webHidden/>
              </w:rPr>
            </w:r>
            <w:r>
              <w:rPr>
                <w:noProof/>
                <w:webHidden/>
              </w:rPr>
              <w:fldChar w:fldCharType="separate"/>
            </w:r>
            <w:r>
              <w:rPr>
                <w:noProof/>
                <w:webHidden/>
              </w:rPr>
              <w:t>19</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36" w:history="1">
            <w:r w:rsidRPr="00182656">
              <w:rPr>
                <w:rStyle w:val="Hyperlink"/>
                <w:noProof/>
                <w14:scene3d>
                  <w14:camera w14:prst="orthographicFront"/>
                  <w14:lightRig w14:rig="threePt" w14:dir="t">
                    <w14:rot w14:lat="0" w14:lon="0" w14:rev="0"/>
                  </w14:lightRig>
                </w14:scene3d>
              </w:rPr>
              <w:t>3.1.8.4</w:t>
            </w:r>
            <w:r>
              <w:rPr>
                <w:rFonts w:eastAsiaTheme="minorEastAsia"/>
                <w:noProof/>
                <w:szCs w:val="22"/>
                <w:lang w:val="en-US" w:eastAsia="en-US"/>
              </w:rPr>
              <w:tab/>
            </w:r>
            <w:r w:rsidRPr="00182656">
              <w:rPr>
                <w:rStyle w:val="Hyperlink"/>
                <w:noProof/>
              </w:rPr>
              <w:t>Google calendar tab</w:t>
            </w:r>
            <w:r>
              <w:rPr>
                <w:noProof/>
                <w:webHidden/>
              </w:rPr>
              <w:tab/>
            </w:r>
            <w:r>
              <w:rPr>
                <w:noProof/>
                <w:webHidden/>
              </w:rPr>
              <w:fldChar w:fldCharType="begin"/>
            </w:r>
            <w:r>
              <w:rPr>
                <w:noProof/>
                <w:webHidden/>
              </w:rPr>
              <w:instrText xml:space="preserve"> PAGEREF _Toc451349936 \h </w:instrText>
            </w:r>
            <w:r>
              <w:rPr>
                <w:noProof/>
                <w:webHidden/>
              </w:rPr>
            </w:r>
            <w:r>
              <w:rPr>
                <w:noProof/>
                <w:webHidden/>
              </w:rPr>
              <w:fldChar w:fldCharType="separate"/>
            </w:r>
            <w:r>
              <w:rPr>
                <w:noProof/>
                <w:webHidden/>
              </w:rPr>
              <w:t>19</w:t>
            </w:r>
            <w:r>
              <w:rPr>
                <w:noProof/>
                <w:webHidden/>
              </w:rPr>
              <w:fldChar w:fldCharType="end"/>
            </w:r>
          </w:hyperlink>
        </w:p>
        <w:p w:rsidR="000842B5" w:rsidRDefault="000842B5">
          <w:pPr>
            <w:pStyle w:val="Inhopg1"/>
            <w:rPr>
              <w:rFonts w:eastAsiaTheme="minorEastAsia"/>
              <w:noProof/>
              <w:szCs w:val="22"/>
              <w:lang w:val="en-US" w:eastAsia="en-US"/>
            </w:rPr>
          </w:pPr>
          <w:hyperlink w:anchor="_Toc451349937" w:history="1">
            <w:r w:rsidRPr="00182656">
              <w:rPr>
                <w:rStyle w:val="Hyperlink"/>
                <w:noProof/>
              </w:rPr>
              <w:t>4</w:t>
            </w:r>
            <w:r>
              <w:rPr>
                <w:rFonts w:eastAsiaTheme="minorEastAsia"/>
                <w:noProof/>
                <w:szCs w:val="22"/>
                <w:lang w:val="en-US" w:eastAsia="en-US"/>
              </w:rPr>
              <w:tab/>
            </w:r>
            <w:r w:rsidRPr="00182656">
              <w:rPr>
                <w:rStyle w:val="Hyperlink"/>
                <w:noProof/>
              </w:rPr>
              <w:t>Budget/kostenraming</w:t>
            </w:r>
            <w:r>
              <w:rPr>
                <w:noProof/>
                <w:webHidden/>
              </w:rPr>
              <w:tab/>
            </w:r>
            <w:r>
              <w:rPr>
                <w:noProof/>
                <w:webHidden/>
              </w:rPr>
              <w:fldChar w:fldCharType="begin"/>
            </w:r>
            <w:r>
              <w:rPr>
                <w:noProof/>
                <w:webHidden/>
              </w:rPr>
              <w:instrText xml:space="preserve"> PAGEREF _Toc451349937 \h </w:instrText>
            </w:r>
            <w:r>
              <w:rPr>
                <w:noProof/>
                <w:webHidden/>
              </w:rPr>
            </w:r>
            <w:r>
              <w:rPr>
                <w:noProof/>
                <w:webHidden/>
              </w:rPr>
              <w:fldChar w:fldCharType="separate"/>
            </w:r>
            <w:r>
              <w:rPr>
                <w:noProof/>
                <w:webHidden/>
              </w:rPr>
              <w:t>20</w:t>
            </w:r>
            <w:r>
              <w:rPr>
                <w:noProof/>
                <w:webHidden/>
              </w:rPr>
              <w:fldChar w:fldCharType="end"/>
            </w:r>
          </w:hyperlink>
        </w:p>
        <w:p w:rsidR="000842B5" w:rsidRDefault="000842B5">
          <w:pPr>
            <w:pStyle w:val="Inhopg1"/>
            <w:rPr>
              <w:rFonts w:eastAsiaTheme="minorEastAsia"/>
              <w:noProof/>
              <w:szCs w:val="22"/>
              <w:lang w:val="en-US" w:eastAsia="en-US"/>
            </w:rPr>
          </w:pPr>
          <w:hyperlink w:anchor="_Toc451349938" w:history="1">
            <w:r w:rsidRPr="00182656">
              <w:rPr>
                <w:rStyle w:val="Hyperlink"/>
                <w:noProof/>
              </w:rPr>
              <w:t>5</w:t>
            </w:r>
            <w:r>
              <w:rPr>
                <w:rFonts w:eastAsiaTheme="minorEastAsia"/>
                <w:noProof/>
                <w:szCs w:val="22"/>
                <w:lang w:val="en-US" w:eastAsia="en-US"/>
              </w:rPr>
              <w:tab/>
            </w:r>
            <w:r w:rsidRPr="00182656">
              <w:rPr>
                <w:rStyle w:val="Hyperlink"/>
                <w:noProof/>
              </w:rPr>
              <w:t>Besluit</w:t>
            </w:r>
            <w:r>
              <w:rPr>
                <w:noProof/>
                <w:webHidden/>
              </w:rPr>
              <w:tab/>
            </w:r>
            <w:r>
              <w:rPr>
                <w:noProof/>
                <w:webHidden/>
              </w:rPr>
              <w:fldChar w:fldCharType="begin"/>
            </w:r>
            <w:r>
              <w:rPr>
                <w:noProof/>
                <w:webHidden/>
              </w:rPr>
              <w:instrText xml:space="preserve"> PAGEREF _Toc451349938 \h </w:instrText>
            </w:r>
            <w:r>
              <w:rPr>
                <w:noProof/>
                <w:webHidden/>
              </w:rPr>
            </w:r>
            <w:r>
              <w:rPr>
                <w:noProof/>
                <w:webHidden/>
              </w:rPr>
              <w:fldChar w:fldCharType="separate"/>
            </w:r>
            <w:r>
              <w:rPr>
                <w:noProof/>
                <w:webHidden/>
              </w:rPr>
              <w:t>21</w:t>
            </w:r>
            <w:r>
              <w:rPr>
                <w:noProof/>
                <w:webHidden/>
              </w:rPr>
              <w:fldChar w:fldCharType="end"/>
            </w:r>
          </w:hyperlink>
        </w:p>
        <w:p w:rsidR="000842B5" w:rsidRDefault="000842B5">
          <w:pPr>
            <w:pStyle w:val="Inhopg1"/>
            <w:rPr>
              <w:rFonts w:eastAsiaTheme="minorEastAsia"/>
              <w:noProof/>
              <w:szCs w:val="22"/>
              <w:lang w:val="en-US" w:eastAsia="en-US"/>
            </w:rPr>
          </w:pPr>
          <w:hyperlink w:anchor="_Toc451349939" w:history="1">
            <w:r w:rsidRPr="00182656">
              <w:rPr>
                <w:rStyle w:val="Hyperlink"/>
                <w:noProof/>
              </w:rPr>
              <w:t>6</w:t>
            </w:r>
            <w:r>
              <w:rPr>
                <w:rFonts w:eastAsiaTheme="minorEastAsia"/>
                <w:noProof/>
                <w:szCs w:val="22"/>
                <w:lang w:val="en-US" w:eastAsia="en-US"/>
              </w:rPr>
              <w:tab/>
            </w:r>
            <w:r w:rsidRPr="00182656">
              <w:rPr>
                <w:rStyle w:val="Hyperlink"/>
                <w:noProof/>
              </w:rPr>
              <w:t>Bijlagen</w:t>
            </w:r>
            <w:r>
              <w:rPr>
                <w:noProof/>
                <w:webHidden/>
              </w:rPr>
              <w:tab/>
            </w:r>
            <w:r>
              <w:rPr>
                <w:noProof/>
                <w:webHidden/>
              </w:rPr>
              <w:fldChar w:fldCharType="begin"/>
            </w:r>
            <w:r>
              <w:rPr>
                <w:noProof/>
                <w:webHidden/>
              </w:rPr>
              <w:instrText xml:space="preserve"> PAGEREF _Toc451349939 \h </w:instrText>
            </w:r>
            <w:r>
              <w:rPr>
                <w:noProof/>
                <w:webHidden/>
              </w:rPr>
            </w:r>
            <w:r>
              <w:rPr>
                <w:noProof/>
                <w:webHidden/>
              </w:rPr>
              <w:fldChar w:fldCharType="separate"/>
            </w:r>
            <w:r>
              <w:rPr>
                <w:noProof/>
                <w:webHidden/>
              </w:rPr>
              <w:t>22</w:t>
            </w:r>
            <w:r>
              <w:rPr>
                <w:noProof/>
                <w:webHidden/>
              </w:rPr>
              <w:fldChar w:fldCharType="end"/>
            </w:r>
          </w:hyperlink>
        </w:p>
        <w:p w:rsidR="000842B5" w:rsidRDefault="000842B5">
          <w:pPr>
            <w:pStyle w:val="Inhopg2"/>
            <w:rPr>
              <w:rFonts w:eastAsiaTheme="minorEastAsia"/>
              <w:noProof/>
              <w:szCs w:val="22"/>
              <w:lang w:val="en-US" w:eastAsia="en-US"/>
            </w:rPr>
          </w:pPr>
          <w:hyperlink w:anchor="_Toc451349940" w:history="1">
            <w:r w:rsidRPr="00182656">
              <w:rPr>
                <w:rStyle w:val="Hyperlink"/>
                <w:noProof/>
              </w:rPr>
              <w:t>6.1</w:t>
            </w:r>
            <w:r>
              <w:rPr>
                <w:rFonts w:eastAsiaTheme="minorEastAsia"/>
                <w:noProof/>
                <w:szCs w:val="22"/>
                <w:lang w:val="en-US" w:eastAsia="en-US"/>
              </w:rPr>
              <w:tab/>
            </w:r>
            <w:r w:rsidRPr="00182656">
              <w:rPr>
                <w:rStyle w:val="Hyperlink"/>
                <w:noProof/>
              </w:rPr>
              <w:t>PCB Schema’s &amp; Lay-out</w:t>
            </w:r>
            <w:r>
              <w:rPr>
                <w:noProof/>
                <w:webHidden/>
              </w:rPr>
              <w:tab/>
            </w:r>
            <w:r>
              <w:rPr>
                <w:noProof/>
                <w:webHidden/>
              </w:rPr>
              <w:fldChar w:fldCharType="begin"/>
            </w:r>
            <w:r>
              <w:rPr>
                <w:noProof/>
                <w:webHidden/>
              </w:rPr>
              <w:instrText xml:space="preserve"> PAGEREF _Toc451349940 \h </w:instrText>
            </w:r>
            <w:r>
              <w:rPr>
                <w:noProof/>
                <w:webHidden/>
              </w:rPr>
            </w:r>
            <w:r>
              <w:rPr>
                <w:noProof/>
                <w:webHidden/>
              </w:rPr>
              <w:fldChar w:fldCharType="separate"/>
            </w:r>
            <w:r>
              <w:rPr>
                <w:noProof/>
                <w:webHidden/>
              </w:rPr>
              <w:t>23</w:t>
            </w:r>
            <w:r>
              <w:rPr>
                <w:noProof/>
                <w:webHidden/>
              </w:rPr>
              <w:fldChar w:fldCharType="end"/>
            </w:r>
          </w:hyperlink>
        </w:p>
        <w:p w:rsidR="000842B5" w:rsidRDefault="000842B5">
          <w:pPr>
            <w:pStyle w:val="Inhopg2"/>
            <w:rPr>
              <w:rFonts w:eastAsiaTheme="minorEastAsia"/>
              <w:noProof/>
              <w:szCs w:val="22"/>
              <w:lang w:val="en-US" w:eastAsia="en-US"/>
            </w:rPr>
          </w:pPr>
          <w:hyperlink w:anchor="_Toc451349941" w:history="1">
            <w:r w:rsidRPr="00182656">
              <w:rPr>
                <w:rStyle w:val="Hyperlink"/>
                <w:noProof/>
              </w:rPr>
              <w:t>6.2</w:t>
            </w:r>
            <w:r>
              <w:rPr>
                <w:rFonts w:eastAsiaTheme="minorEastAsia"/>
                <w:noProof/>
                <w:szCs w:val="22"/>
                <w:lang w:val="en-US" w:eastAsia="en-US"/>
              </w:rPr>
              <w:tab/>
            </w:r>
            <w:r w:rsidRPr="00182656">
              <w:rPr>
                <w:rStyle w:val="Hyperlink"/>
                <w:noProof/>
              </w:rPr>
              <w:t>Scripts</w:t>
            </w:r>
            <w:r>
              <w:rPr>
                <w:noProof/>
                <w:webHidden/>
              </w:rPr>
              <w:tab/>
            </w:r>
            <w:r>
              <w:rPr>
                <w:noProof/>
                <w:webHidden/>
              </w:rPr>
              <w:fldChar w:fldCharType="begin"/>
            </w:r>
            <w:r>
              <w:rPr>
                <w:noProof/>
                <w:webHidden/>
              </w:rPr>
              <w:instrText xml:space="preserve"> PAGEREF _Toc451349941 \h </w:instrText>
            </w:r>
            <w:r>
              <w:rPr>
                <w:noProof/>
                <w:webHidden/>
              </w:rPr>
            </w:r>
            <w:r>
              <w:rPr>
                <w:noProof/>
                <w:webHidden/>
              </w:rPr>
              <w:fldChar w:fldCharType="separate"/>
            </w:r>
            <w:r>
              <w:rPr>
                <w:noProof/>
                <w:webHidden/>
              </w:rPr>
              <w:t>24</w:t>
            </w:r>
            <w:r>
              <w:rPr>
                <w:noProof/>
                <w:webHidden/>
              </w:rPr>
              <w:fldChar w:fldCharType="end"/>
            </w:r>
          </w:hyperlink>
        </w:p>
        <w:p w:rsidR="000842B5" w:rsidRDefault="000842B5">
          <w:pPr>
            <w:pStyle w:val="Inhopg2"/>
            <w:rPr>
              <w:rFonts w:eastAsiaTheme="minorEastAsia"/>
              <w:noProof/>
              <w:szCs w:val="22"/>
              <w:lang w:val="en-US" w:eastAsia="en-US"/>
            </w:rPr>
          </w:pPr>
          <w:hyperlink w:anchor="_Toc451349942" w:history="1">
            <w:r w:rsidRPr="00182656">
              <w:rPr>
                <w:rStyle w:val="Hyperlink"/>
                <w:noProof/>
              </w:rPr>
              <w:t>6.3</w:t>
            </w:r>
            <w:r>
              <w:rPr>
                <w:rFonts w:eastAsiaTheme="minorEastAsia"/>
                <w:noProof/>
                <w:szCs w:val="22"/>
                <w:lang w:val="en-US" w:eastAsia="en-US"/>
              </w:rPr>
              <w:tab/>
            </w:r>
            <w:r w:rsidRPr="00182656">
              <w:rPr>
                <w:rStyle w:val="Hyperlink"/>
                <w:noProof/>
              </w:rPr>
              <w:t>Broncode (app.py)</w:t>
            </w:r>
            <w:r>
              <w:rPr>
                <w:noProof/>
                <w:webHidden/>
              </w:rPr>
              <w:tab/>
            </w:r>
            <w:r>
              <w:rPr>
                <w:noProof/>
                <w:webHidden/>
              </w:rPr>
              <w:fldChar w:fldCharType="begin"/>
            </w:r>
            <w:r>
              <w:rPr>
                <w:noProof/>
                <w:webHidden/>
              </w:rPr>
              <w:instrText xml:space="preserve"> PAGEREF _Toc451349942 \h </w:instrText>
            </w:r>
            <w:r>
              <w:rPr>
                <w:noProof/>
                <w:webHidden/>
              </w:rPr>
            </w:r>
            <w:r>
              <w:rPr>
                <w:noProof/>
                <w:webHidden/>
              </w:rPr>
              <w:fldChar w:fldCharType="separate"/>
            </w:r>
            <w:r>
              <w:rPr>
                <w:noProof/>
                <w:webHidden/>
              </w:rPr>
              <w:t>25</w:t>
            </w:r>
            <w:r>
              <w:rPr>
                <w:noProof/>
                <w:webHidden/>
              </w:rPr>
              <w:fldChar w:fldCharType="end"/>
            </w:r>
          </w:hyperlink>
        </w:p>
        <w:p w:rsidR="000842B5" w:rsidRDefault="000842B5">
          <w:pPr>
            <w:pStyle w:val="Inhopg2"/>
            <w:rPr>
              <w:rFonts w:eastAsiaTheme="minorEastAsia"/>
              <w:noProof/>
              <w:szCs w:val="22"/>
              <w:lang w:val="en-US" w:eastAsia="en-US"/>
            </w:rPr>
          </w:pPr>
          <w:hyperlink w:anchor="_Toc451349943" w:history="1">
            <w:r w:rsidRPr="00182656">
              <w:rPr>
                <w:rStyle w:val="Hyperlink"/>
                <w:noProof/>
              </w:rPr>
              <w:t>6.4</w:t>
            </w:r>
            <w:r>
              <w:rPr>
                <w:rFonts w:eastAsiaTheme="minorEastAsia"/>
                <w:noProof/>
                <w:szCs w:val="22"/>
                <w:lang w:val="en-US" w:eastAsia="en-US"/>
              </w:rPr>
              <w:tab/>
            </w:r>
            <w:r w:rsidRPr="00182656">
              <w:rPr>
                <w:rStyle w:val="Hyperlink"/>
                <w:noProof/>
              </w:rPr>
              <w:t>Foto’s</w:t>
            </w:r>
            <w:r>
              <w:rPr>
                <w:noProof/>
                <w:webHidden/>
              </w:rPr>
              <w:tab/>
            </w:r>
            <w:r>
              <w:rPr>
                <w:noProof/>
                <w:webHidden/>
              </w:rPr>
              <w:fldChar w:fldCharType="begin"/>
            </w:r>
            <w:r>
              <w:rPr>
                <w:noProof/>
                <w:webHidden/>
              </w:rPr>
              <w:instrText xml:space="preserve"> PAGEREF _Toc451349943 \h </w:instrText>
            </w:r>
            <w:r>
              <w:rPr>
                <w:noProof/>
                <w:webHidden/>
              </w:rPr>
            </w:r>
            <w:r>
              <w:rPr>
                <w:noProof/>
                <w:webHidden/>
              </w:rPr>
              <w:fldChar w:fldCharType="separate"/>
            </w:r>
            <w:r>
              <w:rPr>
                <w:noProof/>
                <w:webHidden/>
              </w:rPr>
              <w:t>25</w:t>
            </w:r>
            <w:r>
              <w:rPr>
                <w:noProof/>
                <w:webHidden/>
              </w:rPr>
              <w:fldChar w:fldCharType="end"/>
            </w:r>
          </w:hyperlink>
        </w:p>
        <w:p w:rsidR="005A1BBB" w:rsidRDefault="00A378BF">
          <w:r>
            <w:fldChar w:fldCharType="end"/>
          </w:r>
        </w:p>
      </w:sdtContent>
    </w:sdt>
    <w:p w:rsidR="001F141F" w:rsidRDefault="00411EC0" w:rsidP="006C2A3A">
      <w:pPr>
        <w:pStyle w:val="Kop1"/>
      </w:pPr>
      <w:bookmarkStart w:id="7" w:name="_Toc451349903"/>
      <w:r>
        <w:lastRenderedPageBreak/>
        <w:t>Hardware</w:t>
      </w:r>
      <w:bookmarkEnd w:id="7"/>
    </w:p>
    <w:p w:rsidR="00FD1478" w:rsidRDefault="00752657" w:rsidP="00FD1478">
      <w:pPr>
        <w:pStyle w:val="Kop2"/>
      </w:pPr>
      <w:bookmarkStart w:id="8" w:name="_Toc451349904"/>
      <w:r>
        <w:t xml:space="preserve">Raspberry Pi Zero </w:t>
      </w:r>
      <w:r w:rsidR="008B1F78">
        <w:t>Essentials</w:t>
      </w:r>
      <w:r>
        <w:t xml:space="preserve"> kit</w:t>
      </w:r>
      <w:bookmarkEnd w:id="8"/>
    </w:p>
    <w:p w:rsidR="004D148D" w:rsidRPr="004D148D" w:rsidRDefault="004D148D" w:rsidP="004D148D">
      <w:r>
        <w:t>Het embedded platform dat wordt gebruikt in dit project is de Raspberry Pi zero. Dit is gekozen om een aantal verschillende redenen. Ten eerste biedt de zero een zeer goede ondersteuning voor verschillende communicatie</w:t>
      </w:r>
      <w:r w:rsidR="00AB01CA">
        <w:t xml:space="preserve"> interfaces</w:t>
      </w:r>
      <w:r>
        <w:t xml:space="preserve">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Pi Zero </w:t>
      </w:r>
      <w:r w:rsidR="007D3C29">
        <w:t>Essentials</w:t>
      </w:r>
      <w:r>
        <w:t xml:space="preserve"> kit slechts €8 kost en alle basis benodigdheden bevat. </w:t>
      </w:r>
    </w:p>
    <w:p w:rsidR="00234028" w:rsidRDefault="00752657" w:rsidP="00234028">
      <w:pPr>
        <w:keepNext/>
        <w:jc w:val="center"/>
      </w:pPr>
      <w:r>
        <w:rPr>
          <w:noProof/>
          <w:lang w:val="en-US" w:eastAsia="en-US"/>
        </w:rPr>
        <w:drawing>
          <wp:inline distT="0" distB="0" distL="0" distR="0" wp14:anchorId="0730703A" wp14:editId="684E0F39">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752657" w:rsidRDefault="008B1F78" w:rsidP="00234028">
      <w:pPr>
        <w:pStyle w:val="Bijschrift0"/>
        <w:jc w:val="center"/>
      </w:pPr>
      <w:r>
        <w:t>Figuur</w:t>
      </w:r>
      <w:r w:rsidR="00234028">
        <w:t xml:space="preserve"> </w:t>
      </w:r>
      <w:r w:rsidR="00234028">
        <w:fldChar w:fldCharType="begin"/>
      </w:r>
      <w:r w:rsidR="00234028">
        <w:instrText xml:space="preserve"> SEQ Figure \* ARABIC </w:instrText>
      </w:r>
      <w:r w:rsidR="00234028">
        <w:fldChar w:fldCharType="separate"/>
      </w:r>
      <w:r w:rsidR="00A4691F">
        <w:rPr>
          <w:noProof/>
        </w:rPr>
        <w:t>1</w:t>
      </w:r>
      <w:r w:rsidR="00234028">
        <w:fldChar w:fldCharType="end"/>
      </w:r>
      <w:r w:rsidR="00234028">
        <w:t xml:space="preserve">: De inhoud van de Raspberry Pi Zero </w:t>
      </w:r>
      <w:r>
        <w:t>Essentials</w:t>
      </w:r>
      <w:r w:rsidR="00234028">
        <w:t xml:space="preserve"> kit.</w:t>
      </w:r>
    </w:p>
    <w:p w:rsidR="00752657" w:rsidRPr="00752657" w:rsidRDefault="00752657" w:rsidP="00752657"/>
    <w:p w:rsidR="004D594E" w:rsidRDefault="00795790" w:rsidP="004D594E">
      <w:pPr>
        <w:pStyle w:val="Kop2"/>
      </w:pPr>
      <w:bookmarkStart w:id="9" w:name="_Toc451349905"/>
      <w:r>
        <w:t>I</w:t>
      </w:r>
      <w:r>
        <w:rPr>
          <w:vertAlign w:val="superscript"/>
        </w:rPr>
        <w:t>2</w:t>
      </w:r>
      <w:r>
        <w:t>C RTC (</w:t>
      </w:r>
      <w:r w:rsidR="00887292">
        <w:t xml:space="preserve">3.3 V </w:t>
      </w:r>
      <w:r>
        <w:t>DS3231)</w:t>
      </w:r>
      <w:bookmarkEnd w:id="9"/>
    </w:p>
    <w:p w:rsidR="0078646C" w:rsidRPr="0078646C" w:rsidRDefault="0078646C" w:rsidP="0078646C">
      <w:r>
        <w:t xml:space="preserve">De eerste belangrijke component voor de werking van de Smartclock is de </w:t>
      </w:r>
      <w:r w:rsidR="006563CF">
        <w:t xml:space="preserve">DS3231 </w:t>
      </w:r>
      <w:r w:rsidR="00A125D1">
        <w:t>real time clock</w:t>
      </w:r>
      <w:r w:rsidR="006563CF">
        <w:t>.</w:t>
      </w:r>
      <w:r>
        <w:t xml:space="preserve"> Deze chip werd gekozen voor zijn hoge nauwkeurigheid en zijn instelbaarheid via de ingebouwde I</w:t>
      </w:r>
      <w:r>
        <w:rPr>
          <w:vertAlign w:val="superscript"/>
        </w:rPr>
        <w:t>2</w:t>
      </w:r>
      <w:r>
        <w:t xml:space="preserve">C interface die ook wordt ondersteund in de </w:t>
      </w:r>
      <w:r w:rsidR="008B1F78">
        <w:t>Linux</w:t>
      </w:r>
      <w:r>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het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correctie voor schrikkeljaren.</w:t>
      </w:r>
      <w:r w:rsidR="00F83FB2">
        <w:t xml:space="preserve"> De klok geeft toegang </w:t>
      </w:r>
      <w:r w:rsidR="00F83FB2">
        <w:lastRenderedPageBreak/>
        <w:t>tot 2 time-of-day alarmen die bij een alarmcond</w:t>
      </w:r>
      <w:r w:rsidR="00507EBB">
        <w:t>itie de INT (interrupt) pin gaan</w:t>
      </w:r>
      <w:r w:rsidR="00F83FB2">
        <w:t xml:space="preserve"> aansturen</w:t>
      </w:r>
      <w:r w:rsidR="007060A0">
        <w:t xml:space="preserve"> (actief laag)</w:t>
      </w:r>
      <w:r w:rsidR="001573BF">
        <w:t>.</w:t>
      </w:r>
    </w:p>
    <w:p w:rsidR="00234028" w:rsidRDefault="0078646C" w:rsidP="00234028">
      <w:pPr>
        <w:keepNext/>
        <w:jc w:val="center"/>
      </w:pPr>
      <w:r>
        <w:rPr>
          <w:noProof/>
          <w:lang w:val="en-US" w:eastAsia="en-US"/>
        </w:rPr>
        <w:drawing>
          <wp:inline distT="0" distB="0" distL="0" distR="0" wp14:anchorId="15AAF9B7" wp14:editId="5B3AAC8F">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78646C" w:rsidRPr="0078646C" w:rsidRDefault="008B1F78" w:rsidP="00234028">
      <w:pPr>
        <w:pStyle w:val="Bijschrift0"/>
        <w:jc w:val="center"/>
      </w:pPr>
      <w:r>
        <w:t>Figuur</w:t>
      </w:r>
      <w:r w:rsidR="00234028">
        <w:t xml:space="preserve"> </w:t>
      </w:r>
      <w:r w:rsidR="00234028">
        <w:fldChar w:fldCharType="begin"/>
      </w:r>
      <w:r w:rsidR="00234028">
        <w:instrText xml:space="preserve"> SEQ Figure \* ARABIC </w:instrText>
      </w:r>
      <w:r w:rsidR="00234028">
        <w:fldChar w:fldCharType="separate"/>
      </w:r>
      <w:r w:rsidR="00A4691F">
        <w:rPr>
          <w:noProof/>
        </w:rPr>
        <w:t>2</w:t>
      </w:r>
      <w:r w:rsidR="00234028">
        <w:fldChar w:fldCharType="end"/>
      </w:r>
      <w:r w:rsidR="00234028">
        <w:t>: De package van de DS3231 chip</w:t>
      </w:r>
    </w:p>
    <w:p w:rsidR="00411F19" w:rsidRDefault="00411F19" w:rsidP="00411F19">
      <w:pPr>
        <w:pStyle w:val="Kop2"/>
        <w:rPr>
          <w:lang w:val="en-US"/>
        </w:rPr>
      </w:pPr>
      <w:bookmarkStart w:id="10" w:name="_Toc451349906"/>
      <w:r w:rsidRPr="00801E63">
        <w:rPr>
          <w:lang w:val="en-US"/>
        </w:rPr>
        <w:t xml:space="preserve">2.4” 240x320 spi tft </w:t>
      </w:r>
      <w:r w:rsidR="007E5CF5" w:rsidRPr="00801E63">
        <w:rPr>
          <w:lang w:val="en-US"/>
        </w:rPr>
        <w:t>LCD</w:t>
      </w:r>
      <w:r w:rsidR="00801E63" w:rsidRPr="00801E63">
        <w:rPr>
          <w:lang w:val="en-US"/>
        </w:rPr>
        <w:t xml:space="preserve"> (3.3 V)</w:t>
      </w:r>
      <w:bookmarkEnd w:id="10"/>
    </w:p>
    <w:p w:rsidR="00426DEB" w:rsidRPr="00426DEB" w:rsidRDefault="00426DEB" w:rsidP="00426DEB">
      <w:r>
        <w:t>Om de klok en eventueel andere informatie te kunnen tonen aan de gebruiker hebben we een 2.4” 240x320 SPI tft display gebruikt. Datasheets voor deze display zijn moeilijk te vinden. Hierdoor moesten we ons baseren op de weinige informatie die we wel konden vinden en voor de rest wachten tot de displays toekwamen.</w:t>
      </w:r>
    </w:p>
    <w:p w:rsidR="005B0F6B" w:rsidRDefault="005F5E96" w:rsidP="005B0F6B">
      <w:pPr>
        <w:keepNext/>
        <w:jc w:val="center"/>
      </w:pPr>
      <w:r>
        <w:rPr>
          <w:noProof/>
          <w:lang w:val="en-US" w:eastAsia="en-US"/>
        </w:rPr>
        <w:lastRenderedPageBreak/>
        <w:drawing>
          <wp:inline distT="0" distB="0" distL="0" distR="0" wp14:anchorId="74FAC3EF" wp14:editId="533BADCC">
            <wp:extent cx="4046220" cy="2392680"/>
            <wp:effectExtent l="7620" t="0" r="0" b="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287" t="23014" r="15467" b="19629"/>
                    <a:stretch/>
                  </pic:blipFill>
                  <pic:spPr bwMode="auto">
                    <a:xfrm rot="16200000">
                      <a:off x="0" y="0"/>
                      <a:ext cx="4046220" cy="239268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33873C42" wp14:editId="661F7EF3">
            <wp:extent cx="4030980" cy="2399239"/>
            <wp:effectExtent l="0" t="3175" r="4445" b="4445"/>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0800" b="19681"/>
                    <a:stretch/>
                  </pic:blipFill>
                  <pic:spPr bwMode="auto">
                    <a:xfrm rot="16200000">
                      <a:off x="0" y="0"/>
                      <a:ext cx="4063216" cy="2418426"/>
                    </a:xfrm>
                    <a:prstGeom prst="rect">
                      <a:avLst/>
                    </a:prstGeom>
                    <a:noFill/>
                    <a:ln>
                      <a:noFill/>
                    </a:ln>
                    <a:extLst>
                      <a:ext uri="{53640926-AAD7-44D8-BBD7-CCE9431645EC}">
                        <a14:shadowObscured xmlns:a14="http://schemas.microsoft.com/office/drawing/2010/main"/>
                      </a:ext>
                    </a:extLst>
                  </pic:spPr>
                </pic:pic>
              </a:graphicData>
            </a:graphic>
          </wp:inline>
        </w:drawing>
      </w:r>
    </w:p>
    <w:p w:rsidR="005F5E96" w:rsidRDefault="008B1F78" w:rsidP="005B0F6B">
      <w:pPr>
        <w:pStyle w:val="Bijschrift0"/>
        <w:jc w:val="center"/>
      </w:pPr>
      <w:r>
        <w:t>Figuur</w:t>
      </w:r>
      <w:r w:rsidR="005B0F6B">
        <w:t xml:space="preserve"> </w:t>
      </w:r>
      <w:r w:rsidR="005B0F6B">
        <w:fldChar w:fldCharType="begin"/>
      </w:r>
      <w:r w:rsidR="005B0F6B">
        <w:instrText xml:space="preserve"> SEQ Figure \* ARABIC </w:instrText>
      </w:r>
      <w:r w:rsidR="005B0F6B">
        <w:fldChar w:fldCharType="separate"/>
      </w:r>
      <w:r w:rsidR="00A4691F">
        <w:rPr>
          <w:noProof/>
        </w:rPr>
        <w:t>3</w:t>
      </w:r>
      <w:r w:rsidR="005B0F6B">
        <w:fldChar w:fldCharType="end"/>
      </w:r>
      <w:r w:rsidR="005B0F6B">
        <w:t>:</w:t>
      </w:r>
      <w:r w:rsidR="005B0F6B" w:rsidRPr="00C50853">
        <w:t xml:space="preserve"> De SPI 2.4" 240x320 tft lcd display voor -en achteraanzicht.</w:t>
      </w:r>
    </w:p>
    <w:p w:rsidR="005E646E" w:rsidRDefault="005E646E" w:rsidP="00CA4316">
      <w:pPr>
        <w:pStyle w:val="Kop2"/>
      </w:pPr>
      <w:bookmarkStart w:id="11" w:name="_Toc451349907"/>
      <w:r>
        <w:t>Spanningsregelaar (MCP1703)</w:t>
      </w:r>
      <w:bookmarkEnd w:id="11"/>
    </w:p>
    <w:p w:rsidR="005E646E" w:rsidRPr="005E646E" w:rsidRDefault="005E646E" w:rsidP="005E646E">
      <w:r>
        <w:t xml:space="preserve">Aangezien onze voeding 5V bedraagt en een deel van onze componenten zoals de lcd op 3.3 V werken </w:t>
      </w:r>
      <w:r w:rsidR="00FE4204">
        <w:t xml:space="preserve">moeten we de spanning naar 3.3 V kunnen regelen. De MCP1703 is een CMOS low </w:t>
      </w:r>
      <w:r w:rsidR="008B1F78">
        <w:t>drop-out</w:t>
      </w:r>
      <w:r w:rsidR="00FE4204">
        <w:t xml:space="preserve"> (max 650mV)  spanningsregelaar die 250 mA kan leveren en zelf slechts 2 µA </w:t>
      </w:r>
      <w:r w:rsidR="007E5CF5">
        <w:t>verbruiken.</w:t>
      </w:r>
    </w:p>
    <w:p w:rsidR="00AD15AE" w:rsidRDefault="00AD15AE" w:rsidP="00CA4316">
      <w:pPr>
        <w:pStyle w:val="Kop2"/>
      </w:pPr>
      <w:bookmarkStart w:id="12" w:name="_Toc451349908"/>
      <w:r>
        <w:t>Levelshifter (AN10441)</w:t>
      </w:r>
      <w:bookmarkEnd w:id="12"/>
    </w:p>
    <w:p w:rsidR="00AD15AE" w:rsidRPr="007E0571" w:rsidRDefault="00AD15AE" w:rsidP="00B44C05">
      <w:r>
        <w:t xml:space="preserve"> </w:t>
      </w:r>
      <w:r w:rsidR="00772E38">
        <w:t xml:space="preserve">De Raspberry pi Zero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directioneel zijn en snel kunnen werken.</w:t>
      </w:r>
      <w:r w:rsidR="003C2576">
        <w:t xml:space="preserve"> De makkelijkste manier is om </w:t>
      </w:r>
      <w:r w:rsidR="00D00AF0">
        <w:t>MOS</w:t>
      </w:r>
      <w:r w:rsidR="003C2576">
        <w:t>FET’s op elke lijn te plaatsen.</w:t>
      </w:r>
      <w:r w:rsidR="00404453">
        <w:t xml:space="preserve"> </w:t>
      </w:r>
      <w:r w:rsidR="001464EE">
        <w:t xml:space="preserve">De </w:t>
      </w:r>
      <w:r w:rsidR="00A22157">
        <w:t>AN10441’s</w:t>
      </w:r>
      <w:r w:rsidR="001464EE">
        <w:t xml:space="preserve">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w:t>
      </w:r>
      <w:r w:rsidR="00A22157">
        <w:t>e</w:t>
      </w:r>
      <w:r w:rsidR="001464EE">
        <w:t xml:space="preserve">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w:t>
      </w:r>
      <w:r w:rsidR="007E5CF5">
        <w:t xml:space="preserve">ervoor </w:t>
      </w:r>
      <w:r w:rsidR="00174368">
        <w:t xml:space="preserve">zorgen </w:t>
      </w:r>
      <w:r w:rsidR="00B44C05">
        <w:t xml:space="preserve">dat de 3.3 V kant laag </w:t>
      </w:r>
      <w:r w:rsidR="00B44C05">
        <w:lastRenderedPageBreak/>
        <w:t xml:space="preserve">wordt getrokken tot een level waarbij de drempelspanning wordt overschreden. Wanneer dit </w:t>
      </w:r>
      <w:r w:rsidR="00174368">
        <w:t>gebeurt,</w:t>
      </w:r>
      <w:r w:rsidR="00B44C05">
        <w:t xml:space="preserve"> zal de MOSFET in geleiding gaan waardoor het 3.3 V gedeelte nog verder wordt laag </w:t>
      </w:r>
      <w:r w:rsidR="00174368">
        <w:t xml:space="preserve">getrokken. </w:t>
      </w:r>
    </w:p>
    <w:p w:rsidR="0076237E" w:rsidRDefault="0076237E" w:rsidP="0076237E">
      <w:pPr>
        <w:keepNext/>
      </w:pPr>
      <w:r>
        <w:rPr>
          <w:noProof/>
          <w:lang w:val="en-US" w:eastAsia="en-US"/>
        </w:rPr>
        <w:drawing>
          <wp:inline distT="0" distB="0" distL="0" distR="0" wp14:anchorId="61561B59" wp14:editId="3F6414D3">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Pr="00B36239" w:rsidRDefault="008B1F78" w:rsidP="0076237E">
      <w:pPr>
        <w:pStyle w:val="Bijschrift0"/>
      </w:pPr>
      <w:r>
        <w:t>Figuur</w:t>
      </w:r>
      <w:r w:rsidR="0076237E">
        <w:t xml:space="preserve"> </w:t>
      </w:r>
      <w:r w:rsidR="0076237E">
        <w:fldChar w:fldCharType="begin"/>
      </w:r>
      <w:r w:rsidR="0076237E">
        <w:instrText xml:space="preserve"> SEQ Figure \* ARABIC </w:instrText>
      </w:r>
      <w:r w:rsidR="0076237E">
        <w:fldChar w:fldCharType="separate"/>
      </w:r>
      <w:r w:rsidR="00A4691F">
        <w:rPr>
          <w:noProof/>
        </w:rPr>
        <w:t>4</w:t>
      </w:r>
      <w:r w:rsidR="0076237E">
        <w:fldChar w:fldCharType="end"/>
      </w:r>
      <w:r w:rsidR="0076237E">
        <w:t>: Shiften tussen 3.3 V en 5 V op een I</w:t>
      </w:r>
      <w:r w:rsidR="0076237E">
        <w:rPr>
          <w:vertAlign w:val="superscript"/>
        </w:rPr>
        <w:t>2</w:t>
      </w:r>
      <w:r w:rsidR="0076237E">
        <w:t>C bus.</w:t>
      </w:r>
    </w:p>
    <w:p w:rsidR="00997801" w:rsidRDefault="00997801" w:rsidP="00CA4316">
      <w:pPr>
        <w:pStyle w:val="Kop2"/>
        <w:rPr>
          <w:lang w:val="en-US"/>
        </w:rPr>
      </w:pPr>
      <w:bookmarkStart w:id="13" w:name="_Toc451349909"/>
      <w:r w:rsidRPr="00997801">
        <w:rPr>
          <w:lang w:val="en-US"/>
        </w:rPr>
        <w:t>Audio stereo DAC (PCM 5102A</w:t>
      </w:r>
      <w:r>
        <w:rPr>
          <w:lang w:val="en-US"/>
        </w:rPr>
        <w:t xml:space="preserve"> 3.3 V</w:t>
      </w:r>
      <w:r w:rsidRPr="00997801">
        <w:rPr>
          <w:lang w:val="en-US"/>
        </w:rPr>
        <w:t>)</w:t>
      </w:r>
      <w:bookmarkEnd w:id="13"/>
    </w:p>
    <w:p w:rsidR="002E1445" w:rsidRDefault="002E1445" w:rsidP="002E1445">
      <w:r w:rsidRPr="002E1445">
        <w:t>Om ook muziek te kunnen</w:t>
      </w:r>
      <w:r>
        <w:t xml:space="preserve"> spelen wanneer de wekker </w:t>
      </w:r>
      <w:r w:rsidR="00174368">
        <w:t>afgaat,</w:t>
      </w:r>
      <w:r w:rsidR="00E03FFA">
        <w:t xml:space="preserve"> hebben we een d</w:t>
      </w:r>
      <w:r>
        <w:t>igital to analog converter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Zero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4" w:name="_Toc451349910"/>
      <w:r>
        <w:t>Intermezzo I</w:t>
      </w:r>
      <w:r w:rsidRPr="002E1445">
        <w:rPr>
          <w:vertAlign w:val="superscript"/>
        </w:rPr>
        <w:t>2</w:t>
      </w:r>
      <w:r>
        <w:t>S</w:t>
      </w:r>
      <w:bookmarkEnd w:id="14"/>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w:t>
      </w:r>
      <w:r w:rsidR="005338AC">
        <w:t>a</w:t>
      </w:r>
      <w:r w:rsidR="00C55A3A" w:rsidRPr="00C55A3A">
        <w:t xml:space="preserve">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w:t>
      </w:r>
      <w:r w:rsidR="00AF0965">
        <w:t>idige data is bedoeld</w:t>
      </w:r>
      <w:r w:rsidR="00B551D3">
        <w:t>. Wanneer de word c</w:t>
      </w:r>
      <w:r w:rsidR="00A14D72">
        <w:t>lock laag is, is de data bedoeld</w:t>
      </w:r>
      <w:r w:rsidR="00B551D3">
        <w:t xml:space="preserve"> voor het linker kanaal, anders voor het rechter kanaal</w:t>
      </w:r>
      <w:r w:rsidR="00055B89">
        <w:t>.</w:t>
      </w:r>
    </w:p>
    <w:p w:rsidR="00DC5681" w:rsidRDefault="00DF3AF2" w:rsidP="00DC5681">
      <w:pPr>
        <w:keepNext/>
      </w:pPr>
      <w:r>
        <w:rPr>
          <w:noProof/>
          <w:lang w:val="en-US" w:eastAsia="en-US"/>
        </w:rPr>
        <w:drawing>
          <wp:inline distT="0" distB="0" distL="0" distR="0" wp14:anchorId="7D7FC747" wp14:editId="2A0CECD3">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F3AF2" w:rsidRPr="00C55A3A" w:rsidRDefault="008B1F78" w:rsidP="00DC5681">
      <w:pPr>
        <w:pStyle w:val="Bijschrift0"/>
      </w:pPr>
      <w:r>
        <w:t>Figuur</w:t>
      </w:r>
      <w:r w:rsidR="00DC5681">
        <w:t xml:space="preserve"> </w:t>
      </w:r>
      <w:r w:rsidR="00DC5681">
        <w:fldChar w:fldCharType="begin"/>
      </w:r>
      <w:r w:rsidR="00DC5681">
        <w:instrText xml:space="preserve"> SEQ Figure \* ARABIC </w:instrText>
      </w:r>
      <w:r w:rsidR="00DC5681">
        <w:fldChar w:fldCharType="separate"/>
      </w:r>
      <w:r w:rsidR="00A4691F">
        <w:rPr>
          <w:noProof/>
        </w:rPr>
        <w:t>5</w:t>
      </w:r>
      <w:r w:rsidR="00DC5681">
        <w:fldChar w:fldCharType="end"/>
      </w:r>
      <w:r w:rsidR="00DC5681">
        <w:t>: De timing van een I</w:t>
      </w:r>
      <w:r w:rsidR="00DC5681" w:rsidRPr="002E1445">
        <w:rPr>
          <w:vertAlign w:val="superscript"/>
        </w:rPr>
        <w:t>2</w:t>
      </w:r>
      <w:r w:rsidR="00DC5681">
        <w:t>S seriële bus interface.</w:t>
      </w:r>
    </w:p>
    <w:p w:rsidR="00D333FD" w:rsidRDefault="00CF7330" w:rsidP="00CA4316">
      <w:pPr>
        <w:pStyle w:val="Kop2"/>
      </w:pPr>
      <w:bookmarkStart w:id="15" w:name="_Toc451349911"/>
      <w:r>
        <w:lastRenderedPageBreak/>
        <w:t>Audio amplifier (</w:t>
      </w:r>
      <w:r w:rsidR="00B50E92">
        <w:t>TPA2016D2 5V)</w:t>
      </w:r>
      <w:bookmarkEnd w:id="15"/>
    </w:p>
    <w:p w:rsidR="00D10CAF" w:rsidRDefault="005203C1" w:rsidP="005203C1">
      <w:r>
        <w:t xml:space="preserve">De TPA2016D2 is een stereo audio versterker die </w:t>
      </w:r>
      <w:r w:rsidR="00486B68">
        <w:t>tot 2.8 W/kanaal kan leveren</w:t>
      </w:r>
      <w:r w:rsidR="00D10CAF">
        <w:t xml:space="preserve"> afhankelijk van de weerstand van de speakers</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753942" w:rsidRDefault="00753942" w:rsidP="00CA4316">
      <w:pPr>
        <w:pStyle w:val="Kop2"/>
      </w:pPr>
      <w:bookmarkStart w:id="16" w:name="_Toc451349912"/>
      <w:r>
        <w:t>Overige onderdelen</w:t>
      </w:r>
      <w:bookmarkEnd w:id="16"/>
    </w:p>
    <w:p w:rsidR="005F3714" w:rsidRPr="00B765E4" w:rsidRDefault="005F3714" w:rsidP="002234F1">
      <w:pPr>
        <w:pStyle w:val="Kop30"/>
      </w:pPr>
      <w:bookmarkStart w:id="17" w:name="_Toc451349913"/>
      <w:r w:rsidRPr="00B765E4">
        <w:t>Rotary encoder</w:t>
      </w:r>
      <w:bookmarkEnd w:id="17"/>
    </w:p>
    <w:p w:rsidR="005F3714" w:rsidRDefault="005F3714" w:rsidP="005F3714">
      <w:r>
        <w:t xml:space="preserve">Als input voor bv. </w:t>
      </w:r>
      <w:r w:rsidR="00174368">
        <w:t xml:space="preserve">het </w:t>
      </w:r>
      <w:r>
        <w:t xml:space="preserve">volume </w:t>
      </w:r>
      <w:r w:rsidR="00174368">
        <w:t xml:space="preserve">van het geluid </w:t>
      </w:r>
      <w:r>
        <w:t xml:space="preserve">of </w:t>
      </w:r>
      <w:r w:rsidR="00174368">
        <w:t xml:space="preserve">de </w:t>
      </w:r>
      <w:r>
        <w:t>helderheid van het scherm</w:t>
      </w:r>
      <w:r w:rsidR="007E5CF5">
        <w:t>,</w:t>
      </w:r>
      <w:r>
        <w:t xml:space="preserve"> wordt gebruik gemaakt van een rotary encoder. De gebruikte rotary encoder heeft naast een rotatie functie ook een drukknop functie.</w:t>
      </w:r>
    </w:p>
    <w:p w:rsidR="005F0585" w:rsidRDefault="005F0585" w:rsidP="005F0585">
      <w:pPr>
        <w:jc w:val="center"/>
      </w:pPr>
      <w:r>
        <w:rPr>
          <w:noProof/>
          <w:lang w:val="en-US" w:eastAsia="en-US"/>
        </w:rPr>
        <w:drawing>
          <wp:inline distT="0" distB="0" distL="0" distR="0" wp14:anchorId="4CE62235" wp14:editId="33BB3700">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247BA1" w:rsidRPr="00B765E4" w:rsidRDefault="00247BA1" w:rsidP="002234F1">
      <w:pPr>
        <w:pStyle w:val="Kop30"/>
      </w:pPr>
      <w:bookmarkStart w:id="18" w:name="_Toc451349914"/>
      <w:r w:rsidRPr="00B765E4">
        <w:t>Buzzer</w:t>
      </w:r>
      <w:bookmarkEnd w:id="18"/>
    </w:p>
    <w:p w:rsidR="000F583E" w:rsidRDefault="00247BA1">
      <w:r>
        <w:t xml:space="preserve">De buzzer dient hoofdzakelijk als back-up wekker. Indien de voedingspanning </w:t>
      </w:r>
      <w:r w:rsidR="00174368">
        <w:t>wegvalt,</w:t>
      </w:r>
      <w:r>
        <w:t xml:space="preserve">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 en er een set plaats vindt van de flipflop. Dit zorgt er op zijn beurt voor dat de buzzer zal afgaan tot de gebruiker de flipflop reset via een aparte knop.</w:t>
      </w:r>
      <w:r w:rsidR="00A84389">
        <w:t xml:space="preserve"> De </w:t>
      </w:r>
      <w:r w:rsidR="00174368">
        <w:t>Raspberry</w:t>
      </w:r>
      <w:r w:rsidR="00A84389">
        <w:t xml:space="preserve"> pi kan de buzzer ook setten en resetten indien nodig.</w:t>
      </w:r>
    </w:p>
    <w:p w:rsidR="00247BA1" w:rsidRPr="00247BA1" w:rsidRDefault="000F583E" w:rsidP="000F583E">
      <w:pPr>
        <w:jc w:val="center"/>
      </w:pPr>
      <w:r>
        <w:rPr>
          <w:noProof/>
          <w:lang w:val="en-US" w:eastAsia="en-US"/>
        </w:rPr>
        <w:lastRenderedPageBreak/>
        <w:drawing>
          <wp:inline distT="0" distB="0" distL="0" distR="0" wp14:anchorId="3039DC7C" wp14:editId="36CC4096">
            <wp:extent cx="1588770" cy="1634537"/>
            <wp:effectExtent l="0" t="0" r="0" b="381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126" cy="1645191"/>
                    </a:xfrm>
                    <a:prstGeom prst="rect">
                      <a:avLst/>
                    </a:prstGeom>
                    <a:noFill/>
                    <a:ln>
                      <a:noFill/>
                    </a:ln>
                  </pic:spPr>
                </pic:pic>
              </a:graphicData>
            </a:graphic>
          </wp:inline>
        </w:drawing>
      </w:r>
    </w:p>
    <w:p w:rsidR="00247BA1" w:rsidRPr="00B765E4" w:rsidRDefault="00247BA1" w:rsidP="002234F1">
      <w:pPr>
        <w:pStyle w:val="Kop30"/>
      </w:pPr>
      <w:bookmarkStart w:id="19" w:name="_Toc451349915"/>
      <w:r w:rsidRPr="00B765E4">
        <w:t>NOR gate flipflop</w:t>
      </w:r>
      <w:bookmarkEnd w:id="19"/>
    </w:p>
    <w:p w:rsidR="00247BA1" w:rsidRDefault="0073051A" w:rsidP="00247BA1">
      <w:r>
        <w:t xml:space="preserve">De flipflop wordt gebruikt om te kunnen bepalen hoelang de buzzer moet </w:t>
      </w:r>
      <w:r w:rsidR="00174368">
        <w:t xml:space="preserve">aflopen. </w:t>
      </w:r>
      <w:r>
        <w:t>Wanneer de flipflop wordt geset</w:t>
      </w:r>
    </w:p>
    <w:p w:rsidR="00E32476" w:rsidRPr="00B765E4" w:rsidRDefault="00E32476" w:rsidP="002234F1">
      <w:pPr>
        <w:pStyle w:val="Kop30"/>
      </w:pPr>
      <w:bookmarkStart w:id="20" w:name="_Toc451349916"/>
      <w:r w:rsidRPr="00B765E4">
        <w:t>Supercap</w:t>
      </w:r>
      <w:bookmarkEnd w:id="20"/>
    </w:p>
    <w:p w:rsidR="00E32476" w:rsidRDefault="00E32476" w:rsidP="00E32476">
      <w:r>
        <w:t>Als back-up voeding voor de basisfunc</w:t>
      </w:r>
      <w:r w:rsidR="00D82C65">
        <w:t>tionaliteit van de klok wordt een supercap van 1.5 farad gebruikt. De RTC schakelt over naar de voeding van de supercap indien de voedingsspanning wegvalt.</w:t>
      </w:r>
    </w:p>
    <w:p w:rsidR="00CB4771" w:rsidRDefault="00CB4771" w:rsidP="00CB4771">
      <w:pPr>
        <w:jc w:val="center"/>
      </w:pPr>
      <w:r w:rsidRPr="00CB4771">
        <w:rPr>
          <w:noProof/>
          <w:lang w:val="en-US" w:eastAsia="en-US"/>
        </w:rPr>
        <w:drawing>
          <wp:inline distT="0" distB="0" distL="0" distR="0" wp14:anchorId="54D69587" wp14:editId="4733507B">
            <wp:extent cx="2428875" cy="188595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875" cy="1885950"/>
                    </a:xfrm>
                    <a:prstGeom prst="rect">
                      <a:avLst/>
                    </a:prstGeom>
                  </pic:spPr>
                </pic:pic>
              </a:graphicData>
            </a:graphic>
          </wp:inline>
        </w:drawing>
      </w:r>
    </w:p>
    <w:p w:rsidR="00AC20C6" w:rsidRDefault="00AC20C6" w:rsidP="00AC20C6">
      <w:pPr>
        <w:pStyle w:val="Kop30"/>
      </w:pPr>
      <w:bookmarkStart w:id="21" w:name="_Toc451349917"/>
      <w:r>
        <w:t>WS2812 led’s</w:t>
      </w:r>
      <w:bookmarkEnd w:id="21"/>
    </w:p>
    <w:p w:rsidR="00423894" w:rsidRPr="005242F5" w:rsidRDefault="00423894" w:rsidP="00423894">
      <w:r>
        <w:t xml:space="preserve">De WS2812 </w:t>
      </w:r>
      <w:r w:rsidR="007E5CF5">
        <w:t>led’s</w:t>
      </w:r>
      <w:r>
        <w:t xml:space="preserve"> werken als een lange serie schakeling, waarbij elke led de eerste 24 bits gebruikt om zijn kleur in te stellen. De andere bits worden doorgegeven, zie onderstaande figuren. De volgorde van de bits is niet RGB, maar GRB, met hoogste bit eerst.</w:t>
      </w:r>
    </w:p>
    <w:p w:rsidR="00423894" w:rsidRPr="00423894" w:rsidRDefault="00423894" w:rsidP="00423894">
      <w:pPr>
        <w:keepNext/>
        <w:jc w:val="center"/>
      </w:pPr>
      <w:r>
        <w:rPr>
          <w:noProof/>
          <w:lang w:val="en-US" w:eastAsia="en-US"/>
        </w:rPr>
        <w:lastRenderedPageBreak/>
        <w:drawing>
          <wp:inline distT="0" distB="0" distL="0" distR="0" wp14:anchorId="16A362DE" wp14:editId="15148C82">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505F10FF" wp14:editId="6A1BE232">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pport"/>
        <w:tblW w:w="5000" w:type="pct"/>
        <w:tblLook w:val="04A0" w:firstRow="1" w:lastRow="0" w:firstColumn="1" w:lastColumn="0" w:noHBand="0" w:noVBand="1"/>
      </w:tblPr>
      <w:tblGrid>
        <w:gridCol w:w="877"/>
        <w:gridCol w:w="2827"/>
        <w:gridCol w:w="1696"/>
        <w:gridCol w:w="987"/>
        <w:gridCol w:w="987"/>
        <w:gridCol w:w="1029"/>
      </w:tblGrid>
      <w:tr w:rsidR="00423894" w:rsidTr="00FE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pPr>
            <w:r>
              <w:t>Code</w:t>
            </w:r>
          </w:p>
        </w:tc>
        <w:tc>
          <w:tcPr>
            <w:tcW w:w="1686"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Max</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500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950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E1286">
            <w:pPr>
              <w:pStyle w:val="Code"/>
            </w:pPr>
            <w:r>
              <w:t>TH+TL</w:t>
            </w:r>
          </w:p>
        </w:tc>
        <w:tc>
          <w:tcPr>
            <w:tcW w:w="1686"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E063D1" w:rsidP="00CA4316">
      <w:pPr>
        <w:pStyle w:val="Kop2"/>
      </w:pPr>
      <w:bookmarkStart w:id="22" w:name="_Toc451349918"/>
      <w:r>
        <w:lastRenderedPageBreak/>
        <w:t xml:space="preserve">De </w:t>
      </w:r>
      <w:r w:rsidR="00174368">
        <w:t>PCBS</w:t>
      </w:r>
      <w:bookmarkEnd w:id="22"/>
    </w:p>
    <w:p w:rsidR="00CB4771" w:rsidRDefault="00CB4771" w:rsidP="00CB4771">
      <w:pPr>
        <w:keepNext/>
      </w:pPr>
      <w:r>
        <w:rPr>
          <w:noProof/>
          <w:lang w:val="en-US" w:eastAsia="en-US"/>
        </w:rPr>
        <w:drawing>
          <wp:inline distT="0" distB="0" distL="0" distR="0" wp14:anchorId="4AC19704" wp14:editId="7FCB6225">
            <wp:extent cx="5761355" cy="37769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355" cy="3776980"/>
                    </a:xfrm>
                    <a:prstGeom prst="rect">
                      <a:avLst/>
                    </a:prstGeom>
                  </pic:spPr>
                </pic:pic>
              </a:graphicData>
            </a:graphic>
          </wp:inline>
        </w:drawing>
      </w:r>
    </w:p>
    <w:p w:rsidR="00CB4771" w:rsidRPr="00CB4771" w:rsidRDefault="008B1F78" w:rsidP="00CB4771">
      <w:pPr>
        <w:pStyle w:val="Bijschrift0"/>
      </w:pPr>
      <w:r>
        <w:t>Figuur</w:t>
      </w:r>
      <w:r w:rsidR="00CB4771">
        <w:t xml:space="preserve"> </w:t>
      </w:r>
      <w:r w:rsidR="00CB4771">
        <w:fldChar w:fldCharType="begin"/>
      </w:r>
      <w:r w:rsidR="00CB4771">
        <w:instrText xml:space="preserve"> SEQ Figure \* ARABIC </w:instrText>
      </w:r>
      <w:r w:rsidR="00CB4771">
        <w:fldChar w:fldCharType="separate"/>
      </w:r>
      <w:r w:rsidR="00A4691F">
        <w:rPr>
          <w:noProof/>
        </w:rPr>
        <w:t>6</w:t>
      </w:r>
      <w:r w:rsidR="00CB4771">
        <w:fldChar w:fldCharType="end"/>
      </w:r>
      <w:r w:rsidR="00CB4771">
        <w:t>: PCB schema sheet 1.</w:t>
      </w:r>
    </w:p>
    <w:p w:rsidR="00B261EF" w:rsidRDefault="00CB4771" w:rsidP="00CB4771">
      <w:pPr>
        <w:keepNext/>
      </w:pPr>
      <w:r>
        <w:rPr>
          <w:noProof/>
          <w:lang w:val="en-US" w:eastAsia="en-US"/>
        </w:rPr>
        <w:drawing>
          <wp:inline distT="0" distB="0" distL="0" distR="0" wp14:anchorId="388122A6" wp14:editId="4D1B01DC">
            <wp:extent cx="5761355" cy="3515995"/>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3515995"/>
                    </a:xfrm>
                    <a:prstGeom prst="rect">
                      <a:avLst/>
                    </a:prstGeom>
                  </pic:spPr>
                </pic:pic>
              </a:graphicData>
            </a:graphic>
          </wp:inline>
        </w:drawing>
      </w:r>
    </w:p>
    <w:p w:rsidR="00CB4771" w:rsidRDefault="008B1F78" w:rsidP="00CB4771">
      <w:pPr>
        <w:pStyle w:val="Bijschrift0"/>
      </w:pPr>
      <w:r>
        <w:t>Figuur</w:t>
      </w:r>
      <w:r w:rsidR="00CB4771">
        <w:t xml:space="preserve"> </w:t>
      </w:r>
      <w:r w:rsidR="00CB4771">
        <w:fldChar w:fldCharType="begin"/>
      </w:r>
      <w:r w:rsidR="00CB4771">
        <w:instrText xml:space="preserve"> SEQ Figure \* ARABIC </w:instrText>
      </w:r>
      <w:r w:rsidR="00CB4771">
        <w:fldChar w:fldCharType="separate"/>
      </w:r>
      <w:r w:rsidR="00A4691F">
        <w:rPr>
          <w:noProof/>
        </w:rPr>
        <w:t>7</w:t>
      </w:r>
      <w:r w:rsidR="00CB4771">
        <w:fldChar w:fldCharType="end"/>
      </w:r>
      <w:r w:rsidR="00CB4771">
        <w:t>: PCB schema sheet 2.</w:t>
      </w:r>
    </w:p>
    <w:p w:rsidR="00B261EF" w:rsidRDefault="00B261EF" w:rsidP="00B261EF">
      <w:pPr>
        <w:keepNext/>
      </w:pPr>
      <w:r>
        <w:rPr>
          <w:noProof/>
          <w:lang w:val="en-US" w:eastAsia="en-US"/>
        </w:rPr>
        <w:lastRenderedPageBreak/>
        <w:drawing>
          <wp:inline distT="0" distB="0" distL="0" distR="0" wp14:anchorId="202340AC" wp14:editId="0374C19B">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355" cy="2934335"/>
                    </a:xfrm>
                    <a:prstGeom prst="rect">
                      <a:avLst/>
                    </a:prstGeom>
                  </pic:spPr>
                </pic:pic>
              </a:graphicData>
            </a:graphic>
          </wp:inline>
        </w:drawing>
      </w:r>
    </w:p>
    <w:p w:rsidR="00CB4771" w:rsidRPr="00CB4771" w:rsidRDefault="008B1F78" w:rsidP="00B261EF">
      <w:pPr>
        <w:pStyle w:val="Bijschrift0"/>
      </w:pPr>
      <w:r>
        <w:t>Figuur</w:t>
      </w:r>
      <w:r w:rsidR="00B261EF">
        <w:t xml:space="preserve"> </w:t>
      </w:r>
      <w:r w:rsidR="00B261EF">
        <w:fldChar w:fldCharType="begin"/>
      </w:r>
      <w:r w:rsidR="00B261EF">
        <w:instrText xml:space="preserve"> SEQ Figure \* ARABIC </w:instrText>
      </w:r>
      <w:r w:rsidR="00B261EF">
        <w:fldChar w:fldCharType="separate"/>
      </w:r>
      <w:r w:rsidR="00A4691F">
        <w:rPr>
          <w:noProof/>
        </w:rPr>
        <w:t>8</w:t>
      </w:r>
      <w:r w:rsidR="00B261EF">
        <w:fldChar w:fldCharType="end"/>
      </w:r>
      <w:r w:rsidR="00B261EF">
        <w:t xml:space="preserve">: </w:t>
      </w:r>
      <w:r w:rsidR="00692CAB">
        <w:t xml:space="preserve">Het roze gedeelte is de PCB </w:t>
      </w:r>
      <w:r w:rsidR="00174368">
        <w:t>lay-out</w:t>
      </w:r>
      <w:r w:rsidR="00692CAB">
        <w:t xml:space="preserve"> voor dit project. Om de resterende ruimte van de print niet verloren te laten gaan werden hier pads voor ws2812 led’s voorzien.</w:t>
      </w:r>
    </w:p>
    <w:p w:rsidR="00411EC0" w:rsidRDefault="00411EC0" w:rsidP="001F141F">
      <w:pPr>
        <w:pStyle w:val="Kop1"/>
      </w:pPr>
      <w:bookmarkStart w:id="23" w:name="_Ref419570056"/>
      <w:bookmarkStart w:id="24" w:name="_Ref419570065"/>
      <w:bookmarkStart w:id="25" w:name="_Toc451349919"/>
      <w:r>
        <w:lastRenderedPageBreak/>
        <w:t>Software</w:t>
      </w:r>
      <w:bookmarkEnd w:id="23"/>
      <w:bookmarkEnd w:id="24"/>
      <w:bookmarkEnd w:id="25"/>
    </w:p>
    <w:p w:rsidR="00FF4D50" w:rsidRPr="00FF4D50" w:rsidRDefault="00FF4D50" w:rsidP="00FF4D50">
      <w:r>
        <w:t xml:space="preserve">Hieronder is een korte uitleg te vinden over verschillende onderdelen uit de software. De volledige </w:t>
      </w:r>
      <w:r w:rsidR="00306272">
        <w:t>code met commentaar is te vinden in de bijlage.</w:t>
      </w:r>
    </w:p>
    <w:p w:rsidR="008636D1" w:rsidRDefault="004B1F81" w:rsidP="006F11FE">
      <w:pPr>
        <w:pStyle w:val="Kop2"/>
      </w:pPr>
      <w:bookmarkStart w:id="26" w:name="_Toc451349920"/>
      <w:r>
        <w:t>Main code (app.py)</w:t>
      </w:r>
      <w:bookmarkEnd w:id="26"/>
    </w:p>
    <w:p w:rsidR="00481476" w:rsidRPr="00481476" w:rsidRDefault="00196631" w:rsidP="00481476">
      <w:pPr>
        <w:pStyle w:val="Kop30"/>
      </w:pPr>
      <w:bookmarkStart w:id="27" w:name="_Toc451349921"/>
      <w:r>
        <w:t>Google calendar authenticatie</w:t>
      </w:r>
      <w:bookmarkEnd w:id="27"/>
    </w:p>
    <w:p w:rsidR="006F0BEB" w:rsidRDefault="003414DB" w:rsidP="006F11FE">
      <w:r>
        <w:t>De Smartclock gebruikt de google calendar API om toegang te kunnen krijgen tot de kalender data van de gebruiker.</w:t>
      </w:r>
      <w:r w:rsidR="002B0030">
        <w:t xml:space="preserve"> Het gebruiken van de API gebeurt in enkele stappen.</w:t>
      </w:r>
    </w:p>
    <w:p w:rsidR="002B0030" w:rsidRDefault="002B0030" w:rsidP="002B0030">
      <w:pPr>
        <w:pStyle w:val="Kop4"/>
      </w:pPr>
      <w:bookmarkStart w:id="28" w:name="_Toc451349922"/>
      <w:r>
        <w:t>Registreren van Smartclock</w:t>
      </w:r>
      <w:bookmarkEnd w:id="28"/>
    </w:p>
    <w:p w:rsidR="00485CA8" w:rsidRDefault="00485CA8" w:rsidP="00485CA8">
      <w:r>
        <w:t xml:space="preserve">Om als developer toegang te krijgen tot één van de google APIs moet de toepassing worden geregistreerd via de google developers console. Tijdens het registeren moet de developer aanduiden tot welke onderdelen van google de toepassing de toegang wilt. Na de registratie geeft google de developer een client ID en client secret, deze zijn zeer belangrijk verder in het authenticatie proces. De client ID en client secret zijn hetzelfde voor alle Smartclocks en dienen dus uitsluitend om de developer aan te duiden. </w:t>
      </w:r>
    </w:p>
    <w:p w:rsidR="00C86B6C" w:rsidRDefault="00C86B6C" w:rsidP="00C86B6C">
      <w:pPr>
        <w:keepNext/>
        <w:jc w:val="center"/>
      </w:pPr>
      <w:r>
        <w:rPr>
          <w:noProof/>
          <w:lang w:val="en-US" w:eastAsia="en-US"/>
        </w:rPr>
        <w:drawing>
          <wp:inline distT="0" distB="0" distL="0" distR="0" wp14:anchorId="00478EEF" wp14:editId="54431EF2">
            <wp:extent cx="3596640" cy="3399887"/>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651" cy="3412186"/>
                    </a:xfrm>
                    <a:prstGeom prst="rect">
                      <a:avLst/>
                    </a:prstGeom>
                  </pic:spPr>
                </pic:pic>
              </a:graphicData>
            </a:graphic>
          </wp:inline>
        </w:drawing>
      </w:r>
    </w:p>
    <w:p w:rsidR="00C86B6C" w:rsidRPr="006F11FE" w:rsidRDefault="00C86B6C" w:rsidP="002715D0">
      <w:pPr>
        <w:pStyle w:val="Bijschrift0"/>
      </w:pPr>
      <w:r>
        <w:t xml:space="preserve">Figure </w:t>
      </w:r>
      <w:r>
        <w:fldChar w:fldCharType="begin"/>
      </w:r>
      <w:r>
        <w:instrText xml:space="preserve"> SEQ Figure \* ARABIC </w:instrText>
      </w:r>
      <w:r>
        <w:fldChar w:fldCharType="separate"/>
      </w:r>
      <w:r w:rsidR="00A4691F">
        <w:rPr>
          <w:noProof/>
        </w:rPr>
        <w:t>9</w:t>
      </w:r>
      <w:r>
        <w:fldChar w:fldCharType="end"/>
      </w:r>
      <w:r>
        <w:t>:</w:t>
      </w:r>
      <w:r w:rsidR="00980B84">
        <w:t xml:space="preserve"> </w:t>
      </w:r>
      <w:r>
        <w:t>Schematische voorstelling van het stappenplan om toegang te krijgen tot de google calendar van de gebruiker.</w:t>
      </w:r>
    </w:p>
    <w:p w:rsidR="00C86B6C" w:rsidRDefault="00C86B6C" w:rsidP="00485CA8"/>
    <w:p w:rsidR="00485CA8" w:rsidRDefault="00485CA8" w:rsidP="00485CA8">
      <w:pPr>
        <w:pStyle w:val="Kop4"/>
      </w:pPr>
      <w:bookmarkStart w:id="29" w:name="_Toc451349923"/>
      <w:r>
        <w:t>Device specifieke codes verkrijgen</w:t>
      </w:r>
      <w:bookmarkEnd w:id="29"/>
    </w:p>
    <w:p w:rsidR="00436A47" w:rsidRDefault="00485CA8" w:rsidP="006F11FE">
      <w:r>
        <w:t xml:space="preserve">Dit is de eerste stap die moet worden uitgevoerd om de gebruiker om toestemming te vragen. Er moet een http post request worden gestuurd naar google met de client ID en een lijst van scopes. De scopes geven weer in welke mate de developer toegang wil tot </w:t>
      </w:r>
      <w:r>
        <w:lastRenderedPageBreak/>
        <w:t xml:space="preserve">de calendar informatie, in dit geval is het readonly. </w:t>
      </w:r>
      <w:r w:rsidR="009F5134">
        <w:t xml:space="preserve">Het antwoord van deze request is een json object dat 5 zaken bevat. De user code en verificatie URL moeten aan de gebruiker worden getoond. </w:t>
      </w:r>
      <w:r w:rsidR="00AE3A89">
        <w:t>Het interval, device code en expire time zijn nodig voor de toepassing maar moeten niet aan de gebruiker worden getoond.</w:t>
      </w:r>
    </w:p>
    <w:p w:rsidR="00485CA8" w:rsidRDefault="009F5134" w:rsidP="006F11FE">
      <w:r>
        <w:t>De gebruiker moet naar de verificatie URL surfen en vervolgens zijn user code ingeven en op volgende klikken. Nu zal een nieuwe pagina laden waarin staat beschreven welke toepassing tot welke delen toegang vraagt. De laatste stap voor de gebruiker is het klikken op toestaan.</w:t>
      </w:r>
    </w:p>
    <w:p w:rsidR="00436A47" w:rsidRDefault="00436A47" w:rsidP="006F11FE">
      <w:r>
        <w:t>Tegelijkertijd met het tonen van de user code en de verificatie URL</w:t>
      </w:r>
      <w:r w:rsidR="00AE3A89">
        <w:t>,</w:t>
      </w:r>
      <w:r>
        <w:t xml:space="preserve"> kan d</w:t>
      </w:r>
      <w:r w:rsidR="00AE3A89">
        <w:t>e toepassing</w:t>
      </w:r>
      <w:r>
        <w:t xml:space="preserve"> </w:t>
      </w:r>
      <w:hyperlink r:id="rId28" w:history="1">
        <w:r w:rsidR="008B3B70" w:rsidRPr="008B3B70">
          <w:rPr>
            <w:rStyle w:val="Hyperlink"/>
            <w:color w:val="FFC000"/>
          </w:rPr>
          <w:t>https://www.googleapis.com/oauth2/v4/token</w:t>
        </w:r>
      </w:hyperlink>
      <w:r w:rsidR="008B3B70">
        <w:t xml:space="preserve"> </w:t>
      </w:r>
      <w:r>
        <w:t xml:space="preserve">pollen voor een access en refresh token. Het pollen bestaat uit </w:t>
      </w:r>
      <w:r w:rsidR="00041B6A">
        <w:t xml:space="preserve">een </w:t>
      </w:r>
      <w:r>
        <w:t>post request die de device code, client ID en client secret bevat.</w:t>
      </w:r>
      <w:r w:rsidR="00AE3A89">
        <w:t xml:space="preserve"> De tijd tussen requests wordt gespecifieerd </w:t>
      </w:r>
      <w:r w:rsidR="00041B6A">
        <w:t>door het interval.</w:t>
      </w:r>
      <w:r w:rsidR="004A1618">
        <w:t xml:space="preserve"> Zolang de gebruiker geen toegang heeft verleend zal het antwoord op de request een json object zijn dat een error bevat. Deze error kan informatie bevatten zoals </w:t>
      </w:r>
      <w:r w:rsidR="00EA7CC7">
        <w:t>slow down indien de requests te snel op elkaar volgen. Indien de gebruiker wel toegang heeft verleend zal het antwoord een json object zijn dat een access token, refresh token, token type en expire time bevat.</w:t>
      </w:r>
      <w:r w:rsidR="00EA7CC7" w:rsidRPr="00EA7CC7">
        <w:t xml:space="preserve"> </w:t>
      </w:r>
      <w:r w:rsidR="00EA7CC7">
        <w:t>De access token en refresh token moeten worden opgeslagen voor langere tijd. De access token wordt gebruikt tijdens het opvragen van informatie uit de kalender. De refresh token is nodig bij het verkrijgen van een nieuwe access token na het verlopen van de vorige.</w:t>
      </w:r>
    </w:p>
    <w:p w:rsidR="00EA7CC7" w:rsidRDefault="00EA7CC7" w:rsidP="00EA7CC7">
      <w:pPr>
        <w:pStyle w:val="Kop4"/>
      </w:pPr>
      <w:bookmarkStart w:id="30" w:name="_Toc451349924"/>
      <w:r>
        <w:t>Calendar informatie opvragen</w:t>
      </w:r>
      <w:bookmarkEnd w:id="30"/>
    </w:p>
    <w:p w:rsidR="00EA7CC7" w:rsidRDefault="00EA7CC7" w:rsidP="006F11FE">
      <w:pPr>
        <w:rPr>
          <w:color w:val="000000" w:themeColor="text1"/>
        </w:rPr>
      </w:pPr>
      <w:r>
        <w:t xml:space="preserve">De volgende stap is het opvragen van de informatie uit </w:t>
      </w:r>
      <w:r w:rsidR="008B3B70">
        <w:t xml:space="preserve">de google calendar. Hiervoor is een get request nodig naar </w:t>
      </w:r>
      <w:hyperlink r:id="rId29" w:history="1">
        <w:r w:rsidR="008B3B70" w:rsidRPr="00686BBB">
          <w:rPr>
            <w:rStyle w:val="Hyperlink"/>
          </w:rPr>
          <w:t>https://www.googleapis.com/calendar/v3/calendars/primary/events</w:t>
        </w:r>
      </w:hyperlink>
      <w:r w:rsidR="008B3B70">
        <w:rPr>
          <w:color w:val="FFC000"/>
        </w:rPr>
        <w:t xml:space="preserve"> </w:t>
      </w:r>
      <w:r w:rsidR="008B3B70">
        <w:rPr>
          <w:color w:val="000000" w:themeColor="text1"/>
        </w:rPr>
        <w:t>met een geldige access token. Extra parameters kunnen worden toegevoegd aan de request om een beperkte hoeveelheid informatie op te vragen. Zo zijn enkel de toekomstige afspraken nuttig en dus geven we als timeMin parameter de huidige tijd mee. Het antwoord is een json object dat kan worden opgeslagen en gebruikt worden in de rest van app.py.</w:t>
      </w:r>
    </w:p>
    <w:p w:rsidR="001A4A54" w:rsidRDefault="001A4A54" w:rsidP="001A4A54">
      <w:pPr>
        <w:pStyle w:val="Kop4"/>
      </w:pPr>
      <w:bookmarkStart w:id="31" w:name="_Toc451349925"/>
      <w:r>
        <w:t>Refresh token gebruiken</w:t>
      </w:r>
      <w:bookmarkEnd w:id="31"/>
    </w:p>
    <w:p w:rsidR="007B5D89" w:rsidRDefault="00B22D60" w:rsidP="006F11FE">
      <w:r>
        <w:t xml:space="preserve">Indien de access token is vervallen </w:t>
      </w:r>
      <w:r w:rsidR="007B5D89">
        <w:t>moet met de refresh token een nieuwe worden opgevraagd.</w:t>
      </w:r>
      <w:r w:rsidR="007E1564">
        <w:t xml:space="preserve"> Een post request met de client ID, client secret en refresh token zal als antwoord een nieuwe access token geven.</w:t>
      </w:r>
      <w:r w:rsidR="00E32ECF">
        <w:t xml:space="preserve"> De refresh token kan meermaals worden gebruikt en dient dus voor langere tijd opgeslagen te worden.</w:t>
      </w:r>
    </w:p>
    <w:p w:rsidR="006F0BEB" w:rsidRDefault="00C6432B" w:rsidP="006F11FE">
      <w:r>
        <w:t xml:space="preserve">De volledige handleiding over de google API </w:t>
      </w:r>
      <w:r w:rsidR="00A01094">
        <w:t xml:space="preserve">met voorbeelden </w:t>
      </w:r>
      <w:r>
        <w:t xml:space="preserve">is te vinden </w:t>
      </w:r>
      <w:r w:rsidR="007408EF">
        <w:t>op:</w:t>
      </w:r>
      <w:r w:rsidRPr="00C6432B">
        <w:t xml:space="preserve"> </w:t>
      </w:r>
      <w:hyperlink r:id="rId30" w:history="1">
        <w:r w:rsidRPr="00C6432B">
          <w:rPr>
            <w:rStyle w:val="Hyperlink"/>
          </w:rPr>
          <w:t>https://developers.google.com/identity/protocols/OAuth2ForDevices</w:t>
        </w:r>
      </w:hyperlink>
    </w:p>
    <w:p w:rsidR="004B1F81" w:rsidRDefault="004B1F81" w:rsidP="00196631">
      <w:pPr>
        <w:pStyle w:val="Kop30"/>
      </w:pPr>
      <w:bookmarkStart w:id="32" w:name="_Toc451349926"/>
      <w:r>
        <w:t>Netwerk en acces point</w:t>
      </w:r>
      <w:bookmarkEnd w:id="32"/>
    </w:p>
    <w:p w:rsidR="00CC1C87" w:rsidRDefault="00FE7B85" w:rsidP="00BB52E1">
      <w:pPr>
        <w:rPr>
          <w:szCs w:val="22"/>
        </w:rPr>
      </w:pPr>
      <w:r>
        <w:t>De eerste stap in verband met het netwerk is het controleren van het bestaan van de wlan0 adapter. Dit kan door te controleren of het pad /sys/class/net/wlan0 bestaat. Indien deze niet bestaat wordt de errorboodschap “no wifi interface” op de display gezet. De tweede stap is controleren of er al een geldig wifi profiel is ingesteld</w:t>
      </w:r>
      <w:r w:rsidR="004456EF">
        <w:t xml:space="preserve">. Indien </w:t>
      </w:r>
      <w:r w:rsidR="004456EF">
        <w:lastRenderedPageBreak/>
        <w:t xml:space="preserve">dit het geval is wordt </w:t>
      </w:r>
      <w:r w:rsidR="000E28BF">
        <w:t>de functie attempt_connect opgeroepen</w:t>
      </w:r>
      <w:r w:rsidR="003D595F">
        <w:t>.</w:t>
      </w:r>
      <w:r w:rsidR="007D0134">
        <w:t xml:space="preserve"> Deze functie zal eerst alle actieve netwerkverbindingen verbreken om er zeker van te zijn dat deze geen ongewenste effecten </w:t>
      </w:r>
      <w:r w:rsidR="007408EF">
        <w:t xml:space="preserve">hebben. </w:t>
      </w:r>
      <w:r w:rsidR="007D0134">
        <w:t>Vervolgens wordt via subproces.call() het netctl commando uitgevoerd om naar het ingestelde wifi pro</w:t>
      </w:r>
      <w:r w:rsidR="007408EF">
        <w:t>fiel te switchen. Indien dit lukt,</w:t>
      </w:r>
      <w:r w:rsidR="007D0134">
        <w:t xml:space="preserve"> zal de </w:t>
      </w:r>
      <w:r w:rsidR="007D0134" w:rsidRPr="007D0134">
        <w:rPr>
          <w:szCs w:val="22"/>
        </w:rPr>
        <w:t>status[‘network’] op true w</w:t>
      </w:r>
      <w:r w:rsidR="007D0134">
        <w:rPr>
          <w:szCs w:val="22"/>
        </w:rPr>
        <w:t>orden gezet</w:t>
      </w:r>
      <w:r w:rsidR="00414EB6">
        <w:rPr>
          <w:szCs w:val="22"/>
        </w:rPr>
        <w:t xml:space="preserve"> en zal het IP adres op de display worden </w:t>
      </w:r>
      <w:r w:rsidR="007408EF">
        <w:rPr>
          <w:szCs w:val="22"/>
        </w:rPr>
        <w:t>getoond</w:t>
      </w:r>
      <w:r w:rsidR="00414EB6">
        <w:rPr>
          <w:szCs w:val="22"/>
        </w:rPr>
        <w:t>.</w:t>
      </w:r>
      <w:r w:rsidR="00AD7480">
        <w:rPr>
          <w:szCs w:val="22"/>
        </w:rPr>
        <w:t xml:space="preserve"> Nu de Smartclock een netwerk heeft wordt meteen ook via ntp (network time protocol) de tijd juist gezet. Indien de synchronisatie met ntp mislukt wordt dit via een foutboodschap op de display aan de gebruiker getoond.</w:t>
      </w:r>
      <w:r w:rsidR="00CC0E78">
        <w:rPr>
          <w:szCs w:val="22"/>
        </w:rPr>
        <w:t xml:space="preserve"> Indien de synchronisatie lukt wordt de RTC tijd ook worden ge-update</w:t>
      </w:r>
      <w:r w:rsidR="002C31DE">
        <w:rPr>
          <w:szCs w:val="22"/>
        </w:rPr>
        <w:t xml:space="preserve"> en wordt status[‘draw’][‘clock’] op true gezet zodat de tijd op het scherm kan worden getoond</w:t>
      </w:r>
      <w:r w:rsidR="00CC0E78">
        <w:rPr>
          <w:szCs w:val="22"/>
        </w:rPr>
        <w:t>.</w:t>
      </w:r>
      <w:r w:rsidR="00081AF0">
        <w:rPr>
          <w:szCs w:val="22"/>
        </w:rPr>
        <w:t xml:space="preserve"> Indien het switchen naar het netwerk profiel toch mislukt wordt dit aan de gebruiker getoond.</w:t>
      </w:r>
    </w:p>
    <w:p w:rsidR="00BB52E1" w:rsidRDefault="00CC1C87" w:rsidP="00BB52E1">
      <w:pPr>
        <w:rPr>
          <w:szCs w:val="22"/>
        </w:rPr>
      </w:pPr>
      <w:r>
        <w:rPr>
          <w:szCs w:val="22"/>
        </w:rPr>
        <w:t xml:space="preserve">Wanneer de status[‘network] op true staat kunnen we er zeker van zijn dat we verbonden zijn met een geldig netwerk. In dit geval </w:t>
      </w:r>
      <w:r w:rsidR="00A21044">
        <w:rPr>
          <w:szCs w:val="22"/>
        </w:rPr>
        <w:t>kan de google calendar die is opgeslagen worden ge-update.</w:t>
      </w:r>
      <w:r w:rsidR="00CC0E78">
        <w:rPr>
          <w:szCs w:val="22"/>
        </w:rPr>
        <w:t xml:space="preserve"> </w:t>
      </w:r>
      <w:r w:rsidR="00F413F2">
        <w:rPr>
          <w:szCs w:val="22"/>
        </w:rPr>
        <w:t xml:space="preserve">Zolang er geen netwerk verbinding is </w:t>
      </w:r>
      <w:r w:rsidR="008E4F5E">
        <w:rPr>
          <w:szCs w:val="22"/>
        </w:rPr>
        <w:t>zal er een eigen access point worden gemaakt om de gebruiker in staat te stellen om een netwerk te selecteren of om de settings aan te passen.</w:t>
      </w:r>
    </w:p>
    <w:p w:rsidR="00C84D1B" w:rsidRPr="007D0134" w:rsidRDefault="00C84D1B" w:rsidP="00BB52E1">
      <w:pPr>
        <w:rPr>
          <w:sz w:val="24"/>
        </w:rPr>
      </w:pPr>
      <w:r>
        <w:rPr>
          <w:szCs w:val="22"/>
        </w:rPr>
        <w:t>Het maken van een wifi profiel gebeurt via de tab wifi settings in de web interface. Wanneer deze ta</w:t>
      </w:r>
      <w:r w:rsidR="00DA4FCF">
        <w:rPr>
          <w:szCs w:val="22"/>
        </w:rPr>
        <w:t>b wordt geladen, zorgt een ajax call naar /api/wifi dat de functie api_wifi via Flask wordt getriggerd. Deze functie gaat het resultaat van het iwlist</w:t>
      </w:r>
      <w:r>
        <w:rPr>
          <w:szCs w:val="22"/>
        </w:rPr>
        <w:t>, wordt in Flask de functie api_wifi getriggerd. Deze functie gaa</w:t>
      </w:r>
      <w:r w:rsidR="00DA4FCF">
        <w:rPr>
          <w:szCs w:val="22"/>
        </w:rPr>
        <w:t xml:space="preserve">t een lijst van beschikbare netwerken, verkregen via iwlist shell commando, parsen naar een </w:t>
      </w:r>
      <w:r w:rsidR="00525364">
        <w:rPr>
          <w:szCs w:val="22"/>
        </w:rPr>
        <w:t xml:space="preserve">json </w:t>
      </w:r>
      <w:r w:rsidR="00DA4FCF">
        <w:rPr>
          <w:szCs w:val="22"/>
        </w:rPr>
        <w:t xml:space="preserve">object. </w:t>
      </w:r>
      <w:r w:rsidR="00525364">
        <w:rPr>
          <w:szCs w:val="22"/>
        </w:rPr>
        <w:t>Dit object wordt op zijn beurt als response naar de ajax call gestuurd waar de informatie kan worden verwerkt in de menu.</w:t>
      </w:r>
    </w:p>
    <w:p w:rsidR="004B1F81" w:rsidRDefault="004B1F81" w:rsidP="00196631">
      <w:pPr>
        <w:pStyle w:val="Kop30"/>
      </w:pPr>
      <w:bookmarkStart w:id="33" w:name="_Toc451349927"/>
      <w:r>
        <w:t>LCD aansturen</w:t>
      </w:r>
      <w:bookmarkEnd w:id="33"/>
    </w:p>
    <w:p w:rsidR="00E00696" w:rsidRDefault="009872BB" w:rsidP="00E00696">
      <w:r>
        <w:t xml:space="preserve">Om de LCD aan te sturen moeten we </w:t>
      </w:r>
      <w:r w:rsidR="00434823">
        <w:t xml:space="preserve">de driver activeren. Dit gebeurt door </w:t>
      </w:r>
      <w:r w:rsidR="00434823" w:rsidRPr="00434823">
        <w:t>fbtft_device</w:t>
      </w:r>
      <w:r w:rsidR="00434823">
        <w:t xml:space="preserve"> toe te voegen aan /etc/</w:t>
      </w:r>
      <w:r w:rsidR="00434823" w:rsidRPr="00434823">
        <w:t>modules-load.d</w:t>
      </w:r>
      <w:r w:rsidR="00434823">
        <w:t>/</w:t>
      </w:r>
      <w:r w:rsidR="00434823" w:rsidRPr="00434823">
        <w:t xml:space="preserve"> raspberrypi.conf</w:t>
      </w:r>
      <w:r w:rsidR="00434823">
        <w:t>.</w:t>
      </w:r>
      <w:r w:rsidR="00A31F7E">
        <w:t xml:space="preserve"> Deze file bevat alle kernel modules die moeten worden geladen tijdens het booten. </w:t>
      </w:r>
      <w:r w:rsidR="005A480F">
        <w:t>Opties voor deze modules kunnen worden meegegeven in /etc/</w:t>
      </w:r>
      <w:r w:rsidR="005A480F" w:rsidRPr="005A480F">
        <w:t>modprobe.d</w:t>
      </w:r>
      <w:r w:rsidR="005A480F">
        <w:t>/</w:t>
      </w:r>
      <w:r w:rsidR="005A480F" w:rsidRPr="005A480F">
        <w:t>fbtft.conf</w:t>
      </w:r>
      <w:r w:rsidR="0089390C">
        <w:t xml:space="preserve">. De lijn voor de framebuffer is </w:t>
      </w:r>
      <w:r w:rsidR="0089390C" w:rsidRPr="0089390C">
        <w:rPr>
          <w:i/>
        </w:rPr>
        <w:t xml:space="preserve">options fbtft_device custom name=fb_ili9341 gpios=reset:23,dc:22 fps=23 </w:t>
      </w:r>
      <w:r w:rsidR="00231952">
        <w:rPr>
          <w:i/>
        </w:rPr>
        <w:t>speed=42000000 rotate=90</w:t>
      </w:r>
      <w:r w:rsidR="00673240">
        <w:rPr>
          <w:i/>
        </w:rPr>
        <w:t>.</w:t>
      </w:r>
      <w:r w:rsidR="0089390C">
        <w:rPr>
          <w:i/>
        </w:rPr>
        <w:t xml:space="preserve"> </w:t>
      </w:r>
      <w:r w:rsidR="0089390C">
        <w:t>Het</w:t>
      </w:r>
      <w:r w:rsidR="00494D54">
        <w:t xml:space="preserve"> begint met de keyword option, de module </w:t>
      </w:r>
      <w:r w:rsidR="00FB5651">
        <w:t xml:space="preserve">naam en het </w:t>
      </w:r>
      <w:r w:rsidR="00494D54">
        <w:t>keyword custom</w:t>
      </w:r>
      <w:r w:rsidR="00FB5651">
        <w:t>,</w:t>
      </w:r>
      <w:r w:rsidR="00673240">
        <w:t xml:space="preserve"> </w:t>
      </w:r>
      <w:r w:rsidR="0089390C">
        <w:t>alles hierna zijn instellingsparameters. De name parameter is de naam van de driver familie voor de gebruikte LCD.</w:t>
      </w:r>
      <w:r w:rsidR="003F774D">
        <w:t xml:space="preserve"> Gpios</w:t>
      </w:r>
      <w:r w:rsidR="00673240">
        <w:t>=</w:t>
      </w:r>
      <w:r w:rsidR="003F774D">
        <w:t xml:space="preserve"> specifieert welke pinnen moeten worden gebruikt voor de reset en DC (data or command). Voor de standaard SPI pinnen wordt automatisch de SPI 0 interface genomen.</w:t>
      </w:r>
      <w:r w:rsidR="00D34D2F">
        <w:t xml:space="preserve"> De fps parameter geeft aan hoeveel keer per seconde de display moet worden </w:t>
      </w:r>
      <w:r w:rsidR="00231952">
        <w:t>overschreven. De speed geeft de snelheid van de SPI bus aan. De laats</w:t>
      </w:r>
      <w:r w:rsidR="00D16612">
        <w:t>te parameter dient</w:t>
      </w:r>
      <w:r w:rsidR="00231952">
        <w:t xml:space="preserve"> om de display</w:t>
      </w:r>
      <w:r w:rsidR="00D16612">
        <w:t xml:space="preserve"> in landscape mode te gebruiken. De achtergrondverlichting wordt via een PWM pin aangestuurd zodat deze via software kan worden geregeld tussen 0 en 1023.</w:t>
      </w:r>
    </w:p>
    <w:p w:rsidR="00345490" w:rsidRPr="0089390C" w:rsidRDefault="00345490" w:rsidP="00E00696">
      <w:r>
        <w:t>Om tekst op het scherm te krijgen wordt gebruik gemaakt van de python module pygame. Deze module is bedoelt om via python spelletjes te ontwikkelen en biedt enkele functies om makkelijk data op schermen te tonen.</w:t>
      </w:r>
      <w:r w:rsidR="008238D4">
        <w:t xml:space="preserve"> Om pygame op het LCD </w:t>
      </w:r>
      <w:r w:rsidR="008238D4">
        <w:lastRenderedPageBreak/>
        <w:t>scherm te gebruiken moet de environment variable naar de juiste framebuffer worden gezet. Dit kan door</w:t>
      </w:r>
      <w:r w:rsidR="003A6F21">
        <w:t xml:space="preserve"> de regel</w:t>
      </w:r>
      <w:r w:rsidR="00925CCE">
        <w:t xml:space="preserve"> export </w:t>
      </w:r>
      <w:r w:rsidR="00925CCE" w:rsidRPr="00925CCE">
        <w:t>SDL_FBDEV</w:t>
      </w:r>
      <w:r w:rsidR="00925CCE">
        <w:t xml:space="preserve">=/dev/fb1 </w:t>
      </w:r>
      <w:r w:rsidR="008238D4">
        <w:t>in .bash_profile toe te voegen.</w:t>
      </w:r>
    </w:p>
    <w:p w:rsidR="004B1F81" w:rsidRDefault="004B1F81" w:rsidP="00196631">
      <w:pPr>
        <w:pStyle w:val="Kop30"/>
      </w:pPr>
      <w:bookmarkStart w:id="34" w:name="_Toc451349928"/>
      <w:r>
        <w:t>Web interface verwerking</w:t>
      </w:r>
      <w:r w:rsidR="00024FEA">
        <w:t>/F</w:t>
      </w:r>
      <w:r w:rsidR="008D5E69">
        <w:t>lask</w:t>
      </w:r>
      <w:bookmarkEnd w:id="34"/>
    </w:p>
    <w:p w:rsidR="00FE1286" w:rsidRPr="00FE1286" w:rsidRDefault="00FE1286" w:rsidP="00FE1286">
      <w:r>
        <w:t>Flask is een micro framework</w:t>
      </w:r>
      <w:r w:rsidR="00024FEA">
        <w:t xml:space="preserve"> voor python waarmee web</w:t>
      </w:r>
      <w:r w:rsidR="006524D6">
        <w:t>pagina’s</w:t>
      </w:r>
      <w:r w:rsidR="00024FEA">
        <w:t xml:space="preserve"> en python code met elkaar kunnen worden verweven.</w:t>
      </w:r>
      <w:r>
        <w:t xml:space="preserve"> </w:t>
      </w:r>
      <w:r w:rsidR="00024FEA">
        <w:t>Eerst moet een instance van de Flask klasse worden gem</w:t>
      </w:r>
      <w:r w:rsidR="00DB59DB">
        <w:t>aakt. Dit object heeft een run method die met enkele parameters kan worden opgeroepen.</w:t>
      </w:r>
      <w:r w:rsidR="00CC7A9C">
        <w:t xml:space="preserve"> De 2 belangrijke parameters zijn host en port. De host parameter geeft weer op welk IP-adres Flask moet luisteren. De port parameter geeft op zijn beurt </w:t>
      </w:r>
      <w:r w:rsidR="00BA0B78">
        <w:t>weer op welke poort Flask moet luisteren.</w:t>
      </w:r>
      <w:r w:rsidR="008F63D7">
        <w:t xml:space="preserve"> Met de route() annotatie wordt ingesteld op welke URL een bepaalde functie moet worden </w:t>
      </w:r>
      <w:r w:rsidR="001C0A59">
        <w:t>getriggerd</w:t>
      </w:r>
      <w:r w:rsidR="008F63D7">
        <w:t>.</w:t>
      </w:r>
      <w:r w:rsidR="001C0A59">
        <w:t xml:space="preserve"> Op deze manier kunnen</w:t>
      </w:r>
      <w:r w:rsidR="008F63D7">
        <w:t xml:space="preserve"> </w:t>
      </w:r>
      <w:r w:rsidR="001C0A59">
        <w:t xml:space="preserve">Ajax calls vanuit de web interface een functie in python oproepen. De opgeroepen python functie wordt uitgevoerd en de return value wordt als response </w:t>
      </w:r>
      <w:r w:rsidR="006B0B89">
        <w:t xml:space="preserve">teruggestuurd naar de web interface. De response informatie kan dan worden opgenomen in de web interface. Op deze manier worden bijvoorbeeld de huidige settings opgevraagd die in de settings tab van de web interface kunnen worden </w:t>
      </w:r>
      <w:r w:rsidR="00396907">
        <w:t>weergegeven</w:t>
      </w:r>
      <w:r w:rsidR="006B0B89">
        <w:t>.</w:t>
      </w:r>
    </w:p>
    <w:p w:rsidR="004B1F81" w:rsidRDefault="004B1F81" w:rsidP="00196631">
      <w:pPr>
        <w:pStyle w:val="Kop30"/>
      </w:pPr>
      <w:bookmarkStart w:id="35" w:name="_Toc451349929"/>
      <w:r>
        <w:t>RTC aansturen</w:t>
      </w:r>
      <w:bookmarkEnd w:id="35"/>
    </w:p>
    <w:p w:rsidR="00464362" w:rsidRPr="0087604F" w:rsidRDefault="0087604F" w:rsidP="00464362">
      <w:r>
        <w:t>Om onze I</w:t>
      </w:r>
      <w:r>
        <w:rPr>
          <w:vertAlign w:val="superscript"/>
        </w:rPr>
        <w:t>2</w:t>
      </w:r>
      <w:r>
        <w:t>C RTC aan te sturen moeten eerst enkele zaken worden geconfigureerd. Ten eerste moet I</w:t>
      </w:r>
      <w:r>
        <w:rPr>
          <w:vertAlign w:val="superscript"/>
        </w:rPr>
        <w:t>2</w:t>
      </w:r>
      <w:r>
        <w:t xml:space="preserve">C worden ingeschakeld in de /etc/modules-load.d/raspberrypi.conf file. </w:t>
      </w:r>
      <w:r w:rsidR="00167FE1">
        <w:t>In deze file moeten 3 lijnen worden toegevoegd namelijk i2c-bcm2835, i2c-dev en rtc-ds1307.</w:t>
      </w:r>
      <w:r w:rsidR="008B5919">
        <w:t xml:space="preserve"> Ten tweede moeten de i2c-tools worden geïnstalleerd.</w:t>
      </w:r>
      <w:r w:rsidR="00383289">
        <w:t xml:space="preserve"> De </w:t>
      </w:r>
      <w:r w:rsidR="00A34801">
        <w:t>laatste</w:t>
      </w:r>
      <w:r w:rsidR="00383289">
        <w:t xml:space="preserve"> stap is het instantiëren van de RTC door het commando echo ds3231 0x68 &gt; /sys/class/i2c-adapter/i2c-1/new_device</w:t>
      </w:r>
      <w:r w:rsidR="008B5919">
        <w:t xml:space="preserve"> </w:t>
      </w:r>
      <w:r w:rsidR="0049088E">
        <w:t>toe te voegen in .bash_profile file.</w:t>
      </w:r>
      <w:r w:rsidR="0002486F">
        <w:t xml:space="preserve"> </w:t>
      </w:r>
      <w:r w:rsidR="0066419C">
        <w:t>Vanaf nu kan de RTC worden geset naar de systeem clock met het hwclock –w commando. De systeem clock kan in de andere richting ook worden gesynchroniseerd met de RTC via het hwclock –s commando.</w:t>
      </w:r>
      <w:r w:rsidR="003B3DEC">
        <w:t xml:space="preserve"> </w:t>
      </w:r>
      <w:r w:rsidR="00DB6BFA">
        <w:t>Het</w:t>
      </w:r>
      <w:r w:rsidR="00F55B36">
        <w:t xml:space="preserve"> hwclock commando </w:t>
      </w:r>
      <w:r w:rsidR="00DB6BFA">
        <w:t>is een</w:t>
      </w:r>
      <w:r w:rsidR="00F55B36">
        <w:t xml:space="preserve"> shell commando</w:t>
      </w:r>
      <w:r w:rsidR="00DB6BFA">
        <w:t>,</w:t>
      </w:r>
      <w:r w:rsidR="00F55B36">
        <w:t xml:space="preserve"> maar python biedt ondersteuning om shell commando’s uit</w:t>
      </w:r>
      <w:r w:rsidR="00C81735">
        <w:t xml:space="preserve"> te voeren</w:t>
      </w:r>
      <w:r w:rsidR="00F55B36">
        <w:t xml:space="preserve"> via subproces.call(). Deze functie verwacht het gewenste commando </w:t>
      </w:r>
      <w:r w:rsidR="00666A9E">
        <w:t>in de vorm van een lijst</w:t>
      </w:r>
      <w:r w:rsidR="00F55B36">
        <w:t xml:space="preserve"> zoals bv.</w:t>
      </w:r>
      <w:r w:rsidR="00F55B36" w:rsidRPr="00F55B36">
        <w:t xml:space="preserve"> subprocess.call(['hwclock', '-w'])</w:t>
      </w:r>
      <w:r w:rsidR="00F55B36">
        <w:t xml:space="preserve">. </w:t>
      </w:r>
    </w:p>
    <w:p w:rsidR="00074C21" w:rsidRDefault="00074C21" w:rsidP="00196631">
      <w:pPr>
        <w:pStyle w:val="Kop30"/>
      </w:pPr>
      <w:bookmarkStart w:id="36" w:name="_Toc451349930"/>
      <w:r>
        <w:t>Rotary encoder</w:t>
      </w:r>
      <w:bookmarkEnd w:id="36"/>
    </w:p>
    <w:p w:rsidR="00B20841" w:rsidRDefault="002D59D2" w:rsidP="002D59D2">
      <w:r>
        <w:t>Om de rotary encoder aan te sturen wordt gebruikt gemaakt van de RPi.GPIO module in python.</w:t>
      </w:r>
      <w:r w:rsidR="00B20841">
        <w:t xml:space="preserve"> Eerst wordt GPIO in de BCM mode gezet, dit wil zeggen dat de pinnen kunnen worden aangesproken via de BCM pinnummer</w:t>
      </w:r>
      <w:r w:rsidR="00F66DE7">
        <w:t>ing</w:t>
      </w:r>
      <w:r w:rsidR="00B20841">
        <w:t>.</w:t>
      </w:r>
      <w:r w:rsidR="00606EEE">
        <w:t xml:space="preserve"> </w:t>
      </w:r>
      <w:r w:rsidR="00F66DE7">
        <w:t>Vervolgens worden pin A, pin B en pin S (switch) via GPIO.setup() als input gezet en worden de inwendige pull-up weerstanden geactiveerd. Als laatste wordt een eventhandler</w:t>
      </w:r>
      <w:r w:rsidR="00993DF2">
        <w:t xml:space="preserve"> toegevoegd aan pin A en pin S. Deze eventhandlers reageren op een falling edge en roepen respectievelijk de functie int_rot en int_btn_ok op. </w:t>
      </w:r>
      <w:r w:rsidR="00AB4F65">
        <w:t xml:space="preserve">Voor pin A (rotatie) </w:t>
      </w:r>
      <w:r w:rsidR="00993DF2">
        <w:t xml:space="preserve">wordt een bouncetime van 25ms </w:t>
      </w:r>
      <w:r w:rsidR="00D36E15">
        <w:t>toegevoegd</w:t>
      </w:r>
      <w:r w:rsidR="00993DF2">
        <w:t xml:space="preserve"> en voor de </w:t>
      </w:r>
      <w:r w:rsidR="00AB4F65">
        <w:t>pin S (</w:t>
      </w:r>
      <w:r w:rsidR="00993DF2">
        <w:t>switch</w:t>
      </w:r>
      <w:r w:rsidR="00AB4F65">
        <w:t>)</w:t>
      </w:r>
      <w:r w:rsidR="00993DF2">
        <w:t xml:space="preserve"> 250ms.</w:t>
      </w:r>
      <w:r w:rsidR="00BB5ED8">
        <w:t xml:space="preserve"> De callback functies </w:t>
      </w:r>
      <w:r w:rsidR="00404A12">
        <w:t xml:space="preserve">navigeren door het menu aan de hand van </w:t>
      </w:r>
      <w:r w:rsidR="005A4C6E">
        <w:t>het aantal klikken en/of</w:t>
      </w:r>
      <w:r w:rsidR="00404A12">
        <w:t xml:space="preserve"> rotaties door waarde</w:t>
      </w:r>
      <w:r w:rsidR="005A4C6E">
        <w:t>s</w:t>
      </w:r>
      <w:r w:rsidR="00404A12">
        <w:t xml:space="preserve"> in de s</w:t>
      </w:r>
      <w:r w:rsidR="005A4C6E">
        <w:t>tatus dictionary te veranderen</w:t>
      </w:r>
      <w:r w:rsidR="00404A12">
        <w:t>.</w:t>
      </w:r>
      <w:r w:rsidR="005A4C6E">
        <w:t xml:space="preserve"> De mogelijke waardes zijn none en elke waarde die in de enum Menu zit. Elk element uit deze enum bevat een naam voor het menu veld en eventueel namen voor welke settings het menu item kan aanpassen.</w:t>
      </w:r>
      <w:r w:rsidR="00220401">
        <w:t xml:space="preserve"> De @unique </w:t>
      </w:r>
      <w:r w:rsidR="00220401">
        <w:lastRenderedPageBreak/>
        <w:t>decorator wordt toegevoegd aan de enum om zeker te zijn dat er geen waardes dubbel worden opgenome</w:t>
      </w:r>
      <w:r w:rsidR="00DE3824">
        <w:t>n</w:t>
      </w:r>
      <w:r w:rsidR="00220401">
        <w:t>.</w:t>
      </w:r>
    </w:p>
    <w:p w:rsidR="00BB3A48" w:rsidRPr="00BB3A48" w:rsidRDefault="00BB3A48" w:rsidP="00196631">
      <w:pPr>
        <w:pStyle w:val="Kop30"/>
      </w:pPr>
      <w:bookmarkStart w:id="37" w:name="_Toc451349931"/>
      <w:r>
        <w:t>WS2812 led’s aansturen</w:t>
      </w:r>
      <w:bookmarkEnd w:id="37"/>
    </w:p>
    <w:p w:rsidR="007122A8" w:rsidRDefault="00BB3A48" w:rsidP="00C215A0">
      <w:pPr>
        <w:pStyle w:val="Kop30"/>
        <w:pageBreakBefore/>
      </w:pPr>
      <w:bookmarkStart w:id="38" w:name="_Toc451349932"/>
      <w:r>
        <w:lastRenderedPageBreak/>
        <w:t>Web</w:t>
      </w:r>
      <w:r w:rsidR="00A340D9">
        <w:t xml:space="preserve"> </w:t>
      </w:r>
      <w:r>
        <w:t>interface</w:t>
      </w:r>
      <w:bookmarkEnd w:id="38"/>
    </w:p>
    <w:p w:rsidR="00A340D9" w:rsidRDefault="00A340D9" w:rsidP="00A340D9">
      <w:r>
        <w:t>Voor de web interface is de HTML, CSS en javascript framework bootstrap gebruikt. Dit stelt ons in staat om op een snelle en relatief simpele manier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r w:rsidR="0079551C">
        <w:t xml:space="preserve"> De html en javascript met commentaar is in de bijlage te vinden.</w:t>
      </w:r>
    </w:p>
    <w:p w:rsidR="00383392" w:rsidRDefault="00033A16" w:rsidP="00383392">
      <w:pPr>
        <w:pStyle w:val="Kop4"/>
      </w:pPr>
      <w:bookmarkStart w:id="39" w:name="_Toc451349933"/>
      <w:r>
        <w:t>Status tab</w:t>
      </w:r>
      <w:bookmarkEnd w:id="39"/>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bookmarkStart w:id="40" w:name="_Toc451349934"/>
      <w:r>
        <w:t>Wifi</w:t>
      </w:r>
      <w:r w:rsidR="00033A16">
        <w:t xml:space="preserve"> </w:t>
      </w:r>
      <w:r w:rsidR="00140886" w:rsidRPr="009B05F7">
        <w:t xml:space="preserve">settings </w:t>
      </w:r>
      <w:r w:rsidR="00033A16">
        <w:t>tab</w:t>
      </w:r>
      <w:bookmarkEnd w:id="40"/>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bookmarkStart w:id="41" w:name="_Toc451349935"/>
      <w:r w:rsidRPr="009B05F7">
        <w:t>Clock settings tab</w:t>
      </w:r>
      <w:bookmarkEnd w:id="41"/>
      <w:r w:rsidRPr="009B05F7">
        <w:t xml:space="preserve"> </w:t>
      </w:r>
    </w:p>
    <w:p w:rsidR="00E0213F" w:rsidRPr="00E0213F" w:rsidRDefault="00E0213F" w:rsidP="00E0213F">
      <w:r>
        <w:t>De settings tab is de belangrijkste tab na het in gebruik nemen van het toestel. Hier kan de gebruiker de Smartclock instellen naar zijn eigen wensen. Ten eerste kan het format en de size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w:t>
      </w:r>
      <w:r w:rsidR="008B6945">
        <w:t>deze</w:t>
      </w:r>
      <w:r w:rsidR="00EC1F18">
        <w:t xml:space="preserve"> wordt getoond in welke size dit moet</w:t>
      </w:r>
      <w:r w:rsidR="00C553FD">
        <w:t>.</w:t>
      </w:r>
      <w:r w:rsidR="00614B38">
        <w:t xml:space="preserve"> De laatste instelling bepaalt welk type van alarm er moet worden gebruikt tijdens het wekken. De gebruiker heeft hierbij de keuze uit een muziekfile, muziekstream of 1 van de ingebouwde geluiden.</w:t>
      </w:r>
    </w:p>
    <w:p w:rsidR="00383392" w:rsidRDefault="00033A16" w:rsidP="00033A16">
      <w:pPr>
        <w:pStyle w:val="Kop4"/>
      </w:pPr>
      <w:bookmarkStart w:id="42" w:name="_Toc451349936"/>
      <w:r w:rsidRPr="009B05F7">
        <w:t>Google calendar tab</w:t>
      </w:r>
      <w:bookmarkEnd w:id="42"/>
    </w:p>
    <w:p w:rsidR="009B05F7" w:rsidRPr="009B05F7" w:rsidRDefault="009B05F7" w:rsidP="009B05F7">
      <w:r>
        <w:t xml:space="preserve">In de google calendar tab </w:t>
      </w:r>
      <w:r w:rsidR="00A008B3">
        <w:t>kan de gebruiker kiezen welke kalender moet worden gebruikt. Ook het resetten van de google calendar link indien deze is vervallen kan in deze tab.</w:t>
      </w:r>
      <w:bookmarkStart w:id="43" w:name="_GoBack"/>
      <w:bookmarkEnd w:id="43"/>
    </w:p>
    <w:p w:rsidR="00383392" w:rsidRPr="009B05F7" w:rsidRDefault="00383392" w:rsidP="00A340D9"/>
    <w:p w:rsidR="00A340D9" w:rsidRPr="009B05F7" w:rsidRDefault="00A340D9" w:rsidP="00A340D9"/>
    <w:p w:rsidR="00A87F53" w:rsidRDefault="00A87F53" w:rsidP="001F141F">
      <w:pPr>
        <w:pStyle w:val="Kop1"/>
      </w:pPr>
      <w:bookmarkStart w:id="44" w:name="_Toc451349937"/>
      <w:r>
        <w:lastRenderedPageBreak/>
        <w:t>Budget</w:t>
      </w:r>
      <w:r w:rsidR="00B87F85">
        <w:t>/kostenraming</w:t>
      </w:r>
      <w:bookmarkEnd w:id="44"/>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252"/>
        <w:gridCol w:w="4151"/>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Led’s</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€ 2.50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€ 0.50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€ 3.50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Zero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D751A9" w:rsidP="00D751A9">
            <w:pPr>
              <w:jc w:val="left"/>
              <w:cnfStyle w:val="000000000000" w:firstRow="0" w:lastRow="0" w:firstColumn="0" w:lastColumn="0" w:oddVBand="0" w:evenVBand="0" w:oddHBand="0" w:evenHBand="0" w:firstRowFirstColumn="0" w:firstRowLastColumn="0" w:lastRowFirstColumn="0" w:lastRowLastColumn="0"/>
            </w:pPr>
            <w:r>
              <w:t>€ 2.50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8 x WS2812 led’s</w:t>
            </w:r>
          </w:p>
        </w:tc>
        <w:tc>
          <w:tcPr>
            <w:tcW w:w="4537" w:type="dxa"/>
            <w:vAlign w:val="center"/>
          </w:tcPr>
          <w:p w:rsidR="008F2652" w:rsidRDefault="008F2652" w:rsidP="008F2652">
            <w:pPr>
              <w:jc w:val="left"/>
              <w:cnfStyle w:val="000000000000" w:firstRow="0" w:lastRow="0" w:firstColumn="0" w:lastColumn="0" w:oddVBand="0" w:evenVBand="0" w:oddHBand="0" w:evenHBand="0" w:firstRowFirstColumn="0" w:firstRowLastColumn="0" w:lastRowFirstColumn="0" w:lastRowLastColumn="0"/>
            </w:pPr>
            <w:r>
              <w:t xml:space="preserve">€ 0.80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p>
        </w:tc>
      </w:tr>
    </w:tbl>
    <w:p w:rsidR="00D33BAE" w:rsidRPr="00C673C4" w:rsidRDefault="00D33BAE" w:rsidP="00C673C4"/>
    <w:p w:rsidR="00411EC0" w:rsidRDefault="00411EC0" w:rsidP="00C673C4">
      <w:pPr>
        <w:pStyle w:val="Kop1"/>
      </w:pPr>
      <w:bookmarkStart w:id="45" w:name="_Toc451349938"/>
      <w:r>
        <w:lastRenderedPageBreak/>
        <w:t>Besluit</w:t>
      </w:r>
      <w:bookmarkEnd w:id="45"/>
    </w:p>
    <w:p w:rsidR="00F405EC" w:rsidRPr="00F405EC" w:rsidRDefault="00F405EC" w:rsidP="00F405EC">
      <w:r>
        <w:t xml:space="preserve">Dit project was zeer leerrijk aangezien vele onderdelen met elkaar moesten worden verbonden worden om een werkend resultaat te verkrijgen. De grootste tegenslag tijdens het project was de levertijd van de LCD display. Aangezien er voor de bestelde display niet echt eenduidige datasheets (pin lay-out) te vinden waren, moesten de printen wachten tot de display werd geleverd. </w:t>
      </w:r>
      <w:r w:rsidR="00A31D57">
        <w:t xml:space="preserve">Dit zou op zich geen probleem geven, maar door het overschrijden van de maximum levertijd zorgde dit </w:t>
      </w:r>
      <w:r w:rsidR="00CA7211">
        <w:t>toch voor een extra tijdsdruk</w:t>
      </w:r>
      <w:r w:rsidR="00A31D57">
        <w:t>.</w:t>
      </w:r>
    </w:p>
    <w:p w:rsidR="00411EC0" w:rsidRDefault="00411EC0" w:rsidP="001F141F">
      <w:pPr>
        <w:pStyle w:val="Kop1"/>
      </w:pPr>
      <w:bookmarkStart w:id="46" w:name="_Toc451349939"/>
      <w:r>
        <w:lastRenderedPageBreak/>
        <w:t>Bijlagen</w:t>
      </w:r>
      <w:bookmarkEnd w:id="46"/>
    </w:p>
    <w:p w:rsidR="00CA3764" w:rsidRDefault="005251AE" w:rsidP="00FE1286">
      <w:pPr>
        <w:pStyle w:val="Kop2"/>
        <w:pageBreakBefore/>
      </w:pPr>
      <w:bookmarkStart w:id="47" w:name="_Ref419568106"/>
      <w:bookmarkStart w:id="48" w:name="_Toc451349940"/>
      <w:r>
        <w:lastRenderedPageBreak/>
        <w:t xml:space="preserve">PCB Schema’s &amp; </w:t>
      </w:r>
      <w:bookmarkEnd w:id="47"/>
      <w:r w:rsidR="00174368">
        <w:t>Lay-out</w:t>
      </w:r>
      <w:bookmarkStart w:id="49" w:name="_Ref419648775"/>
      <w:bookmarkEnd w:id="48"/>
    </w:p>
    <w:p w:rsidR="00D3365A" w:rsidRDefault="00D3365A" w:rsidP="00FE1286">
      <w:pPr>
        <w:pStyle w:val="Kop2"/>
        <w:pageBreakBefore/>
      </w:pPr>
      <w:bookmarkStart w:id="50" w:name="_Toc451349941"/>
      <w:r>
        <w:lastRenderedPageBreak/>
        <w:t>Scripts</w:t>
      </w:r>
      <w:bookmarkEnd w:id="49"/>
      <w:bookmarkEnd w:id="50"/>
    </w:p>
    <w:p w:rsidR="00EF2F3E" w:rsidRDefault="00EF2F3E" w:rsidP="00D3365A">
      <w:pPr>
        <w:pStyle w:val="Kop2"/>
        <w:pageBreakBefore/>
      </w:pPr>
      <w:bookmarkStart w:id="51" w:name="_Toc451349942"/>
      <w:r>
        <w:lastRenderedPageBreak/>
        <w:t>Broncode</w:t>
      </w:r>
      <w:r w:rsidR="00CA3764">
        <w:t xml:space="preserve"> (app.py)</w:t>
      </w:r>
      <w:bookmarkEnd w:id="51"/>
    </w:p>
    <w:p w:rsidR="00EF2F3E" w:rsidRDefault="00EF2F3E" w:rsidP="007F5DC4">
      <w:r>
        <w:t xml:space="preserve">De volledige broncode is ook beschikbaar op </w:t>
      </w:r>
      <w:hyperlink r:id="rId31" w:history="1">
        <w:r w:rsidRPr="00EF2F3E">
          <w:rPr>
            <w:rStyle w:val="Hyperlink"/>
          </w:rPr>
          <w:t>github.com/</w:t>
        </w:r>
        <w:r w:rsidR="00A67672">
          <w:rPr>
            <w:rStyle w:val="Hyperlink"/>
          </w:rPr>
          <w:t>*</w:t>
        </w:r>
      </w:hyperlink>
      <w:r>
        <w:t>.</w:t>
      </w:r>
    </w:p>
    <w:p w:rsidR="00383392" w:rsidRPr="00383392" w:rsidRDefault="00383392" w:rsidP="00383392"/>
    <w:p w:rsidR="00551E71" w:rsidRDefault="00551E71" w:rsidP="00551E71">
      <w:pPr>
        <w:pStyle w:val="Kop2"/>
      </w:pPr>
      <w:bookmarkStart w:id="52" w:name="_Toc451349943"/>
      <w:r>
        <w:t>Foto’s</w:t>
      </w:r>
      <w:bookmarkEnd w:id="52"/>
    </w:p>
    <w:p w:rsidR="00CA3764" w:rsidRPr="00CA3764" w:rsidRDefault="00CA3764" w:rsidP="00CA3764"/>
    <w:sectPr w:rsidR="00CA3764" w:rsidRPr="00CA3764" w:rsidSect="00CA3764">
      <w:footerReference w:type="default" r:id="rId32"/>
      <w:type w:val="continuous"/>
      <w:pgSz w:w="11907" w:h="16839" w:code="9"/>
      <w:pgMar w:top="1837" w:right="1752" w:bottom="1418" w:left="1752"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58A" w:rsidRDefault="00FC358A">
      <w:pPr>
        <w:spacing w:before="0" w:after="0" w:line="240" w:lineRule="auto"/>
      </w:pPr>
      <w:r>
        <w:separator/>
      </w:r>
    </w:p>
  </w:endnote>
  <w:endnote w:type="continuationSeparator" w:id="0">
    <w:p w:rsidR="00FC358A" w:rsidRDefault="00FC358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65902"/>
      <w:docPartObj>
        <w:docPartGallery w:val="Page Numbers (Bottom of Page)"/>
        <w:docPartUnique/>
      </w:docPartObj>
    </w:sdtPr>
    <w:sdtContent>
      <w:p w:rsidR="0096195E" w:rsidRDefault="0096195E" w:rsidP="003C25D6">
        <w:pPr>
          <w:pStyle w:val="Voettekst0"/>
          <w:jc w:val="right"/>
        </w:pPr>
        <w:r>
          <w:fldChar w:fldCharType="begin"/>
        </w:r>
        <w:r>
          <w:instrText>PAGE   \* MERGEFORMAT</w:instrText>
        </w:r>
        <w:r>
          <w:fldChar w:fldCharType="separate"/>
        </w:r>
        <w:r w:rsidR="00A008B3">
          <w:rPr>
            <w:noProof/>
          </w:rPr>
          <w:t>24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58A" w:rsidRDefault="00FC358A">
      <w:pPr>
        <w:spacing w:before="0" w:after="0" w:line="240" w:lineRule="auto"/>
      </w:pPr>
      <w:r>
        <w:separator/>
      </w:r>
    </w:p>
  </w:footnote>
  <w:footnote w:type="continuationSeparator" w:id="0">
    <w:p w:rsidR="00FC358A" w:rsidRDefault="00FC358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6" w15:restartNumberingAfterBreak="0">
    <w:nsid w:val="51C3617D"/>
    <w:multiLevelType w:val="multilevel"/>
    <w:tmpl w:val="BE3A4C3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5"/>
  </w:num>
  <w:num w:numId="24">
    <w:abstractNumId w:val="18"/>
  </w:num>
  <w:num w:numId="25">
    <w:abstractNumId w:val="13"/>
  </w:num>
  <w:num w:numId="26">
    <w:abstractNumId w:val="1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5B93"/>
    <w:rsid w:val="00015170"/>
    <w:rsid w:val="0002486F"/>
    <w:rsid w:val="00024FEA"/>
    <w:rsid w:val="00030C70"/>
    <w:rsid w:val="0003252F"/>
    <w:rsid w:val="00033A16"/>
    <w:rsid w:val="000340F6"/>
    <w:rsid w:val="00041B6A"/>
    <w:rsid w:val="00044069"/>
    <w:rsid w:val="00055B89"/>
    <w:rsid w:val="00061F39"/>
    <w:rsid w:val="00065C84"/>
    <w:rsid w:val="00072A4C"/>
    <w:rsid w:val="00074C21"/>
    <w:rsid w:val="00075938"/>
    <w:rsid w:val="00081AF0"/>
    <w:rsid w:val="000842B5"/>
    <w:rsid w:val="00085415"/>
    <w:rsid w:val="0008688D"/>
    <w:rsid w:val="000A245C"/>
    <w:rsid w:val="000A2512"/>
    <w:rsid w:val="000B1E28"/>
    <w:rsid w:val="000B2803"/>
    <w:rsid w:val="000C4C5D"/>
    <w:rsid w:val="000C690F"/>
    <w:rsid w:val="000D033E"/>
    <w:rsid w:val="000D1126"/>
    <w:rsid w:val="000D5D39"/>
    <w:rsid w:val="000E014F"/>
    <w:rsid w:val="000E1ED9"/>
    <w:rsid w:val="000E28BF"/>
    <w:rsid w:val="000E758D"/>
    <w:rsid w:val="000F0066"/>
    <w:rsid w:val="000F2F9A"/>
    <w:rsid w:val="000F3FD2"/>
    <w:rsid w:val="000F583E"/>
    <w:rsid w:val="000F6EB4"/>
    <w:rsid w:val="000F7930"/>
    <w:rsid w:val="00103DB1"/>
    <w:rsid w:val="00104589"/>
    <w:rsid w:val="0011437C"/>
    <w:rsid w:val="0011707F"/>
    <w:rsid w:val="00121545"/>
    <w:rsid w:val="00122BC5"/>
    <w:rsid w:val="001267BC"/>
    <w:rsid w:val="00126972"/>
    <w:rsid w:val="00136038"/>
    <w:rsid w:val="00140886"/>
    <w:rsid w:val="001464EE"/>
    <w:rsid w:val="00146C98"/>
    <w:rsid w:val="0015183A"/>
    <w:rsid w:val="00157219"/>
    <w:rsid w:val="001573BF"/>
    <w:rsid w:val="00167FE1"/>
    <w:rsid w:val="001740AE"/>
    <w:rsid w:val="00174368"/>
    <w:rsid w:val="00182107"/>
    <w:rsid w:val="00184298"/>
    <w:rsid w:val="00190B9B"/>
    <w:rsid w:val="00192F5C"/>
    <w:rsid w:val="0019407B"/>
    <w:rsid w:val="001943FB"/>
    <w:rsid w:val="00195834"/>
    <w:rsid w:val="001958A6"/>
    <w:rsid w:val="00196631"/>
    <w:rsid w:val="001A1B5D"/>
    <w:rsid w:val="001A321D"/>
    <w:rsid w:val="001A4A54"/>
    <w:rsid w:val="001A6A89"/>
    <w:rsid w:val="001B54AE"/>
    <w:rsid w:val="001B5E4E"/>
    <w:rsid w:val="001C0A59"/>
    <w:rsid w:val="001D6867"/>
    <w:rsid w:val="001E08F2"/>
    <w:rsid w:val="001E4032"/>
    <w:rsid w:val="001F141F"/>
    <w:rsid w:val="001F6151"/>
    <w:rsid w:val="00201ED2"/>
    <w:rsid w:val="00207E1B"/>
    <w:rsid w:val="002135AE"/>
    <w:rsid w:val="00220401"/>
    <w:rsid w:val="002234F1"/>
    <w:rsid w:val="00224C08"/>
    <w:rsid w:val="00225022"/>
    <w:rsid w:val="0023047A"/>
    <w:rsid w:val="00231952"/>
    <w:rsid w:val="00231DB4"/>
    <w:rsid w:val="002337F4"/>
    <w:rsid w:val="00234028"/>
    <w:rsid w:val="00236029"/>
    <w:rsid w:val="00240F98"/>
    <w:rsid w:val="00244013"/>
    <w:rsid w:val="00247BA1"/>
    <w:rsid w:val="002528F4"/>
    <w:rsid w:val="00255A30"/>
    <w:rsid w:val="002563CC"/>
    <w:rsid w:val="00257EEA"/>
    <w:rsid w:val="00265DAB"/>
    <w:rsid w:val="0027078F"/>
    <w:rsid w:val="002715D0"/>
    <w:rsid w:val="00271D6D"/>
    <w:rsid w:val="00272208"/>
    <w:rsid w:val="0028140A"/>
    <w:rsid w:val="00281833"/>
    <w:rsid w:val="00281A94"/>
    <w:rsid w:val="0028211D"/>
    <w:rsid w:val="00284699"/>
    <w:rsid w:val="00286844"/>
    <w:rsid w:val="00290A8F"/>
    <w:rsid w:val="002930FC"/>
    <w:rsid w:val="00293706"/>
    <w:rsid w:val="002937AF"/>
    <w:rsid w:val="002A25EE"/>
    <w:rsid w:val="002B0030"/>
    <w:rsid w:val="002B23D5"/>
    <w:rsid w:val="002B4720"/>
    <w:rsid w:val="002C31DE"/>
    <w:rsid w:val="002C34F9"/>
    <w:rsid w:val="002C59A7"/>
    <w:rsid w:val="002C6F74"/>
    <w:rsid w:val="002D183F"/>
    <w:rsid w:val="002D59D2"/>
    <w:rsid w:val="002D5A6D"/>
    <w:rsid w:val="002D5ABC"/>
    <w:rsid w:val="002E1445"/>
    <w:rsid w:val="002E1B94"/>
    <w:rsid w:val="002E2C15"/>
    <w:rsid w:val="002F0513"/>
    <w:rsid w:val="00304950"/>
    <w:rsid w:val="00306272"/>
    <w:rsid w:val="00316B98"/>
    <w:rsid w:val="003173E0"/>
    <w:rsid w:val="00320AB0"/>
    <w:rsid w:val="0032426B"/>
    <w:rsid w:val="00325E24"/>
    <w:rsid w:val="0033290B"/>
    <w:rsid w:val="0033401F"/>
    <w:rsid w:val="0033793F"/>
    <w:rsid w:val="003414DB"/>
    <w:rsid w:val="003427BF"/>
    <w:rsid w:val="00345490"/>
    <w:rsid w:val="0035616C"/>
    <w:rsid w:val="00357FAD"/>
    <w:rsid w:val="00367D7A"/>
    <w:rsid w:val="00370C0F"/>
    <w:rsid w:val="00382137"/>
    <w:rsid w:val="00383289"/>
    <w:rsid w:val="00383392"/>
    <w:rsid w:val="003866E5"/>
    <w:rsid w:val="00396907"/>
    <w:rsid w:val="003A04A3"/>
    <w:rsid w:val="003A0DE0"/>
    <w:rsid w:val="003A6F21"/>
    <w:rsid w:val="003B3DEC"/>
    <w:rsid w:val="003B4993"/>
    <w:rsid w:val="003B53C5"/>
    <w:rsid w:val="003C1586"/>
    <w:rsid w:val="003C1C33"/>
    <w:rsid w:val="003C2576"/>
    <w:rsid w:val="003C25D6"/>
    <w:rsid w:val="003D22FE"/>
    <w:rsid w:val="003D595F"/>
    <w:rsid w:val="003E0D1B"/>
    <w:rsid w:val="003E51C7"/>
    <w:rsid w:val="003F1239"/>
    <w:rsid w:val="003F20FA"/>
    <w:rsid w:val="003F774D"/>
    <w:rsid w:val="00404453"/>
    <w:rsid w:val="00404A12"/>
    <w:rsid w:val="0041092A"/>
    <w:rsid w:val="00410C3D"/>
    <w:rsid w:val="00411EC0"/>
    <w:rsid w:val="00411F19"/>
    <w:rsid w:val="00412FE4"/>
    <w:rsid w:val="00414EB6"/>
    <w:rsid w:val="00423894"/>
    <w:rsid w:val="00426DEB"/>
    <w:rsid w:val="00434823"/>
    <w:rsid w:val="004359DF"/>
    <w:rsid w:val="00436078"/>
    <w:rsid w:val="00436A47"/>
    <w:rsid w:val="00442E47"/>
    <w:rsid w:val="004456EF"/>
    <w:rsid w:val="00447583"/>
    <w:rsid w:val="00451207"/>
    <w:rsid w:val="00451600"/>
    <w:rsid w:val="00456CD7"/>
    <w:rsid w:val="00464362"/>
    <w:rsid w:val="00466901"/>
    <w:rsid w:val="00472D16"/>
    <w:rsid w:val="00481476"/>
    <w:rsid w:val="00481626"/>
    <w:rsid w:val="004844B5"/>
    <w:rsid w:val="00485CA8"/>
    <w:rsid w:val="00486B68"/>
    <w:rsid w:val="0048705B"/>
    <w:rsid w:val="0049088E"/>
    <w:rsid w:val="00494D54"/>
    <w:rsid w:val="004965AA"/>
    <w:rsid w:val="004A14C1"/>
    <w:rsid w:val="004A1618"/>
    <w:rsid w:val="004B1F81"/>
    <w:rsid w:val="004B39AB"/>
    <w:rsid w:val="004B7B21"/>
    <w:rsid w:val="004D148D"/>
    <w:rsid w:val="004D2234"/>
    <w:rsid w:val="004D594E"/>
    <w:rsid w:val="004E03F5"/>
    <w:rsid w:val="004E2B6E"/>
    <w:rsid w:val="004E58E5"/>
    <w:rsid w:val="004E6277"/>
    <w:rsid w:val="004F1930"/>
    <w:rsid w:val="004F5638"/>
    <w:rsid w:val="004F72B3"/>
    <w:rsid w:val="00500C9A"/>
    <w:rsid w:val="00501661"/>
    <w:rsid w:val="0050308B"/>
    <w:rsid w:val="005079AE"/>
    <w:rsid w:val="00507EBB"/>
    <w:rsid w:val="005203C1"/>
    <w:rsid w:val="00522A6F"/>
    <w:rsid w:val="005242F5"/>
    <w:rsid w:val="005251AE"/>
    <w:rsid w:val="00525364"/>
    <w:rsid w:val="005338AC"/>
    <w:rsid w:val="00533F6D"/>
    <w:rsid w:val="005413ED"/>
    <w:rsid w:val="00545838"/>
    <w:rsid w:val="005462CB"/>
    <w:rsid w:val="00551438"/>
    <w:rsid w:val="00551E71"/>
    <w:rsid w:val="005523B5"/>
    <w:rsid w:val="0055258D"/>
    <w:rsid w:val="00552F5D"/>
    <w:rsid w:val="005578C5"/>
    <w:rsid w:val="005640D6"/>
    <w:rsid w:val="00572735"/>
    <w:rsid w:val="00573188"/>
    <w:rsid w:val="00575700"/>
    <w:rsid w:val="00577E6C"/>
    <w:rsid w:val="0058306B"/>
    <w:rsid w:val="00586B71"/>
    <w:rsid w:val="00597A71"/>
    <w:rsid w:val="005A1BBB"/>
    <w:rsid w:val="005A480F"/>
    <w:rsid w:val="005A4ADD"/>
    <w:rsid w:val="005A4C6E"/>
    <w:rsid w:val="005A5597"/>
    <w:rsid w:val="005B0F6B"/>
    <w:rsid w:val="005B2784"/>
    <w:rsid w:val="005C3AD3"/>
    <w:rsid w:val="005C4CB0"/>
    <w:rsid w:val="005C6C08"/>
    <w:rsid w:val="005C7073"/>
    <w:rsid w:val="005D3752"/>
    <w:rsid w:val="005D7761"/>
    <w:rsid w:val="005E40FB"/>
    <w:rsid w:val="005E646E"/>
    <w:rsid w:val="005F0585"/>
    <w:rsid w:val="005F3714"/>
    <w:rsid w:val="005F5E96"/>
    <w:rsid w:val="00602C30"/>
    <w:rsid w:val="00606EEE"/>
    <w:rsid w:val="006126C4"/>
    <w:rsid w:val="00613905"/>
    <w:rsid w:val="00614B38"/>
    <w:rsid w:val="00621043"/>
    <w:rsid w:val="00624873"/>
    <w:rsid w:val="006418E9"/>
    <w:rsid w:val="0064495A"/>
    <w:rsid w:val="0064627D"/>
    <w:rsid w:val="006510EE"/>
    <w:rsid w:val="00651946"/>
    <w:rsid w:val="006524D6"/>
    <w:rsid w:val="00653D5A"/>
    <w:rsid w:val="006563CF"/>
    <w:rsid w:val="006574A9"/>
    <w:rsid w:val="006600DF"/>
    <w:rsid w:val="0066168D"/>
    <w:rsid w:val="006621D0"/>
    <w:rsid w:val="006637A9"/>
    <w:rsid w:val="0066419C"/>
    <w:rsid w:val="00666A9E"/>
    <w:rsid w:val="00667A10"/>
    <w:rsid w:val="00673240"/>
    <w:rsid w:val="00684577"/>
    <w:rsid w:val="006865C0"/>
    <w:rsid w:val="00687183"/>
    <w:rsid w:val="006903C6"/>
    <w:rsid w:val="0069202A"/>
    <w:rsid w:val="00692CAB"/>
    <w:rsid w:val="00693316"/>
    <w:rsid w:val="00693636"/>
    <w:rsid w:val="006A31ED"/>
    <w:rsid w:val="006B0B89"/>
    <w:rsid w:val="006B3F31"/>
    <w:rsid w:val="006B4650"/>
    <w:rsid w:val="006C107E"/>
    <w:rsid w:val="006C14E9"/>
    <w:rsid w:val="006C2A3A"/>
    <w:rsid w:val="006D6347"/>
    <w:rsid w:val="006E217F"/>
    <w:rsid w:val="006E2EAB"/>
    <w:rsid w:val="006E5626"/>
    <w:rsid w:val="006F0BEB"/>
    <w:rsid w:val="006F11FE"/>
    <w:rsid w:val="006F31A7"/>
    <w:rsid w:val="006F3961"/>
    <w:rsid w:val="006F5618"/>
    <w:rsid w:val="006F5FCA"/>
    <w:rsid w:val="006F6D55"/>
    <w:rsid w:val="006F7319"/>
    <w:rsid w:val="007060A0"/>
    <w:rsid w:val="007122A8"/>
    <w:rsid w:val="00720B7F"/>
    <w:rsid w:val="0072285F"/>
    <w:rsid w:val="0072408C"/>
    <w:rsid w:val="00726DA2"/>
    <w:rsid w:val="00727E64"/>
    <w:rsid w:val="0073051A"/>
    <w:rsid w:val="0073157C"/>
    <w:rsid w:val="007408EF"/>
    <w:rsid w:val="0074300C"/>
    <w:rsid w:val="00752657"/>
    <w:rsid w:val="00753942"/>
    <w:rsid w:val="0075670C"/>
    <w:rsid w:val="0076237E"/>
    <w:rsid w:val="007655CB"/>
    <w:rsid w:val="00772E38"/>
    <w:rsid w:val="00775D1E"/>
    <w:rsid w:val="00777651"/>
    <w:rsid w:val="00780F50"/>
    <w:rsid w:val="00781A12"/>
    <w:rsid w:val="0078646C"/>
    <w:rsid w:val="00792B1F"/>
    <w:rsid w:val="0079551C"/>
    <w:rsid w:val="00795790"/>
    <w:rsid w:val="00797D0D"/>
    <w:rsid w:val="007A031A"/>
    <w:rsid w:val="007A30B0"/>
    <w:rsid w:val="007A5F2C"/>
    <w:rsid w:val="007B18BB"/>
    <w:rsid w:val="007B47AA"/>
    <w:rsid w:val="007B5D89"/>
    <w:rsid w:val="007B69F4"/>
    <w:rsid w:val="007C2797"/>
    <w:rsid w:val="007D0134"/>
    <w:rsid w:val="007D0912"/>
    <w:rsid w:val="007D1F6D"/>
    <w:rsid w:val="007D3C29"/>
    <w:rsid w:val="007E0571"/>
    <w:rsid w:val="007E1244"/>
    <w:rsid w:val="007E1564"/>
    <w:rsid w:val="007E40C9"/>
    <w:rsid w:val="007E5883"/>
    <w:rsid w:val="007E5CF5"/>
    <w:rsid w:val="007F249E"/>
    <w:rsid w:val="007F31C4"/>
    <w:rsid w:val="007F5DC4"/>
    <w:rsid w:val="007F5F28"/>
    <w:rsid w:val="007F7AD0"/>
    <w:rsid w:val="0080019A"/>
    <w:rsid w:val="00801E63"/>
    <w:rsid w:val="008031F6"/>
    <w:rsid w:val="00803BBF"/>
    <w:rsid w:val="00803FAE"/>
    <w:rsid w:val="008057EB"/>
    <w:rsid w:val="008135E8"/>
    <w:rsid w:val="00815858"/>
    <w:rsid w:val="00820CBC"/>
    <w:rsid w:val="00821067"/>
    <w:rsid w:val="008238D4"/>
    <w:rsid w:val="00833932"/>
    <w:rsid w:val="00834378"/>
    <w:rsid w:val="0085113E"/>
    <w:rsid w:val="008629A5"/>
    <w:rsid w:val="008636D1"/>
    <w:rsid w:val="008660A4"/>
    <w:rsid w:val="00866BB6"/>
    <w:rsid w:val="00870DD5"/>
    <w:rsid w:val="0087604F"/>
    <w:rsid w:val="008769D6"/>
    <w:rsid w:val="008807EB"/>
    <w:rsid w:val="00884FF5"/>
    <w:rsid w:val="00887292"/>
    <w:rsid w:val="0089023B"/>
    <w:rsid w:val="0089390C"/>
    <w:rsid w:val="008A6C17"/>
    <w:rsid w:val="008B1F78"/>
    <w:rsid w:val="008B3B70"/>
    <w:rsid w:val="008B5919"/>
    <w:rsid w:val="008B6945"/>
    <w:rsid w:val="008C1936"/>
    <w:rsid w:val="008D1443"/>
    <w:rsid w:val="008D30CA"/>
    <w:rsid w:val="008D5262"/>
    <w:rsid w:val="008D5E69"/>
    <w:rsid w:val="008E4F5E"/>
    <w:rsid w:val="008E7819"/>
    <w:rsid w:val="008F2652"/>
    <w:rsid w:val="008F63D7"/>
    <w:rsid w:val="00900C1C"/>
    <w:rsid w:val="00905174"/>
    <w:rsid w:val="00907ECE"/>
    <w:rsid w:val="00910F07"/>
    <w:rsid w:val="00920332"/>
    <w:rsid w:val="009208D8"/>
    <w:rsid w:val="00922FC7"/>
    <w:rsid w:val="00925CCE"/>
    <w:rsid w:val="0092684A"/>
    <w:rsid w:val="009269BF"/>
    <w:rsid w:val="00930C88"/>
    <w:rsid w:val="00935462"/>
    <w:rsid w:val="009467E5"/>
    <w:rsid w:val="00946A41"/>
    <w:rsid w:val="0095078B"/>
    <w:rsid w:val="00955D74"/>
    <w:rsid w:val="0096195E"/>
    <w:rsid w:val="00961AC8"/>
    <w:rsid w:val="009622B6"/>
    <w:rsid w:val="00962EC8"/>
    <w:rsid w:val="00964A55"/>
    <w:rsid w:val="0097000F"/>
    <w:rsid w:val="00970D99"/>
    <w:rsid w:val="009715E9"/>
    <w:rsid w:val="0097602C"/>
    <w:rsid w:val="00980B84"/>
    <w:rsid w:val="00984933"/>
    <w:rsid w:val="00986AC8"/>
    <w:rsid w:val="009872BB"/>
    <w:rsid w:val="00993DF2"/>
    <w:rsid w:val="00997801"/>
    <w:rsid w:val="009B0247"/>
    <w:rsid w:val="009B05F7"/>
    <w:rsid w:val="009B3D5A"/>
    <w:rsid w:val="009C4961"/>
    <w:rsid w:val="009D0B4B"/>
    <w:rsid w:val="009D0C6D"/>
    <w:rsid w:val="009D6F8F"/>
    <w:rsid w:val="009E00A5"/>
    <w:rsid w:val="009E24E7"/>
    <w:rsid w:val="009E2CB9"/>
    <w:rsid w:val="009E7296"/>
    <w:rsid w:val="009F5134"/>
    <w:rsid w:val="00A008B3"/>
    <w:rsid w:val="00A01094"/>
    <w:rsid w:val="00A034B9"/>
    <w:rsid w:val="00A0656F"/>
    <w:rsid w:val="00A07C0A"/>
    <w:rsid w:val="00A125D1"/>
    <w:rsid w:val="00A14D72"/>
    <w:rsid w:val="00A21044"/>
    <w:rsid w:val="00A2144D"/>
    <w:rsid w:val="00A22157"/>
    <w:rsid w:val="00A2362F"/>
    <w:rsid w:val="00A31D57"/>
    <w:rsid w:val="00A31F7E"/>
    <w:rsid w:val="00A340D9"/>
    <w:rsid w:val="00A34801"/>
    <w:rsid w:val="00A34C2C"/>
    <w:rsid w:val="00A378BF"/>
    <w:rsid w:val="00A4691F"/>
    <w:rsid w:val="00A5278D"/>
    <w:rsid w:val="00A52C8A"/>
    <w:rsid w:val="00A604A8"/>
    <w:rsid w:val="00A630DA"/>
    <w:rsid w:val="00A6327D"/>
    <w:rsid w:val="00A67492"/>
    <w:rsid w:val="00A67672"/>
    <w:rsid w:val="00A71CD2"/>
    <w:rsid w:val="00A738FB"/>
    <w:rsid w:val="00A76D90"/>
    <w:rsid w:val="00A83F10"/>
    <w:rsid w:val="00A84389"/>
    <w:rsid w:val="00A87F53"/>
    <w:rsid w:val="00A9222C"/>
    <w:rsid w:val="00A92C7F"/>
    <w:rsid w:val="00A94BF8"/>
    <w:rsid w:val="00A9626B"/>
    <w:rsid w:val="00AA0E12"/>
    <w:rsid w:val="00AA1FA3"/>
    <w:rsid w:val="00AA2B32"/>
    <w:rsid w:val="00AA3A57"/>
    <w:rsid w:val="00AB01CA"/>
    <w:rsid w:val="00AB1678"/>
    <w:rsid w:val="00AB4F65"/>
    <w:rsid w:val="00AB52DC"/>
    <w:rsid w:val="00AC1947"/>
    <w:rsid w:val="00AC20C6"/>
    <w:rsid w:val="00AC41E8"/>
    <w:rsid w:val="00AD15AE"/>
    <w:rsid w:val="00AD199C"/>
    <w:rsid w:val="00AD7480"/>
    <w:rsid w:val="00AE3A89"/>
    <w:rsid w:val="00AF0965"/>
    <w:rsid w:val="00AF280B"/>
    <w:rsid w:val="00AF3B35"/>
    <w:rsid w:val="00AF64AB"/>
    <w:rsid w:val="00AF7473"/>
    <w:rsid w:val="00B012AE"/>
    <w:rsid w:val="00B04360"/>
    <w:rsid w:val="00B06501"/>
    <w:rsid w:val="00B11DF0"/>
    <w:rsid w:val="00B13DCC"/>
    <w:rsid w:val="00B13F7D"/>
    <w:rsid w:val="00B14873"/>
    <w:rsid w:val="00B20841"/>
    <w:rsid w:val="00B22D60"/>
    <w:rsid w:val="00B22EA0"/>
    <w:rsid w:val="00B2383D"/>
    <w:rsid w:val="00B261EF"/>
    <w:rsid w:val="00B26CC0"/>
    <w:rsid w:val="00B36239"/>
    <w:rsid w:val="00B43D2D"/>
    <w:rsid w:val="00B44C05"/>
    <w:rsid w:val="00B471C8"/>
    <w:rsid w:val="00B50E92"/>
    <w:rsid w:val="00B53539"/>
    <w:rsid w:val="00B54220"/>
    <w:rsid w:val="00B551D3"/>
    <w:rsid w:val="00B60C77"/>
    <w:rsid w:val="00B614AC"/>
    <w:rsid w:val="00B66D26"/>
    <w:rsid w:val="00B6770A"/>
    <w:rsid w:val="00B70F61"/>
    <w:rsid w:val="00B7290C"/>
    <w:rsid w:val="00B72EB5"/>
    <w:rsid w:val="00B74CA8"/>
    <w:rsid w:val="00B765E4"/>
    <w:rsid w:val="00B767DB"/>
    <w:rsid w:val="00B80179"/>
    <w:rsid w:val="00B857A3"/>
    <w:rsid w:val="00B872BF"/>
    <w:rsid w:val="00B87F85"/>
    <w:rsid w:val="00BA0B78"/>
    <w:rsid w:val="00BA113B"/>
    <w:rsid w:val="00BA22FA"/>
    <w:rsid w:val="00BA26A4"/>
    <w:rsid w:val="00BA36F8"/>
    <w:rsid w:val="00BA4ACC"/>
    <w:rsid w:val="00BA6E53"/>
    <w:rsid w:val="00BB1D72"/>
    <w:rsid w:val="00BB1E4A"/>
    <w:rsid w:val="00BB2711"/>
    <w:rsid w:val="00BB37A6"/>
    <w:rsid w:val="00BB3A48"/>
    <w:rsid w:val="00BB52E1"/>
    <w:rsid w:val="00BB5ED8"/>
    <w:rsid w:val="00BB6B12"/>
    <w:rsid w:val="00BC0476"/>
    <w:rsid w:val="00BC1B41"/>
    <w:rsid w:val="00BC3C6B"/>
    <w:rsid w:val="00BD1891"/>
    <w:rsid w:val="00BE318A"/>
    <w:rsid w:val="00BE6E3A"/>
    <w:rsid w:val="00BE7690"/>
    <w:rsid w:val="00BF00A5"/>
    <w:rsid w:val="00BF478A"/>
    <w:rsid w:val="00BF4B63"/>
    <w:rsid w:val="00C0179F"/>
    <w:rsid w:val="00C025A0"/>
    <w:rsid w:val="00C03A68"/>
    <w:rsid w:val="00C04B26"/>
    <w:rsid w:val="00C133F9"/>
    <w:rsid w:val="00C14F63"/>
    <w:rsid w:val="00C16064"/>
    <w:rsid w:val="00C21167"/>
    <w:rsid w:val="00C215A0"/>
    <w:rsid w:val="00C24782"/>
    <w:rsid w:val="00C319AB"/>
    <w:rsid w:val="00C41B51"/>
    <w:rsid w:val="00C50671"/>
    <w:rsid w:val="00C5084A"/>
    <w:rsid w:val="00C553FD"/>
    <w:rsid w:val="00C55A3A"/>
    <w:rsid w:val="00C634AB"/>
    <w:rsid w:val="00C6432B"/>
    <w:rsid w:val="00C673C4"/>
    <w:rsid w:val="00C725A0"/>
    <w:rsid w:val="00C72C57"/>
    <w:rsid w:val="00C7379F"/>
    <w:rsid w:val="00C77050"/>
    <w:rsid w:val="00C77DAE"/>
    <w:rsid w:val="00C81735"/>
    <w:rsid w:val="00C82931"/>
    <w:rsid w:val="00C84D1B"/>
    <w:rsid w:val="00C86B6C"/>
    <w:rsid w:val="00C959FB"/>
    <w:rsid w:val="00C96451"/>
    <w:rsid w:val="00CA3764"/>
    <w:rsid w:val="00CA4316"/>
    <w:rsid w:val="00CA7211"/>
    <w:rsid w:val="00CB2595"/>
    <w:rsid w:val="00CB4771"/>
    <w:rsid w:val="00CC0E78"/>
    <w:rsid w:val="00CC1C87"/>
    <w:rsid w:val="00CC4F2B"/>
    <w:rsid w:val="00CC7A9C"/>
    <w:rsid w:val="00CD0007"/>
    <w:rsid w:val="00CD6AFA"/>
    <w:rsid w:val="00CE0D85"/>
    <w:rsid w:val="00CE1FCB"/>
    <w:rsid w:val="00CE2B1A"/>
    <w:rsid w:val="00CE4144"/>
    <w:rsid w:val="00CF2A36"/>
    <w:rsid w:val="00CF2E92"/>
    <w:rsid w:val="00CF7330"/>
    <w:rsid w:val="00D00685"/>
    <w:rsid w:val="00D00AF0"/>
    <w:rsid w:val="00D026F8"/>
    <w:rsid w:val="00D0286C"/>
    <w:rsid w:val="00D10CAF"/>
    <w:rsid w:val="00D10E1E"/>
    <w:rsid w:val="00D1364A"/>
    <w:rsid w:val="00D16612"/>
    <w:rsid w:val="00D256CA"/>
    <w:rsid w:val="00D33167"/>
    <w:rsid w:val="00D333FD"/>
    <w:rsid w:val="00D3365A"/>
    <w:rsid w:val="00D33A40"/>
    <w:rsid w:val="00D33BAE"/>
    <w:rsid w:val="00D34D2F"/>
    <w:rsid w:val="00D36E15"/>
    <w:rsid w:val="00D37F9D"/>
    <w:rsid w:val="00D47CBB"/>
    <w:rsid w:val="00D60D99"/>
    <w:rsid w:val="00D73114"/>
    <w:rsid w:val="00D751A9"/>
    <w:rsid w:val="00D7606C"/>
    <w:rsid w:val="00D775CB"/>
    <w:rsid w:val="00D80F70"/>
    <w:rsid w:val="00D8133E"/>
    <w:rsid w:val="00D82C65"/>
    <w:rsid w:val="00D90007"/>
    <w:rsid w:val="00D922D3"/>
    <w:rsid w:val="00D9553F"/>
    <w:rsid w:val="00D95580"/>
    <w:rsid w:val="00DA4FCF"/>
    <w:rsid w:val="00DB0339"/>
    <w:rsid w:val="00DB59DB"/>
    <w:rsid w:val="00DB6BFA"/>
    <w:rsid w:val="00DC4F88"/>
    <w:rsid w:val="00DC5681"/>
    <w:rsid w:val="00DD14AC"/>
    <w:rsid w:val="00DD771C"/>
    <w:rsid w:val="00DD7814"/>
    <w:rsid w:val="00DE3824"/>
    <w:rsid w:val="00DF1A8C"/>
    <w:rsid w:val="00DF3AF2"/>
    <w:rsid w:val="00DF5F08"/>
    <w:rsid w:val="00E00696"/>
    <w:rsid w:val="00E0213F"/>
    <w:rsid w:val="00E03FFA"/>
    <w:rsid w:val="00E063D1"/>
    <w:rsid w:val="00E12119"/>
    <w:rsid w:val="00E12634"/>
    <w:rsid w:val="00E13FCD"/>
    <w:rsid w:val="00E1646B"/>
    <w:rsid w:val="00E1653F"/>
    <w:rsid w:val="00E16775"/>
    <w:rsid w:val="00E32476"/>
    <w:rsid w:val="00E32ECF"/>
    <w:rsid w:val="00E349BA"/>
    <w:rsid w:val="00E36453"/>
    <w:rsid w:val="00E435B8"/>
    <w:rsid w:val="00E43A02"/>
    <w:rsid w:val="00E50698"/>
    <w:rsid w:val="00E5307F"/>
    <w:rsid w:val="00E61BFE"/>
    <w:rsid w:val="00E65D64"/>
    <w:rsid w:val="00E6679F"/>
    <w:rsid w:val="00E66A99"/>
    <w:rsid w:val="00E715F5"/>
    <w:rsid w:val="00E74CF5"/>
    <w:rsid w:val="00E82EEE"/>
    <w:rsid w:val="00E8382B"/>
    <w:rsid w:val="00E83EEB"/>
    <w:rsid w:val="00E858C2"/>
    <w:rsid w:val="00E91624"/>
    <w:rsid w:val="00E92DE3"/>
    <w:rsid w:val="00E95BD0"/>
    <w:rsid w:val="00EA0285"/>
    <w:rsid w:val="00EA14A9"/>
    <w:rsid w:val="00EA26A9"/>
    <w:rsid w:val="00EA7CC7"/>
    <w:rsid w:val="00EB567C"/>
    <w:rsid w:val="00EC1C41"/>
    <w:rsid w:val="00EC1F18"/>
    <w:rsid w:val="00ED245D"/>
    <w:rsid w:val="00ED2E52"/>
    <w:rsid w:val="00ED3BD2"/>
    <w:rsid w:val="00ED50E5"/>
    <w:rsid w:val="00EE0071"/>
    <w:rsid w:val="00EE7EDC"/>
    <w:rsid w:val="00EF2F3E"/>
    <w:rsid w:val="00EF6EBD"/>
    <w:rsid w:val="00EF76DC"/>
    <w:rsid w:val="00F01463"/>
    <w:rsid w:val="00F0635C"/>
    <w:rsid w:val="00F07BA4"/>
    <w:rsid w:val="00F1350B"/>
    <w:rsid w:val="00F150F8"/>
    <w:rsid w:val="00F204C4"/>
    <w:rsid w:val="00F2645A"/>
    <w:rsid w:val="00F30E09"/>
    <w:rsid w:val="00F33581"/>
    <w:rsid w:val="00F35B6F"/>
    <w:rsid w:val="00F405EC"/>
    <w:rsid w:val="00F413F2"/>
    <w:rsid w:val="00F50ACE"/>
    <w:rsid w:val="00F52B76"/>
    <w:rsid w:val="00F53A61"/>
    <w:rsid w:val="00F55B36"/>
    <w:rsid w:val="00F66622"/>
    <w:rsid w:val="00F66735"/>
    <w:rsid w:val="00F66DE7"/>
    <w:rsid w:val="00F816D0"/>
    <w:rsid w:val="00F83FB2"/>
    <w:rsid w:val="00F86166"/>
    <w:rsid w:val="00F872D2"/>
    <w:rsid w:val="00F90CFE"/>
    <w:rsid w:val="00F94DDD"/>
    <w:rsid w:val="00FA14BA"/>
    <w:rsid w:val="00FA43F8"/>
    <w:rsid w:val="00FA632C"/>
    <w:rsid w:val="00FB421D"/>
    <w:rsid w:val="00FB5651"/>
    <w:rsid w:val="00FC04AE"/>
    <w:rsid w:val="00FC2540"/>
    <w:rsid w:val="00FC358A"/>
    <w:rsid w:val="00FC7D38"/>
    <w:rsid w:val="00FD1478"/>
    <w:rsid w:val="00FD38F5"/>
    <w:rsid w:val="00FD6476"/>
    <w:rsid w:val="00FE1286"/>
    <w:rsid w:val="00FE165E"/>
    <w:rsid w:val="00FE3E81"/>
    <w:rsid w:val="00FE4204"/>
    <w:rsid w:val="00FE6490"/>
    <w:rsid w:val="00FE7B85"/>
    <w:rsid w:val="00FF2166"/>
    <w:rsid w:val="00FF4D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6F11FE"/>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6F11FE"/>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FE6490"/>
    <w:pPr>
      <w:tabs>
        <w:tab w:val="left" w:pos="1100"/>
        <w:tab w:val="right" w:leader="dot" w:pos="8395"/>
      </w:tabs>
      <w:spacing w:before="0" w:after="0"/>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A378BF"/>
    <w:pPr>
      <w:spacing w:after="100"/>
      <w:ind w:left="660"/>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29731">
      <w:bodyDiv w:val="1"/>
      <w:marLeft w:val="0"/>
      <w:marRight w:val="0"/>
      <w:marTop w:val="0"/>
      <w:marBottom w:val="0"/>
      <w:divBdr>
        <w:top w:val="none" w:sz="0" w:space="0" w:color="auto"/>
        <w:left w:val="none" w:sz="0" w:space="0" w:color="auto"/>
        <w:bottom w:val="none" w:sz="0" w:space="0" w:color="auto"/>
        <w:right w:val="none" w:sz="0" w:space="0" w:color="auto"/>
      </w:divBdr>
    </w:div>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14616309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00720791">
      <w:bodyDiv w:val="1"/>
      <w:marLeft w:val="0"/>
      <w:marRight w:val="0"/>
      <w:marTop w:val="0"/>
      <w:marBottom w:val="0"/>
      <w:divBdr>
        <w:top w:val="none" w:sz="0" w:space="0" w:color="auto"/>
        <w:left w:val="none" w:sz="0" w:space="0" w:color="auto"/>
        <w:bottom w:val="none" w:sz="0" w:space="0" w:color="auto"/>
        <w:right w:val="none" w:sz="0" w:space="0" w:color="auto"/>
      </w:divBdr>
    </w:div>
    <w:div w:id="1690983037">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googleapis.com/calendar/v3/calendars/primary/event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googleapis.com/oauth2/v4/token"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s://github.com/dries007/ModernMasterMin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evelopers.google.com/identity/protocols/OAuth2ForDevices"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A1C2B"/>
    <w:rsid w:val="00321104"/>
    <w:rsid w:val="00322A9D"/>
    <w:rsid w:val="004246B8"/>
    <w:rsid w:val="0047556B"/>
    <w:rsid w:val="004F6477"/>
    <w:rsid w:val="00527707"/>
    <w:rsid w:val="0061606E"/>
    <w:rsid w:val="006B075B"/>
    <w:rsid w:val="006C640D"/>
    <w:rsid w:val="006D5DA6"/>
    <w:rsid w:val="008258DC"/>
    <w:rsid w:val="008C5C58"/>
    <w:rsid w:val="00977A7A"/>
    <w:rsid w:val="009C0A5D"/>
    <w:rsid w:val="009F1DF6"/>
    <w:rsid w:val="00B91A16"/>
    <w:rsid w:val="00C82321"/>
    <w:rsid w:val="00C83652"/>
    <w:rsid w:val="00D016C8"/>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90DD2B14-1F41-46BD-9252-C42A0E805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2007</TotalTime>
  <Pages>25</Pages>
  <Words>4067</Words>
  <Characters>23187</Characters>
  <Application>Microsoft Office Word</Application>
  <DocSecurity>0</DocSecurity>
  <Lines>193</Lines>
  <Paragraphs>54</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Smartclock</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27200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Smartclock</dc:title>
  <dc:subject>Project II – ICT-Elektronica</dc:subject>
  <dc:creator>Dries Kennes &amp; Michiel Bellekens</dc:creator>
  <cp:keywords>Project II</cp:keywords>
  <cp:lastModifiedBy>Bellekens Michiel</cp:lastModifiedBy>
  <cp:revision>281</cp:revision>
  <cp:lastPrinted>2015-05-18T20:14:00Z</cp:lastPrinted>
  <dcterms:created xsi:type="dcterms:W3CDTF">2016-05-07T17:12:00Z</dcterms:created>
  <dcterms:modified xsi:type="dcterms:W3CDTF">2016-05-18T13:57:00Z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