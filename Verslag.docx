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107" w:rsidRDefault="00F8625A">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EE6107" w:rsidRDefault="00F8625A">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F8625A">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F8625A">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v:textbox>
                    <w10:wrap type="square" anchorx="margin" anchory="margin"/>
                  </v:shape>
                </w:pict>
              </mc:Fallback>
            </mc:AlternateContent>
          </w:r>
        </w:p>
        <w:p w:rsidR="003866E5" w:rsidRDefault="003866E5"/>
        <w:p w:rsidR="003866E5" w:rsidRDefault="00CC4190" w:rsidP="005A5597">
          <w:pPr>
            <w:jc w:val="center"/>
          </w:pPr>
          <w:r w:rsidRPr="00CC4190">
            <w:rPr>
              <w:noProof/>
              <w:lang w:val="en-US" w:eastAsia="en-US"/>
            </w:rPr>
            <w:drawing>
              <wp:inline distT="0" distB="0" distL="0" distR="0">
                <wp:extent cx="4061460" cy="5414239"/>
                <wp:effectExtent l="0" t="0" r="0" b="0"/>
                <wp:docPr id="18" name="Afbeelding 18" descr="D:\GoogleDrive\Project 2\IMG_20160522_12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Project 2\IMG_20160522_1249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248" cy="5415290"/>
                        </a:xfrm>
                        <a:prstGeom prst="rect">
                          <a:avLst/>
                        </a:prstGeom>
                        <a:noFill/>
                        <a:ln>
                          <a:noFill/>
                        </a:ln>
                      </pic:spPr>
                    </pic:pic>
                  </a:graphicData>
                </a:graphic>
              </wp:inline>
            </w:drawing>
          </w:r>
          <w:r w:rsidR="003866E5">
            <w:br w:type="page"/>
          </w:r>
        </w:p>
      </w:sdtContent>
    </w:sdt>
    <w:p w:rsidR="003C25D6" w:rsidRDefault="003C25D6" w:rsidP="00462393">
      <w:pPr>
        <w:pStyle w:val="Kop1voor"/>
      </w:pPr>
      <w:bookmarkStart w:id="5" w:name="_Ref419568093"/>
      <w:bookmarkStart w:id="6" w:name="_Toc451712026"/>
      <w:bookmarkEnd w:id="4"/>
      <w:bookmarkEnd w:id="3"/>
      <w:bookmarkEnd w:id="2"/>
      <w:bookmarkEnd w:id="1"/>
      <w:bookmarkEnd w:id="0"/>
      <w:r w:rsidRPr="00BA2CBF">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Zoals de naam reeds doet vermoeden is het een klok/wekker met enkele slimme extra functies die nuttig kunnen zijn voor de gebruiker</w:t>
      </w:r>
      <w:r w:rsidR="00431DD2">
        <w:t xml:space="preserve">. Zo is de belangrijkste </w:t>
      </w:r>
      <w:r w:rsidR="00431DD2" w:rsidRPr="000677C3">
        <w:t>functionaliteit</w:t>
      </w:r>
      <w:r w:rsidR="00431DD2">
        <w:t xml:space="preserve"> dat de </w:t>
      </w:r>
      <w:r>
        <w:t xml:space="preserve">gebruiker kan worden gewekt aan de hand van zijn/haar </w:t>
      </w:r>
      <w:r w:rsidR="000677C3" w:rsidRPr="000677C3">
        <w:t>Google-C</w:t>
      </w:r>
      <w:r w:rsidR="00431DD2" w:rsidRPr="000677C3">
        <w:t>alender</w:t>
      </w:r>
      <w:r w:rsidR="00431DD2">
        <w:t xml:space="preserve"> </w:t>
      </w:r>
      <w:r>
        <w:t xml:space="preserve">. </w:t>
      </w:r>
    </w:p>
    <w:p w:rsidR="003E0D1B" w:rsidRDefault="003E0D1B" w:rsidP="005A5597">
      <w:r>
        <w:t xml:space="preserve">De gebruiker kan via een web interface de klok configureren naar </w:t>
      </w:r>
      <w:r w:rsidR="00431DD2">
        <w:t>wens</w:t>
      </w:r>
      <w:r w:rsidR="000677C3">
        <w:t xml:space="preserve">. </w:t>
      </w:r>
      <w:r>
        <w:t xml:space="preserve">Ten eerste kan de gebruiker instellen hoe </w:t>
      </w:r>
      <w:r w:rsidRPr="000677C3">
        <w:t>lang</w:t>
      </w:r>
      <w:r>
        <w:t xml:space="preserve"> voor de eerste afspraak de wekker moet afgaan. Ten tweede kan </w:t>
      </w:r>
      <w:r w:rsidR="00431DD2" w:rsidRPr="000677C3">
        <w:t>hij</w:t>
      </w:r>
      <w:r>
        <w:t xml:space="preserve"> kiezen </w:t>
      </w:r>
      <w:r w:rsidR="004766FC">
        <w:t>uit een lijst van muziek</w:t>
      </w:r>
      <w:r w:rsidR="0001543F">
        <w:t xml:space="preserve"> </w:t>
      </w:r>
      <w:r w:rsidR="004766FC">
        <w:t>streams om gewekt te worden bv. MNM of Studio Brussel</w:t>
      </w:r>
      <w:r>
        <w:t xml:space="preserve">. Ten derde kan de gebruiker ook een minimum en maximum </w:t>
      </w:r>
      <w:r w:rsidRPr="000677C3">
        <w:t>wek</w:t>
      </w:r>
      <w:r w:rsidR="000677C3" w:rsidRPr="000677C3">
        <w:t>-</w:t>
      </w:r>
      <w:r w:rsidRPr="000677C3">
        <w:t>tijd</w:t>
      </w:r>
      <w:r>
        <w:t xml:space="preserve"> instellen. Dit betekent dat</w:t>
      </w:r>
      <w:r w:rsidR="00431DD2" w:rsidRPr="000677C3">
        <w:t>,</w:t>
      </w:r>
      <w:r>
        <w:t xml:space="preserve"> onafhankelijk van de afspraken</w:t>
      </w:r>
      <w:r w:rsidR="00431DD2">
        <w:t>,</w:t>
      </w:r>
      <w:r>
        <w:t xml:space="preserve"> de wekker nooit vroeger dan het minimum en later dan het maximum mag afgaan.</w:t>
      </w:r>
      <w:r w:rsidR="00FB421D">
        <w:t xml:space="preserve"> Tot slot zijn er nog enkele instellingen voor de lay-out op het</w:t>
      </w:r>
      <w:r w:rsidR="00431DD2">
        <w:t xml:space="preserve">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Pr="005A5597">
        <w:rPr>
          <w:rStyle w:val="Hyperlink"/>
          <w:color w:val="000000" w:themeColor="text1"/>
        </w:rPr>
        <w:t>,</w:t>
      </w:r>
      <w:r w:rsidR="00072D96">
        <w:rPr>
          <w:rStyle w:val="Hyperlink"/>
        </w:rPr>
        <w:t xml:space="preserve"> </w:t>
      </w:r>
      <w:r>
        <w:rPr>
          <w:rStyle w:val="Hyperlink"/>
        </w:rPr>
        <w:t>michiel.bellekens@student.thomasmore.be</w:t>
      </w:r>
      <w:r w:rsidR="00AE5918">
        <w:t>.</w:t>
      </w:r>
    </w:p>
    <w:p w:rsidR="000A6FD0" w:rsidRDefault="000A6FD0">
      <w:r>
        <w:br w:type="page"/>
      </w:r>
    </w:p>
    <w:sdt>
      <w:sdtPr>
        <w:rPr>
          <w:rFonts w:asciiTheme="minorHAnsi" w:eastAsiaTheme="minorHAnsi" w:hAnsiTheme="minorHAnsi" w:cstheme="minorBidi"/>
          <w:color w:val="auto"/>
          <w:sz w:val="22"/>
          <w:szCs w:val="20"/>
          <w:lang w:val="nl-BE"/>
        </w:rPr>
        <w:id w:val="-561946674"/>
        <w:docPartObj>
          <w:docPartGallery w:val="Table of Contents"/>
          <w:docPartUnique/>
        </w:docPartObj>
      </w:sdtPr>
      <w:sdtEndPr>
        <w:rPr>
          <w:b/>
          <w:bCs/>
        </w:rPr>
      </w:sdtEndPr>
      <w:sdtContent>
        <w:p w:rsidR="00BB3BEA" w:rsidRDefault="00BB3BEA">
          <w:pPr>
            <w:pStyle w:val="Kopvaninhoudsopgave"/>
          </w:pPr>
          <w:r>
            <w:t>Inhoud</w:t>
          </w:r>
        </w:p>
        <w:p w:rsidR="007120EB" w:rsidRDefault="00BB3BEA">
          <w:pPr>
            <w:pStyle w:val="Inhopg1"/>
            <w:rPr>
              <w:rFonts w:eastAsiaTheme="minorEastAsia"/>
              <w:noProof/>
              <w:szCs w:val="22"/>
              <w:lang w:val="en-US" w:eastAsia="en-US"/>
            </w:rPr>
          </w:pPr>
          <w:r>
            <w:fldChar w:fldCharType="begin"/>
          </w:r>
          <w:r>
            <w:instrText xml:space="preserve"> TOC \o "1-3" \h \z \u </w:instrText>
          </w:r>
          <w:r>
            <w:fldChar w:fldCharType="separate"/>
          </w:r>
          <w:hyperlink w:anchor="_Toc451712026" w:history="1">
            <w:r w:rsidR="007120EB" w:rsidRPr="0043439B">
              <w:rPr>
                <w:rStyle w:val="Hyperlink"/>
                <w:noProof/>
              </w:rPr>
              <w:t>Voorwoord</w:t>
            </w:r>
            <w:r w:rsidR="007120EB">
              <w:rPr>
                <w:noProof/>
                <w:webHidden/>
              </w:rPr>
              <w:tab/>
            </w:r>
            <w:r w:rsidR="007120EB">
              <w:rPr>
                <w:noProof/>
                <w:webHidden/>
              </w:rPr>
              <w:fldChar w:fldCharType="begin"/>
            </w:r>
            <w:r w:rsidR="007120EB">
              <w:rPr>
                <w:noProof/>
                <w:webHidden/>
              </w:rPr>
              <w:instrText xml:space="preserve"> PAGEREF _Toc451712026 \h </w:instrText>
            </w:r>
            <w:r w:rsidR="007120EB">
              <w:rPr>
                <w:noProof/>
                <w:webHidden/>
              </w:rPr>
            </w:r>
            <w:r w:rsidR="007120EB">
              <w:rPr>
                <w:noProof/>
                <w:webHidden/>
              </w:rPr>
              <w:fldChar w:fldCharType="separate"/>
            </w:r>
            <w:r w:rsidR="008777B8">
              <w:rPr>
                <w:noProof/>
                <w:webHidden/>
              </w:rPr>
              <w:t>2</w:t>
            </w:r>
            <w:r w:rsidR="007120EB">
              <w:rPr>
                <w:noProof/>
                <w:webHidden/>
              </w:rPr>
              <w:fldChar w:fldCharType="end"/>
            </w:r>
          </w:hyperlink>
        </w:p>
        <w:p w:rsidR="007120EB" w:rsidRDefault="007120EB">
          <w:pPr>
            <w:pStyle w:val="Inhopg1"/>
            <w:rPr>
              <w:rFonts w:eastAsiaTheme="minorEastAsia"/>
              <w:noProof/>
              <w:szCs w:val="22"/>
              <w:lang w:val="en-US" w:eastAsia="en-US"/>
            </w:rPr>
          </w:pPr>
          <w:hyperlink w:anchor="_Toc451712027" w:history="1">
            <w:r w:rsidRPr="0043439B">
              <w:rPr>
                <w:rStyle w:val="Hyperlink"/>
                <w:noProof/>
              </w:rPr>
              <w:t>1</w:t>
            </w:r>
            <w:r>
              <w:rPr>
                <w:rFonts w:eastAsiaTheme="minorEastAsia"/>
                <w:noProof/>
                <w:szCs w:val="22"/>
                <w:lang w:val="en-US" w:eastAsia="en-US"/>
              </w:rPr>
              <w:tab/>
            </w:r>
            <w:r w:rsidRPr="0043439B">
              <w:rPr>
                <w:rStyle w:val="Hyperlink"/>
                <w:noProof/>
              </w:rPr>
              <w:t>Hardware</w:t>
            </w:r>
            <w:r>
              <w:rPr>
                <w:noProof/>
                <w:webHidden/>
              </w:rPr>
              <w:tab/>
            </w:r>
            <w:r>
              <w:rPr>
                <w:noProof/>
                <w:webHidden/>
              </w:rPr>
              <w:fldChar w:fldCharType="begin"/>
            </w:r>
            <w:r>
              <w:rPr>
                <w:noProof/>
                <w:webHidden/>
              </w:rPr>
              <w:instrText xml:space="preserve"> PAGEREF _Toc451712027 \h </w:instrText>
            </w:r>
            <w:r>
              <w:rPr>
                <w:noProof/>
                <w:webHidden/>
              </w:rPr>
            </w:r>
            <w:r>
              <w:rPr>
                <w:noProof/>
                <w:webHidden/>
              </w:rPr>
              <w:fldChar w:fldCharType="separate"/>
            </w:r>
            <w:r w:rsidR="008777B8">
              <w:rPr>
                <w:noProof/>
                <w:webHidden/>
              </w:rPr>
              <w:t>4</w:t>
            </w:r>
            <w:r>
              <w:rPr>
                <w:noProof/>
                <w:webHidden/>
              </w:rPr>
              <w:fldChar w:fldCharType="end"/>
            </w:r>
          </w:hyperlink>
        </w:p>
        <w:p w:rsidR="007120EB" w:rsidRDefault="007120EB">
          <w:pPr>
            <w:pStyle w:val="Inhopg2"/>
            <w:rPr>
              <w:rFonts w:eastAsiaTheme="minorEastAsia"/>
              <w:noProof/>
              <w:szCs w:val="22"/>
              <w:lang w:val="en-US" w:eastAsia="en-US"/>
            </w:rPr>
          </w:pPr>
          <w:hyperlink w:anchor="_Toc451712028" w:history="1">
            <w:r w:rsidRPr="0043439B">
              <w:rPr>
                <w:rStyle w:val="Hyperlink"/>
                <w:noProof/>
                <w:lang w:val="en-US"/>
              </w:rPr>
              <w:t>1.1</w:t>
            </w:r>
            <w:r>
              <w:rPr>
                <w:rFonts w:eastAsiaTheme="minorEastAsia"/>
                <w:noProof/>
                <w:szCs w:val="22"/>
                <w:lang w:val="en-US" w:eastAsia="en-US"/>
              </w:rPr>
              <w:tab/>
            </w:r>
            <w:r w:rsidRPr="0043439B">
              <w:rPr>
                <w:rStyle w:val="Hyperlink"/>
                <w:noProof/>
                <w:lang w:val="en-US"/>
              </w:rPr>
              <w:t>Raspberry Pi Zero Essentials kit</w:t>
            </w:r>
            <w:r>
              <w:rPr>
                <w:noProof/>
                <w:webHidden/>
              </w:rPr>
              <w:tab/>
            </w:r>
            <w:r>
              <w:rPr>
                <w:noProof/>
                <w:webHidden/>
              </w:rPr>
              <w:fldChar w:fldCharType="begin"/>
            </w:r>
            <w:r>
              <w:rPr>
                <w:noProof/>
                <w:webHidden/>
              </w:rPr>
              <w:instrText xml:space="preserve"> PAGEREF _Toc451712028 \h </w:instrText>
            </w:r>
            <w:r>
              <w:rPr>
                <w:noProof/>
                <w:webHidden/>
              </w:rPr>
            </w:r>
            <w:r>
              <w:rPr>
                <w:noProof/>
                <w:webHidden/>
              </w:rPr>
              <w:fldChar w:fldCharType="separate"/>
            </w:r>
            <w:r w:rsidR="008777B8">
              <w:rPr>
                <w:noProof/>
                <w:webHidden/>
              </w:rPr>
              <w:t>4</w:t>
            </w:r>
            <w:r>
              <w:rPr>
                <w:noProof/>
                <w:webHidden/>
              </w:rPr>
              <w:fldChar w:fldCharType="end"/>
            </w:r>
          </w:hyperlink>
        </w:p>
        <w:p w:rsidR="007120EB" w:rsidRDefault="007120EB">
          <w:pPr>
            <w:pStyle w:val="Inhopg2"/>
            <w:rPr>
              <w:rFonts w:eastAsiaTheme="minorEastAsia"/>
              <w:noProof/>
              <w:szCs w:val="22"/>
              <w:lang w:val="en-US" w:eastAsia="en-US"/>
            </w:rPr>
          </w:pPr>
          <w:hyperlink w:anchor="_Toc451712029" w:history="1">
            <w:r w:rsidRPr="0043439B">
              <w:rPr>
                <w:rStyle w:val="Hyperlink"/>
                <w:noProof/>
              </w:rPr>
              <w:t>1.2</w:t>
            </w:r>
            <w:r>
              <w:rPr>
                <w:rFonts w:eastAsiaTheme="minorEastAsia"/>
                <w:noProof/>
                <w:szCs w:val="22"/>
                <w:lang w:val="en-US" w:eastAsia="en-US"/>
              </w:rPr>
              <w:tab/>
            </w:r>
            <w:r w:rsidRPr="0043439B">
              <w:rPr>
                <w:rStyle w:val="Hyperlink"/>
                <w:noProof/>
              </w:rPr>
              <w:t>Rotary encoder</w:t>
            </w:r>
            <w:r>
              <w:rPr>
                <w:noProof/>
                <w:webHidden/>
              </w:rPr>
              <w:tab/>
            </w:r>
            <w:r>
              <w:rPr>
                <w:noProof/>
                <w:webHidden/>
              </w:rPr>
              <w:fldChar w:fldCharType="begin"/>
            </w:r>
            <w:r>
              <w:rPr>
                <w:noProof/>
                <w:webHidden/>
              </w:rPr>
              <w:instrText xml:space="preserve"> PAGEREF _Toc451712029 \h </w:instrText>
            </w:r>
            <w:r>
              <w:rPr>
                <w:noProof/>
                <w:webHidden/>
              </w:rPr>
            </w:r>
            <w:r>
              <w:rPr>
                <w:noProof/>
                <w:webHidden/>
              </w:rPr>
              <w:fldChar w:fldCharType="separate"/>
            </w:r>
            <w:r w:rsidR="008777B8">
              <w:rPr>
                <w:noProof/>
                <w:webHidden/>
              </w:rPr>
              <w:t>4</w:t>
            </w:r>
            <w:r>
              <w:rPr>
                <w:noProof/>
                <w:webHidden/>
              </w:rPr>
              <w:fldChar w:fldCharType="end"/>
            </w:r>
          </w:hyperlink>
        </w:p>
        <w:p w:rsidR="007120EB" w:rsidRDefault="007120EB">
          <w:pPr>
            <w:pStyle w:val="Inhopg2"/>
            <w:rPr>
              <w:rFonts w:eastAsiaTheme="minorEastAsia"/>
              <w:noProof/>
              <w:szCs w:val="22"/>
              <w:lang w:val="en-US" w:eastAsia="en-US"/>
            </w:rPr>
          </w:pPr>
          <w:hyperlink w:anchor="_Toc451712030" w:history="1">
            <w:r w:rsidRPr="0043439B">
              <w:rPr>
                <w:rStyle w:val="Hyperlink"/>
                <w:noProof/>
              </w:rPr>
              <w:t>1.3</w:t>
            </w:r>
            <w:r>
              <w:rPr>
                <w:rFonts w:eastAsiaTheme="minorEastAsia"/>
                <w:noProof/>
                <w:szCs w:val="22"/>
                <w:lang w:val="en-US" w:eastAsia="en-US"/>
              </w:rPr>
              <w:tab/>
            </w:r>
            <w:r w:rsidRPr="0043439B">
              <w:rPr>
                <w:rStyle w:val="Hyperlink"/>
                <w:noProof/>
              </w:rPr>
              <w:t>I</w:t>
            </w:r>
            <w:r w:rsidRPr="0043439B">
              <w:rPr>
                <w:rStyle w:val="Hyperlink"/>
                <w:noProof/>
                <w:vertAlign w:val="superscript"/>
              </w:rPr>
              <w:t>2</w:t>
            </w:r>
            <w:r w:rsidRPr="0043439B">
              <w:rPr>
                <w:rStyle w:val="Hyperlink"/>
                <w:noProof/>
              </w:rPr>
              <w:t>C RTC (3.3 V DS3231)</w:t>
            </w:r>
            <w:r>
              <w:rPr>
                <w:noProof/>
                <w:webHidden/>
              </w:rPr>
              <w:tab/>
            </w:r>
            <w:r>
              <w:rPr>
                <w:noProof/>
                <w:webHidden/>
              </w:rPr>
              <w:fldChar w:fldCharType="begin"/>
            </w:r>
            <w:r>
              <w:rPr>
                <w:noProof/>
                <w:webHidden/>
              </w:rPr>
              <w:instrText xml:space="preserve"> PAGEREF _Toc451712030 \h </w:instrText>
            </w:r>
            <w:r>
              <w:rPr>
                <w:noProof/>
                <w:webHidden/>
              </w:rPr>
            </w:r>
            <w:r>
              <w:rPr>
                <w:noProof/>
                <w:webHidden/>
              </w:rPr>
              <w:fldChar w:fldCharType="separate"/>
            </w:r>
            <w:r w:rsidR="008777B8">
              <w:rPr>
                <w:noProof/>
                <w:webHidden/>
              </w:rPr>
              <w:t>5</w:t>
            </w:r>
            <w:r>
              <w:rPr>
                <w:noProof/>
                <w:webHidden/>
              </w:rPr>
              <w:fldChar w:fldCharType="end"/>
            </w:r>
          </w:hyperlink>
        </w:p>
        <w:p w:rsidR="007120EB" w:rsidRDefault="007120EB">
          <w:pPr>
            <w:pStyle w:val="Inhopg2"/>
            <w:rPr>
              <w:rFonts w:eastAsiaTheme="minorEastAsia"/>
              <w:noProof/>
              <w:szCs w:val="22"/>
              <w:lang w:val="en-US" w:eastAsia="en-US"/>
            </w:rPr>
          </w:pPr>
          <w:hyperlink w:anchor="_Toc451712031" w:history="1">
            <w:r w:rsidRPr="0043439B">
              <w:rPr>
                <w:rStyle w:val="Hyperlink"/>
                <w:noProof/>
              </w:rPr>
              <w:t>1.4</w:t>
            </w:r>
            <w:r>
              <w:rPr>
                <w:rFonts w:eastAsiaTheme="minorEastAsia"/>
                <w:noProof/>
                <w:szCs w:val="22"/>
                <w:lang w:val="en-US" w:eastAsia="en-US"/>
              </w:rPr>
              <w:tab/>
            </w:r>
            <w:r w:rsidRPr="0043439B">
              <w:rPr>
                <w:rStyle w:val="Hyperlink"/>
                <w:noProof/>
              </w:rPr>
              <w:t>Spanningsregelaar (MCP1703)</w:t>
            </w:r>
            <w:r>
              <w:rPr>
                <w:noProof/>
                <w:webHidden/>
              </w:rPr>
              <w:tab/>
            </w:r>
            <w:r>
              <w:rPr>
                <w:noProof/>
                <w:webHidden/>
              </w:rPr>
              <w:fldChar w:fldCharType="begin"/>
            </w:r>
            <w:r>
              <w:rPr>
                <w:noProof/>
                <w:webHidden/>
              </w:rPr>
              <w:instrText xml:space="preserve"> PAGEREF _Toc451712031 \h </w:instrText>
            </w:r>
            <w:r>
              <w:rPr>
                <w:noProof/>
                <w:webHidden/>
              </w:rPr>
            </w:r>
            <w:r>
              <w:rPr>
                <w:noProof/>
                <w:webHidden/>
              </w:rPr>
              <w:fldChar w:fldCharType="separate"/>
            </w:r>
            <w:r w:rsidR="008777B8">
              <w:rPr>
                <w:noProof/>
                <w:webHidden/>
              </w:rPr>
              <w:t>5</w:t>
            </w:r>
            <w:r>
              <w:rPr>
                <w:noProof/>
                <w:webHidden/>
              </w:rPr>
              <w:fldChar w:fldCharType="end"/>
            </w:r>
          </w:hyperlink>
        </w:p>
        <w:p w:rsidR="007120EB" w:rsidRDefault="007120EB">
          <w:pPr>
            <w:pStyle w:val="Inhopg2"/>
            <w:rPr>
              <w:rFonts w:eastAsiaTheme="minorEastAsia"/>
              <w:noProof/>
              <w:szCs w:val="22"/>
              <w:lang w:val="en-US" w:eastAsia="en-US"/>
            </w:rPr>
          </w:pPr>
          <w:hyperlink w:anchor="_Toc451712032" w:history="1">
            <w:r w:rsidRPr="0043439B">
              <w:rPr>
                <w:rStyle w:val="Hyperlink"/>
                <w:noProof/>
                <w:lang w:val="en-US"/>
              </w:rPr>
              <w:t>1.5</w:t>
            </w:r>
            <w:r>
              <w:rPr>
                <w:rFonts w:eastAsiaTheme="minorEastAsia"/>
                <w:noProof/>
                <w:szCs w:val="22"/>
                <w:lang w:val="en-US" w:eastAsia="en-US"/>
              </w:rPr>
              <w:tab/>
            </w:r>
            <w:r w:rsidRPr="0043439B">
              <w:rPr>
                <w:rStyle w:val="Hyperlink"/>
                <w:noProof/>
                <w:lang w:val="en-US"/>
              </w:rPr>
              <w:t>2.4” 240x320 spi tft LCD (3.3 V)</w:t>
            </w:r>
            <w:r>
              <w:rPr>
                <w:noProof/>
                <w:webHidden/>
              </w:rPr>
              <w:tab/>
            </w:r>
            <w:r>
              <w:rPr>
                <w:noProof/>
                <w:webHidden/>
              </w:rPr>
              <w:fldChar w:fldCharType="begin"/>
            </w:r>
            <w:r>
              <w:rPr>
                <w:noProof/>
                <w:webHidden/>
              </w:rPr>
              <w:instrText xml:space="preserve"> PAGEREF _Toc451712032 \h </w:instrText>
            </w:r>
            <w:r>
              <w:rPr>
                <w:noProof/>
                <w:webHidden/>
              </w:rPr>
            </w:r>
            <w:r>
              <w:rPr>
                <w:noProof/>
                <w:webHidden/>
              </w:rPr>
              <w:fldChar w:fldCharType="separate"/>
            </w:r>
            <w:r w:rsidR="008777B8">
              <w:rPr>
                <w:noProof/>
                <w:webHidden/>
              </w:rPr>
              <w:t>6</w:t>
            </w:r>
            <w:r>
              <w:rPr>
                <w:noProof/>
                <w:webHidden/>
              </w:rPr>
              <w:fldChar w:fldCharType="end"/>
            </w:r>
          </w:hyperlink>
        </w:p>
        <w:p w:rsidR="007120EB" w:rsidRDefault="007120EB">
          <w:pPr>
            <w:pStyle w:val="Inhopg2"/>
            <w:rPr>
              <w:rFonts w:eastAsiaTheme="minorEastAsia"/>
              <w:noProof/>
              <w:szCs w:val="22"/>
              <w:lang w:val="en-US" w:eastAsia="en-US"/>
            </w:rPr>
          </w:pPr>
          <w:hyperlink w:anchor="_Toc451712033" w:history="1">
            <w:r w:rsidRPr="0043439B">
              <w:rPr>
                <w:rStyle w:val="Hyperlink"/>
                <w:noProof/>
              </w:rPr>
              <w:t>1.6</w:t>
            </w:r>
            <w:r>
              <w:rPr>
                <w:rFonts w:eastAsiaTheme="minorEastAsia"/>
                <w:noProof/>
                <w:szCs w:val="22"/>
                <w:lang w:val="en-US" w:eastAsia="en-US"/>
              </w:rPr>
              <w:tab/>
            </w:r>
            <w:r w:rsidRPr="0043439B">
              <w:rPr>
                <w:rStyle w:val="Hyperlink"/>
                <w:noProof/>
              </w:rPr>
              <w:t>Buzzer</w:t>
            </w:r>
            <w:r>
              <w:rPr>
                <w:noProof/>
                <w:webHidden/>
              </w:rPr>
              <w:tab/>
            </w:r>
            <w:r>
              <w:rPr>
                <w:noProof/>
                <w:webHidden/>
              </w:rPr>
              <w:fldChar w:fldCharType="begin"/>
            </w:r>
            <w:r>
              <w:rPr>
                <w:noProof/>
                <w:webHidden/>
              </w:rPr>
              <w:instrText xml:space="preserve"> PAGEREF _Toc451712033 \h </w:instrText>
            </w:r>
            <w:r>
              <w:rPr>
                <w:noProof/>
                <w:webHidden/>
              </w:rPr>
            </w:r>
            <w:r>
              <w:rPr>
                <w:noProof/>
                <w:webHidden/>
              </w:rPr>
              <w:fldChar w:fldCharType="separate"/>
            </w:r>
            <w:r w:rsidR="008777B8">
              <w:rPr>
                <w:noProof/>
                <w:webHidden/>
              </w:rPr>
              <w:t>6</w:t>
            </w:r>
            <w:r>
              <w:rPr>
                <w:noProof/>
                <w:webHidden/>
              </w:rPr>
              <w:fldChar w:fldCharType="end"/>
            </w:r>
          </w:hyperlink>
        </w:p>
        <w:p w:rsidR="007120EB" w:rsidRDefault="007120EB">
          <w:pPr>
            <w:pStyle w:val="Inhopg2"/>
            <w:rPr>
              <w:rFonts w:eastAsiaTheme="minorEastAsia"/>
              <w:noProof/>
              <w:szCs w:val="22"/>
              <w:lang w:val="en-US" w:eastAsia="en-US"/>
            </w:rPr>
          </w:pPr>
          <w:hyperlink w:anchor="_Toc451712034" w:history="1">
            <w:r w:rsidRPr="0043439B">
              <w:rPr>
                <w:rStyle w:val="Hyperlink"/>
                <w:noProof/>
              </w:rPr>
              <w:t>1.7</w:t>
            </w:r>
            <w:r>
              <w:rPr>
                <w:rFonts w:eastAsiaTheme="minorEastAsia"/>
                <w:noProof/>
                <w:szCs w:val="22"/>
                <w:lang w:val="en-US" w:eastAsia="en-US"/>
              </w:rPr>
              <w:tab/>
            </w:r>
            <w:r w:rsidRPr="0043439B">
              <w:rPr>
                <w:rStyle w:val="Hyperlink"/>
                <w:noProof/>
              </w:rPr>
              <w:t>Levelshifter (AN10441)</w:t>
            </w:r>
            <w:r>
              <w:rPr>
                <w:noProof/>
                <w:webHidden/>
              </w:rPr>
              <w:tab/>
            </w:r>
            <w:r>
              <w:rPr>
                <w:noProof/>
                <w:webHidden/>
              </w:rPr>
              <w:fldChar w:fldCharType="begin"/>
            </w:r>
            <w:r>
              <w:rPr>
                <w:noProof/>
                <w:webHidden/>
              </w:rPr>
              <w:instrText xml:space="preserve"> PAGEREF _Toc451712034 \h </w:instrText>
            </w:r>
            <w:r>
              <w:rPr>
                <w:noProof/>
                <w:webHidden/>
              </w:rPr>
            </w:r>
            <w:r>
              <w:rPr>
                <w:noProof/>
                <w:webHidden/>
              </w:rPr>
              <w:fldChar w:fldCharType="separate"/>
            </w:r>
            <w:r w:rsidR="008777B8">
              <w:rPr>
                <w:noProof/>
                <w:webHidden/>
              </w:rPr>
              <w:t>7</w:t>
            </w:r>
            <w:r>
              <w:rPr>
                <w:noProof/>
                <w:webHidden/>
              </w:rPr>
              <w:fldChar w:fldCharType="end"/>
            </w:r>
          </w:hyperlink>
        </w:p>
        <w:p w:rsidR="007120EB" w:rsidRDefault="007120EB">
          <w:pPr>
            <w:pStyle w:val="Inhopg2"/>
            <w:rPr>
              <w:rFonts w:eastAsiaTheme="minorEastAsia"/>
              <w:noProof/>
              <w:szCs w:val="22"/>
              <w:lang w:val="en-US" w:eastAsia="en-US"/>
            </w:rPr>
          </w:pPr>
          <w:hyperlink w:anchor="_Toc451712035" w:history="1">
            <w:r w:rsidRPr="0043439B">
              <w:rPr>
                <w:rStyle w:val="Hyperlink"/>
                <w:noProof/>
                <w:lang w:val="en-US"/>
              </w:rPr>
              <w:t>1.8</w:t>
            </w:r>
            <w:r>
              <w:rPr>
                <w:rFonts w:eastAsiaTheme="minorEastAsia"/>
                <w:noProof/>
                <w:szCs w:val="22"/>
                <w:lang w:val="en-US" w:eastAsia="en-US"/>
              </w:rPr>
              <w:tab/>
            </w:r>
            <w:r w:rsidRPr="0043439B">
              <w:rPr>
                <w:rStyle w:val="Hyperlink"/>
                <w:noProof/>
                <w:lang w:val="en-US"/>
              </w:rPr>
              <w:t>Audio stereo DAC (PCM 5102A 3.3 V)</w:t>
            </w:r>
            <w:r>
              <w:rPr>
                <w:noProof/>
                <w:webHidden/>
              </w:rPr>
              <w:tab/>
            </w:r>
            <w:r>
              <w:rPr>
                <w:noProof/>
                <w:webHidden/>
              </w:rPr>
              <w:fldChar w:fldCharType="begin"/>
            </w:r>
            <w:r>
              <w:rPr>
                <w:noProof/>
                <w:webHidden/>
              </w:rPr>
              <w:instrText xml:space="preserve"> PAGEREF _Toc451712035 \h </w:instrText>
            </w:r>
            <w:r>
              <w:rPr>
                <w:noProof/>
                <w:webHidden/>
              </w:rPr>
            </w:r>
            <w:r>
              <w:rPr>
                <w:noProof/>
                <w:webHidden/>
              </w:rPr>
              <w:fldChar w:fldCharType="separate"/>
            </w:r>
            <w:r w:rsidR="008777B8">
              <w:rPr>
                <w:noProof/>
                <w:webHidden/>
              </w:rPr>
              <w:t>8</w:t>
            </w:r>
            <w:r>
              <w:rPr>
                <w:noProof/>
                <w:webHidden/>
              </w:rPr>
              <w:fldChar w:fldCharType="end"/>
            </w:r>
          </w:hyperlink>
        </w:p>
        <w:p w:rsidR="007120EB" w:rsidRDefault="007120EB">
          <w:pPr>
            <w:pStyle w:val="Inhopg3"/>
            <w:rPr>
              <w:rFonts w:eastAsiaTheme="minorEastAsia"/>
              <w:noProof/>
              <w:szCs w:val="22"/>
              <w:lang w:val="en-US" w:eastAsia="en-US"/>
            </w:rPr>
          </w:pPr>
          <w:hyperlink w:anchor="_Toc451712036" w:history="1">
            <w:r w:rsidRPr="0043439B">
              <w:rPr>
                <w:rStyle w:val="Hyperlink"/>
                <w:noProof/>
              </w:rPr>
              <w:t>1.8.1</w:t>
            </w:r>
            <w:r>
              <w:rPr>
                <w:rFonts w:eastAsiaTheme="minorEastAsia"/>
                <w:noProof/>
                <w:szCs w:val="22"/>
                <w:lang w:val="en-US" w:eastAsia="en-US"/>
              </w:rPr>
              <w:tab/>
            </w:r>
            <w:r w:rsidRPr="0043439B">
              <w:rPr>
                <w:rStyle w:val="Hyperlink"/>
                <w:noProof/>
              </w:rPr>
              <w:t>Intermezzo I</w:t>
            </w:r>
            <w:r w:rsidRPr="0043439B">
              <w:rPr>
                <w:rStyle w:val="Hyperlink"/>
                <w:noProof/>
                <w:vertAlign w:val="superscript"/>
              </w:rPr>
              <w:t>2</w:t>
            </w:r>
            <w:r w:rsidRPr="0043439B">
              <w:rPr>
                <w:rStyle w:val="Hyperlink"/>
                <w:noProof/>
              </w:rPr>
              <w:t>S</w:t>
            </w:r>
            <w:r>
              <w:rPr>
                <w:noProof/>
                <w:webHidden/>
              </w:rPr>
              <w:tab/>
            </w:r>
            <w:r>
              <w:rPr>
                <w:noProof/>
                <w:webHidden/>
              </w:rPr>
              <w:fldChar w:fldCharType="begin"/>
            </w:r>
            <w:r>
              <w:rPr>
                <w:noProof/>
                <w:webHidden/>
              </w:rPr>
              <w:instrText xml:space="preserve"> PAGEREF _Toc451712036 \h </w:instrText>
            </w:r>
            <w:r>
              <w:rPr>
                <w:noProof/>
                <w:webHidden/>
              </w:rPr>
            </w:r>
            <w:r>
              <w:rPr>
                <w:noProof/>
                <w:webHidden/>
              </w:rPr>
              <w:fldChar w:fldCharType="separate"/>
            </w:r>
            <w:r w:rsidR="008777B8">
              <w:rPr>
                <w:noProof/>
                <w:webHidden/>
              </w:rPr>
              <w:t>8</w:t>
            </w:r>
            <w:r>
              <w:rPr>
                <w:noProof/>
                <w:webHidden/>
              </w:rPr>
              <w:fldChar w:fldCharType="end"/>
            </w:r>
          </w:hyperlink>
        </w:p>
        <w:p w:rsidR="007120EB" w:rsidRDefault="007120EB">
          <w:pPr>
            <w:pStyle w:val="Inhopg2"/>
            <w:rPr>
              <w:rFonts w:eastAsiaTheme="minorEastAsia"/>
              <w:noProof/>
              <w:szCs w:val="22"/>
              <w:lang w:val="en-US" w:eastAsia="en-US"/>
            </w:rPr>
          </w:pPr>
          <w:hyperlink w:anchor="_Toc451712037" w:history="1">
            <w:r w:rsidRPr="0043439B">
              <w:rPr>
                <w:rStyle w:val="Hyperlink"/>
                <w:noProof/>
              </w:rPr>
              <w:t>1.9</w:t>
            </w:r>
            <w:r>
              <w:rPr>
                <w:rFonts w:eastAsiaTheme="minorEastAsia"/>
                <w:noProof/>
                <w:szCs w:val="22"/>
                <w:lang w:val="en-US" w:eastAsia="en-US"/>
              </w:rPr>
              <w:tab/>
            </w:r>
            <w:r w:rsidRPr="0043439B">
              <w:rPr>
                <w:rStyle w:val="Hyperlink"/>
                <w:noProof/>
              </w:rPr>
              <w:t>Audio amplifier (TPA2016D2 5V)</w:t>
            </w:r>
            <w:r>
              <w:rPr>
                <w:noProof/>
                <w:webHidden/>
              </w:rPr>
              <w:tab/>
            </w:r>
            <w:r>
              <w:rPr>
                <w:noProof/>
                <w:webHidden/>
              </w:rPr>
              <w:fldChar w:fldCharType="begin"/>
            </w:r>
            <w:r>
              <w:rPr>
                <w:noProof/>
                <w:webHidden/>
              </w:rPr>
              <w:instrText xml:space="preserve"> PAGEREF _Toc451712037 \h </w:instrText>
            </w:r>
            <w:r>
              <w:rPr>
                <w:noProof/>
                <w:webHidden/>
              </w:rPr>
            </w:r>
            <w:r>
              <w:rPr>
                <w:noProof/>
                <w:webHidden/>
              </w:rPr>
              <w:fldChar w:fldCharType="separate"/>
            </w:r>
            <w:r w:rsidR="008777B8">
              <w:rPr>
                <w:noProof/>
                <w:webHidden/>
              </w:rPr>
              <w:t>8</w:t>
            </w:r>
            <w:r>
              <w:rPr>
                <w:noProof/>
                <w:webHidden/>
              </w:rPr>
              <w:fldChar w:fldCharType="end"/>
            </w:r>
          </w:hyperlink>
        </w:p>
        <w:p w:rsidR="007120EB" w:rsidRDefault="007120EB">
          <w:pPr>
            <w:pStyle w:val="Inhopg2"/>
            <w:rPr>
              <w:rFonts w:eastAsiaTheme="minorEastAsia"/>
              <w:noProof/>
              <w:szCs w:val="22"/>
              <w:lang w:val="en-US" w:eastAsia="en-US"/>
            </w:rPr>
          </w:pPr>
          <w:hyperlink w:anchor="_Toc451712038" w:history="1">
            <w:r w:rsidRPr="0043439B">
              <w:rPr>
                <w:rStyle w:val="Hyperlink"/>
                <w:noProof/>
              </w:rPr>
              <w:t>1.10</w:t>
            </w:r>
            <w:r>
              <w:rPr>
                <w:rFonts w:eastAsiaTheme="minorEastAsia"/>
                <w:noProof/>
                <w:szCs w:val="22"/>
                <w:lang w:val="en-US" w:eastAsia="en-US"/>
              </w:rPr>
              <w:tab/>
            </w:r>
            <w:r w:rsidRPr="0043439B">
              <w:rPr>
                <w:rStyle w:val="Hyperlink"/>
                <w:noProof/>
              </w:rPr>
              <w:t>NOR gate flipflop</w:t>
            </w:r>
            <w:r>
              <w:rPr>
                <w:noProof/>
                <w:webHidden/>
              </w:rPr>
              <w:tab/>
            </w:r>
            <w:r>
              <w:rPr>
                <w:noProof/>
                <w:webHidden/>
              </w:rPr>
              <w:fldChar w:fldCharType="begin"/>
            </w:r>
            <w:r>
              <w:rPr>
                <w:noProof/>
                <w:webHidden/>
              </w:rPr>
              <w:instrText xml:space="preserve"> PAGEREF _Toc451712038 \h </w:instrText>
            </w:r>
            <w:r>
              <w:rPr>
                <w:noProof/>
                <w:webHidden/>
              </w:rPr>
            </w:r>
            <w:r>
              <w:rPr>
                <w:noProof/>
                <w:webHidden/>
              </w:rPr>
              <w:fldChar w:fldCharType="separate"/>
            </w:r>
            <w:r w:rsidR="008777B8">
              <w:rPr>
                <w:noProof/>
                <w:webHidden/>
              </w:rPr>
              <w:t>9</w:t>
            </w:r>
            <w:r>
              <w:rPr>
                <w:noProof/>
                <w:webHidden/>
              </w:rPr>
              <w:fldChar w:fldCharType="end"/>
            </w:r>
          </w:hyperlink>
        </w:p>
        <w:p w:rsidR="007120EB" w:rsidRDefault="007120EB">
          <w:pPr>
            <w:pStyle w:val="Inhopg2"/>
            <w:rPr>
              <w:rFonts w:eastAsiaTheme="minorEastAsia"/>
              <w:noProof/>
              <w:szCs w:val="22"/>
              <w:lang w:val="en-US" w:eastAsia="en-US"/>
            </w:rPr>
          </w:pPr>
          <w:hyperlink w:anchor="_Toc451712039" w:history="1">
            <w:r w:rsidRPr="0043439B">
              <w:rPr>
                <w:rStyle w:val="Hyperlink"/>
                <w:noProof/>
              </w:rPr>
              <w:t>1.11</w:t>
            </w:r>
            <w:r>
              <w:rPr>
                <w:rFonts w:eastAsiaTheme="minorEastAsia"/>
                <w:noProof/>
                <w:szCs w:val="22"/>
                <w:lang w:val="en-US" w:eastAsia="en-US"/>
              </w:rPr>
              <w:tab/>
            </w:r>
            <w:r w:rsidRPr="0043439B">
              <w:rPr>
                <w:rStyle w:val="Hyperlink"/>
                <w:noProof/>
              </w:rPr>
              <w:t>Supercap</w:t>
            </w:r>
            <w:r>
              <w:rPr>
                <w:noProof/>
                <w:webHidden/>
              </w:rPr>
              <w:tab/>
            </w:r>
            <w:r>
              <w:rPr>
                <w:noProof/>
                <w:webHidden/>
              </w:rPr>
              <w:fldChar w:fldCharType="begin"/>
            </w:r>
            <w:r>
              <w:rPr>
                <w:noProof/>
                <w:webHidden/>
              </w:rPr>
              <w:instrText xml:space="preserve"> PAGEREF _Toc451712039 \h </w:instrText>
            </w:r>
            <w:r>
              <w:rPr>
                <w:noProof/>
                <w:webHidden/>
              </w:rPr>
            </w:r>
            <w:r>
              <w:rPr>
                <w:noProof/>
                <w:webHidden/>
              </w:rPr>
              <w:fldChar w:fldCharType="separate"/>
            </w:r>
            <w:r w:rsidR="008777B8">
              <w:rPr>
                <w:noProof/>
                <w:webHidden/>
              </w:rPr>
              <w:t>9</w:t>
            </w:r>
            <w:r>
              <w:rPr>
                <w:noProof/>
                <w:webHidden/>
              </w:rPr>
              <w:fldChar w:fldCharType="end"/>
            </w:r>
          </w:hyperlink>
        </w:p>
        <w:p w:rsidR="007120EB" w:rsidRDefault="007120EB">
          <w:pPr>
            <w:pStyle w:val="Inhopg2"/>
            <w:rPr>
              <w:rFonts w:eastAsiaTheme="minorEastAsia"/>
              <w:noProof/>
              <w:szCs w:val="22"/>
              <w:lang w:val="en-US" w:eastAsia="en-US"/>
            </w:rPr>
          </w:pPr>
          <w:hyperlink w:anchor="_Toc451712040" w:history="1">
            <w:r w:rsidRPr="0043439B">
              <w:rPr>
                <w:rStyle w:val="Hyperlink"/>
                <w:noProof/>
              </w:rPr>
              <w:t>1.12</w:t>
            </w:r>
            <w:r>
              <w:rPr>
                <w:rFonts w:eastAsiaTheme="minorEastAsia"/>
                <w:noProof/>
                <w:szCs w:val="22"/>
                <w:lang w:val="en-US" w:eastAsia="en-US"/>
              </w:rPr>
              <w:tab/>
            </w:r>
            <w:r w:rsidRPr="0043439B">
              <w:rPr>
                <w:rStyle w:val="Hyperlink"/>
                <w:noProof/>
              </w:rPr>
              <w:t>WS2812 Leds</w:t>
            </w:r>
            <w:r>
              <w:rPr>
                <w:noProof/>
                <w:webHidden/>
              </w:rPr>
              <w:tab/>
            </w:r>
            <w:r>
              <w:rPr>
                <w:noProof/>
                <w:webHidden/>
              </w:rPr>
              <w:fldChar w:fldCharType="begin"/>
            </w:r>
            <w:r>
              <w:rPr>
                <w:noProof/>
                <w:webHidden/>
              </w:rPr>
              <w:instrText xml:space="preserve"> PAGEREF _Toc451712040 \h </w:instrText>
            </w:r>
            <w:r>
              <w:rPr>
                <w:noProof/>
                <w:webHidden/>
              </w:rPr>
            </w:r>
            <w:r>
              <w:rPr>
                <w:noProof/>
                <w:webHidden/>
              </w:rPr>
              <w:fldChar w:fldCharType="separate"/>
            </w:r>
            <w:r w:rsidR="008777B8">
              <w:rPr>
                <w:noProof/>
                <w:webHidden/>
              </w:rPr>
              <w:t>10</w:t>
            </w:r>
            <w:r>
              <w:rPr>
                <w:noProof/>
                <w:webHidden/>
              </w:rPr>
              <w:fldChar w:fldCharType="end"/>
            </w:r>
          </w:hyperlink>
        </w:p>
        <w:p w:rsidR="007120EB" w:rsidRDefault="007120EB">
          <w:pPr>
            <w:pStyle w:val="Inhopg2"/>
            <w:rPr>
              <w:rFonts w:eastAsiaTheme="minorEastAsia"/>
              <w:noProof/>
              <w:szCs w:val="22"/>
              <w:lang w:val="en-US" w:eastAsia="en-US"/>
            </w:rPr>
          </w:pPr>
          <w:hyperlink w:anchor="_Toc451712041" w:history="1">
            <w:r w:rsidRPr="0043439B">
              <w:rPr>
                <w:rStyle w:val="Hyperlink"/>
                <w:noProof/>
              </w:rPr>
              <w:t>1.13</w:t>
            </w:r>
            <w:r>
              <w:rPr>
                <w:rFonts w:eastAsiaTheme="minorEastAsia"/>
                <w:noProof/>
                <w:szCs w:val="22"/>
                <w:lang w:val="en-US" w:eastAsia="en-US"/>
              </w:rPr>
              <w:tab/>
            </w:r>
            <w:r w:rsidRPr="0043439B">
              <w:rPr>
                <w:rStyle w:val="Hyperlink"/>
                <w:noProof/>
              </w:rPr>
              <w:t>Het schema &amp; PCB</w:t>
            </w:r>
            <w:r>
              <w:rPr>
                <w:noProof/>
                <w:webHidden/>
              </w:rPr>
              <w:tab/>
            </w:r>
            <w:r>
              <w:rPr>
                <w:noProof/>
                <w:webHidden/>
              </w:rPr>
              <w:fldChar w:fldCharType="begin"/>
            </w:r>
            <w:r>
              <w:rPr>
                <w:noProof/>
                <w:webHidden/>
              </w:rPr>
              <w:instrText xml:space="preserve"> PAGEREF _Toc451712041 \h </w:instrText>
            </w:r>
            <w:r>
              <w:rPr>
                <w:noProof/>
                <w:webHidden/>
              </w:rPr>
            </w:r>
            <w:r>
              <w:rPr>
                <w:noProof/>
                <w:webHidden/>
              </w:rPr>
              <w:fldChar w:fldCharType="separate"/>
            </w:r>
            <w:r w:rsidR="008777B8">
              <w:rPr>
                <w:noProof/>
                <w:webHidden/>
              </w:rPr>
              <w:t>10</w:t>
            </w:r>
            <w:r>
              <w:rPr>
                <w:noProof/>
                <w:webHidden/>
              </w:rPr>
              <w:fldChar w:fldCharType="end"/>
            </w:r>
          </w:hyperlink>
        </w:p>
        <w:p w:rsidR="007120EB" w:rsidRDefault="007120EB">
          <w:pPr>
            <w:pStyle w:val="Inhopg1"/>
            <w:rPr>
              <w:rFonts w:eastAsiaTheme="minorEastAsia"/>
              <w:noProof/>
              <w:szCs w:val="22"/>
              <w:lang w:val="en-US" w:eastAsia="en-US"/>
            </w:rPr>
          </w:pPr>
          <w:hyperlink w:anchor="_Toc451712042" w:history="1">
            <w:r w:rsidRPr="0043439B">
              <w:rPr>
                <w:rStyle w:val="Hyperlink"/>
                <w:noProof/>
              </w:rPr>
              <w:t>2</w:t>
            </w:r>
            <w:r>
              <w:rPr>
                <w:rFonts w:eastAsiaTheme="minorEastAsia"/>
                <w:noProof/>
                <w:szCs w:val="22"/>
                <w:lang w:val="en-US" w:eastAsia="en-US"/>
              </w:rPr>
              <w:tab/>
            </w:r>
            <w:r w:rsidRPr="0043439B">
              <w:rPr>
                <w:rStyle w:val="Hyperlink"/>
                <w:noProof/>
              </w:rPr>
              <w:t>Software</w:t>
            </w:r>
            <w:r>
              <w:rPr>
                <w:noProof/>
                <w:webHidden/>
              </w:rPr>
              <w:tab/>
            </w:r>
            <w:r>
              <w:rPr>
                <w:noProof/>
                <w:webHidden/>
              </w:rPr>
              <w:fldChar w:fldCharType="begin"/>
            </w:r>
            <w:r>
              <w:rPr>
                <w:noProof/>
                <w:webHidden/>
              </w:rPr>
              <w:instrText xml:space="preserve"> PAGEREF _Toc451712042 \h </w:instrText>
            </w:r>
            <w:r>
              <w:rPr>
                <w:noProof/>
                <w:webHidden/>
              </w:rPr>
            </w:r>
            <w:r>
              <w:rPr>
                <w:noProof/>
                <w:webHidden/>
              </w:rPr>
              <w:fldChar w:fldCharType="separate"/>
            </w:r>
            <w:r w:rsidR="008777B8">
              <w:rPr>
                <w:noProof/>
                <w:webHidden/>
              </w:rPr>
              <w:t>11</w:t>
            </w:r>
            <w:r>
              <w:rPr>
                <w:noProof/>
                <w:webHidden/>
              </w:rPr>
              <w:fldChar w:fldCharType="end"/>
            </w:r>
          </w:hyperlink>
        </w:p>
        <w:p w:rsidR="007120EB" w:rsidRDefault="007120EB">
          <w:pPr>
            <w:pStyle w:val="Inhopg2"/>
            <w:rPr>
              <w:rFonts w:eastAsiaTheme="minorEastAsia"/>
              <w:noProof/>
              <w:szCs w:val="22"/>
              <w:lang w:val="en-US" w:eastAsia="en-US"/>
            </w:rPr>
          </w:pPr>
          <w:hyperlink w:anchor="_Toc451712043" w:history="1">
            <w:r w:rsidRPr="0043439B">
              <w:rPr>
                <w:rStyle w:val="Hyperlink"/>
                <w:noProof/>
              </w:rPr>
              <w:t>2.1</w:t>
            </w:r>
            <w:r>
              <w:rPr>
                <w:rFonts w:eastAsiaTheme="minorEastAsia"/>
                <w:noProof/>
                <w:szCs w:val="22"/>
                <w:lang w:val="en-US" w:eastAsia="en-US"/>
              </w:rPr>
              <w:tab/>
            </w:r>
            <w:r w:rsidRPr="0043439B">
              <w:rPr>
                <w:rStyle w:val="Hyperlink"/>
                <w:noProof/>
              </w:rPr>
              <w:t>De nodige drivers en initialisatiecode</w:t>
            </w:r>
            <w:r>
              <w:rPr>
                <w:noProof/>
                <w:webHidden/>
              </w:rPr>
              <w:tab/>
            </w:r>
            <w:r>
              <w:rPr>
                <w:noProof/>
                <w:webHidden/>
              </w:rPr>
              <w:fldChar w:fldCharType="begin"/>
            </w:r>
            <w:r>
              <w:rPr>
                <w:noProof/>
                <w:webHidden/>
              </w:rPr>
              <w:instrText xml:space="preserve"> PAGEREF _Toc451712043 \h </w:instrText>
            </w:r>
            <w:r>
              <w:rPr>
                <w:noProof/>
                <w:webHidden/>
              </w:rPr>
            </w:r>
            <w:r>
              <w:rPr>
                <w:noProof/>
                <w:webHidden/>
              </w:rPr>
              <w:fldChar w:fldCharType="separate"/>
            </w:r>
            <w:r w:rsidR="008777B8">
              <w:rPr>
                <w:noProof/>
                <w:webHidden/>
              </w:rPr>
              <w:t>11</w:t>
            </w:r>
            <w:r>
              <w:rPr>
                <w:noProof/>
                <w:webHidden/>
              </w:rPr>
              <w:fldChar w:fldCharType="end"/>
            </w:r>
          </w:hyperlink>
        </w:p>
        <w:p w:rsidR="007120EB" w:rsidRDefault="007120EB">
          <w:pPr>
            <w:pStyle w:val="Inhopg3"/>
            <w:rPr>
              <w:rFonts w:eastAsiaTheme="minorEastAsia"/>
              <w:noProof/>
              <w:szCs w:val="22"/>
              <w:lang w:val="en-US" w:eastAsia="en-US"/>
            </w:rPr>
          </w:pPr>
          <w:hyperlink w:anchor="_Toc451712044" w:history="1">
            <w:r w:rsidRPr="0043439B">
              <w:rPr>
                <w:rStyle w:val="Hyperlink"/>
                <w:noProof/>
              </w:rPr>
              <w:t>2.1.1</w:t>
            </w:r>
            <w:r>
              <w:rPr>
                <w:rFonts w:eastAsiaTheme="minorEastAsia"/>
                <w:noProof/>
                <w:szCs w:val="22"/>
                <w:lang w:val="en-US" w:eastAsia="en-US"/>
              </w:rPr>
              <w:tab/>
            </w:r>
            <w:r w:rsidRPr="0043439B">
              <w:rPr>
                <w:rStyle w:val="Hyperlink"/>
                <w:noProof/>
              </w:rPr>
              <w:t>Kernel-parameters en –modules</w:t>
            </w:r>
            <w:r>
              <w:rPr>
                <w:noProof/>
                <w:webHidden/>
              </w:rPr>
              <w:tab/>
            </w:r>
            <w:r>
              <w:rPr>
                <w:noProof/>
                <w:webHidden/>
              </w:rPr>
              <w:fldChar w:fldCharType="begin"/>
            </w:r>
            <w:r>
              <w:rPr>
                <w:noProof/>
                <w:webHidden/>
              </w:rPr>
              <w:instrText xml:space="preserve"> PAGEREF _Toc451712044 \h </w:instrText>
            </w:r>
            <w:r>
              <w:rPr>
                <w:noProof/>
                <w:webHidden/>
              </w:rPr>
            </w:r>
            <w:r>
              <w:rPr>
                <w:noProof/>
                <w:webHidden/>
              </w:rPr>
              <w:fldChar w:fldCharType="separate"/>
            </w:r>
            <w:r w:rsidR="008777B8">
              <w:rPr>
                <w:noProof/>
                <w:webHidden/>
              </w:rPr>
              <w:t>11</w:t>
            </w:r>
            <w:r>
              <w:rPr>
                <w:noProof/>
                <w:webHidden/>
              </w:rPr>
              <w:fldChar w:fldCharType="end"/>
            </w:r>
          </w:hyperlink>
        </w:p>
        <w:p w:rsidR="007120EB" w:rsidRDefault="007120EB">
          <w:pPr>
            <w:pStyle w:val="Inhopg3"/>
            <w:rPr>
              <w:rFonts w:eastAsiaTheme="minorEastAsia"/>
              <w:noProof/>
              <w:szCs w:val="22"/>
              <w:lang w:val="en-US" w:eastAsia="en-US"/>
            </w:rPr>
          </w:pPr>
          <w:hyperlink w:anchor="_Toc451712045" w:history="1">
            <w:r w:rsidRPr="0043439B">
              <w:rPr>
                <w:rStyle w:val="Hyperlink"/>
                <w:noProof/>
              </w:rPr>
              <w:t>2.1.2</w:t>
            </w:r>
            <w:r>
              <w:rPr>
                <w:rFonts w:eastAsiaTheme="minorEastAsia"/>
                <w:noProof/>
                <w:szCs w:val="22"/>
                <w:lang w:val="en-US" w:eastAsia="en-US"/>
              </w:rPr>
              <w:tab/>
            </w:r>
            <w:r w:rsidRPr="0043439B">
              <w:rPr>
                <w:rStyle w:val="Hyperlink"/>
                <w:noProof/>
              </w:rPr>
              <w:t>“.bash_profile”</w:t>
            </w:r>
            <w:r>
              <w:rPr>
                <w:noProof/>
                <w:webHidden/>
              </w:rPr>
              <w:tab/>
            </w:r>
            <w:r>
              <w:rPr>
                <w:noProof/>
                <w:webHidden/>
              </w:rPr>
              <w:fldChar w:fldCharType="begin"/>
            </w:r>
            <w:r>
              <w:rPr>
                <w:noProof/>
                <w:webHidden/>
              </w:rPr>
              <w:instrText xml:space="preserve"> PAGEREF _Toc451712045 \h </w:instrText>
            </w:r>
            <w:r>
              <w:rPr>
                <w:noProof/>
                <w:webHidden/>
              </w:rPr>
            </w:r>
            <w:r>
              <w:rPr>
                <w:noProof/>
                <w:webHidden/>
              </w:rPr>
              <w:fldChar w:fldCharType="separate"/>
            </w:r>
            <w:r w:rsidR="008777B8">
              <w:rPr>
                <w:noProof/>
                <w:webHidden/>
              </w:rPr>
              <w:t>11</w:t>
            </w:r>
            <w:r>
              <w:rPr>
                <w:noProof/>
                <w:webHidden/>
              </w:rPr>
              <w:fldChar w:fldCharType="end"/>
            </w:r>
          </w:hyperlink>
        </w:p>
        <w:p w:rsidR="007120EB" w:rsidRDefault="007120EB">
          <w:pPr>
            <w:pStyle w:val="Inhopg3"/>
            <w:rPr>
              <w:rFonts w:eastAsiaTheme="minorEastAsia"/>
              <w:noProof/>
              <w:szCs w:val="22"/>
              <w:lang w:val="en-US" w:eastAsia="en-US"/>
            </w:rPr>
          </w:pPr>
          <w:hyperlink w:anchor="_Toc451712046" w:history="1">
            <w:r w:rsidRPr="0043439B">
              <w:rPr>
                <w:rStyle w:val="Hyperlink"/>
                <w:noProof/>
              </w:rPr>
              <w:t>2.1.3</w:t>
            </w:r>
            <w:r>
              <w:rPr>
                <w:rFonts w:eastAsiaTheme="minorEastAsia"/>
                <w:noProof/>
                <w:szCs w:val="22"/>
                <w:lang w:val="en-US" w:eastAsia="en-US"/>
              </w:rPr>
              <w:tab/>
            </w:r>
            <w:r w:rsidRPr="0043439B">
              <w:rPr>
                <w:rStyle w:val="Hyperlink"/>
                <w:noProof/>
              </w:rPr>
              <w:t>Nginx</w:t>
            </w:r>
            <w:r>
              <w:rPr>
                <w:noProof/>
                <w:webHidden/>
              </w:rPr>
              <w:tab/>
            </w:r>
            <w:r>
              <w:rPr>
                <w:noProof/>
                <w:webHidden/>
              </w:rPr>
              <w:fldChar w:fldCharType="begin"/>
            </w:r>
            <w:r>
              <w:rPr>
                <w:noProof/>
                <w:webHidden/>
              </w:rPr>
              <w:instrText xml:space="preserve"> PAGEREF _Toc451712046 \h </w:instrText>
            </w:r>
            <w:r>
              <w:rPr>
                <w:noProof/>
                <w:webHidden/>
              </w:rPr>
            </w:r>
            <w:r>
              <w:rPr>
                <w:noProof/>
                <w:webHidden/>
              </w:rPr>
              <w:fldChar w:fldCharType="separate"/>
            </w:r>
            <w:r w:rsidR="008777B8">
              <w:rPr>
                <w:noProof/>
                <w:webHidden/>
              </w:rPr>
              <w:t>12</w:t>
            </w:r>
            <w:r>
              <w:rPr>
                <w:noProof/>
                <w:webHidden/>
              </w:rPr>
              <w:fldChar w:fldCharType="end"/>
            </w:r>
          </w:hyperlink>
        </w:p>
        <w:p w:rsidR="007120EB" w:rsidRDefault="007120EB">
          <w:pPr>
            <w:pStyle w:val="Inhopg2"/>
            <w:rPr>
              <w:rFonts w:eastAsiaTheme="minorEastAsia"/>
              <w:noProof/>
              <w:szCs w:val="22"/>
              <w:lang w:val="en-US" w:eastAsia="en-US"/>
            </w:rPr>
          </w:pPr>
          <w:hyperlink w:anchor="_Toc451712047" w:history="1">
            <w:r w:rsidRPr="0043439B">
              <w:rPr>
                <w:rStyle w:val="Hyperlink"/>
                <w:noProof/>
              </w:rPr>
              <w:t>2.2</w:t>
            </w:r>
            <w:r>
              <w:rPr>
                <w:rFonts w:eastAsiaTheme="minorEastAsia"/>
                <w:noProof/>
                <w:szCs w:val="22"/>
                <w:lang w:val="en-US" w:eastAsia="en-US"/>
              </w:rPr>
              <w:tab/>
            </w:r>
            <w:r w:rsidRPr="0043439B">
              <w:rPr>
                <w:rStyle w:val="Hyperlink"/>
                <w:noProof/>
              </w:rPr>
              <w:t>Het hoofdprogramma (app.py)</w:t>
            </w:r>
            <w:r>
              <w:rPr>
                <w:noProof/>
                <w:webHidden/>
              </w:rPr>
              <w:tab/>
            </w:r>
            <w:r>
              <w:rPr>
                <w:noProof/>
                <w:webHidden/>
              </w:rPr>
              <w:fldChar w:fldCharType="begin"/>
            </w:r>
            <w:r>
              <w:rPr>
                <w:noProof/>
                <w:webHidden/>
              </w:rPr>
              <w:instrText xml:space="preserve"> PAGEREF _Toc451712047 \h </w:instrText>
            </w:r>
            <w:r>
              <w:rPr>
                <w:noProof/>
                <w:webHidden/>
              </w:rPr>
            </w:r>
            <w:r>
              <w:rPr>
                <w:noProof/>
                <w:webHidden/>
              </w:rPr>
              <w:fldChar w:fldCharType="separate"/>
            </w:r>
            <w:r w:rsidR="008777B8">
              <w:rPr>
                <w:noProof/>
                <w:webHidden/>
              </w:rPr>
              <w:t>13</w:t>
            </w:r>
            <w:r>
              <w:rPr>
                <w:noProof/>
                <w:webHidden/>
              </w:rPr>
              <w:fldChar w:fldCharType="end"/>
            </w:r>
          </w:hyperlink>
        </w:p>
        <w:p w:rsidR="007120EB" w:rsidRDefault="007120EB">
          <w:pPr>
            <w:pStyle w:val="Inhopg3"/>
            <w:rPr>
              <w:rFonts w:eastAsiaTheme="minorEastAsia"/>
              <w:noProof/>
              <w:szCs w:val="22"/>
              <w:lang w:val="en-US" w:eastAsia="en-US"/>
            </w:rPr>
          </w:pPr>
          <w:hyperlink w:anchor="_Toc451712048" w:history="1">
            <w:r w:rsidRPr="0043439B">
              <w:rPr>
                <w:rStyle w:val="Hyperlink"/>
                <w:noProof/>
              </w:rPr>
              <w:t>2.2.1</w:t>
            </w:r>
            <w:r>
              <w:rPr>
                <w:rFonts w:eastAsiaTheme="minorEastAsia"/>
                <w:noProof/>
                <w:szCs w:val="22"/>
                <w:lang w:val="en-US" w:eastAsia="en-US"/>
              </w:rPr>
              <w:tab/>
            </w:r>
            <w:r w:rsidRPr="0043439B">
              <w:rPr>
                <w:rStyle w:val="Hyperlink"/>
                <w:noProof/>
              </w:rPr>
              <w:t>LCD aansturen</w:t>
            </w:r>
            <w:r>
              <w:rPr>
                <w:noProof/>
                <w:webHidden/>
              </w:rPr>
              <w:tab/>
            </w:r>
            <w:r>
              <w:rPr>
                <w:noProof/>
                <w:webHidden/>
              </w:rPr>
              <w:fldChar w:fldCharType="begin"/>
            </w:r>
            <w:r>
              <w:rPr>
                <w:noProof/>
                <w:webHidden/>
              </w:rPr>
              <w:instrText xml:space="preserve"> PAGEREF _Toc451712048 \h </w:instrText>
            </w:r>
            <w:r>
              <w:rPr>
                <w:noProof/>
                <w:webHidden/>
              </w:rPr>
            </w:r>
            <w:r>
              <w:rPr>
                <w:noProof/>
                <w:webHidden/>
              </w:rPr>
              <w:fldChar w:fldCharType="separate"/>
            </w:r>
            <w:r w:rsidR="008777B8">
              <w:rPr>
                <w:noProof/>
                <w:webHidden/>
              </w:rPr>
              <w:t>13</w:t>
            </w:r>
            <w:r>
              <w:rPr>
                <w:noProof/>
                <w:webHidden/>
              </w:rPr>
              <w:fldChar w:fldCharType="end"/>
            </w:r>
          </w:hyperlink>
        </w:p>
        <w:p w:rsidR="007120EB" w:rsidRDefault="007120EB">
          <w:pPr>
            <w:pStyle w:val="Inhopg3"/>
            <w:rPr>
              <w:rFonts w:eastAsiaTheme="minorEastAsia"/>
              <w:noProof/>
              <w:szCs w:val="22"/>
              <w:lang w:val="en-US" w:eastAsia="en-US"/>
            </w:rPr>
          </w:pPr>
          <w:hyperlink w:anchor="_Toc451712049" w:history="1">
            <w:r w:rsidRPr="0043439B">
              <w:rPr>
                <w:rStyle w:val="Hyperlink"/>
                <w:noProof/>
              </w:rPr>
              <w:t>2.2.2</w:t>
            </w:r>
            <w:r>
              <w:rPr>
                <w:rFonts w:eastAsiaTheme="minorEastAsia"/>
                <w:noProof/>
                <w:szCs w:val="22"/>
                <w:lang w:val="en-US" w:eastAsia="en-US"/>
              </w:rPr>
              <w:tab/>
            </w:r>
            <w:r w:rsidRPr="0043439B">
              <w:rPr>
                <w:rStyle w:val="Hyperlink"/>
                <w:noProof/>
              </w:rPr>
              <w:t>RTC aansturen</w:t>
            </w:r>
            <w:r>
              <w:rPr>
                <w:noProof/>
                <w:webHidden/>
              </w:rPr>
              <w:tab/>
            </w:r>
            <w:r>
              <w:rPr>
                <w:noProof/>
                <w:webHidden/>
              </w:rPr>
              <w:fldChar w:fldCharType="begin"/>
            </w:r>
            <w:r>
              <w:rPr>
                <w:noProof/>
                <w:webHidden/>
              </w:rPr>
              <w:instrText xml:space="preserve"> PAGEREF _Toc451712049 \h </w:instrText>
            </w:r>
            <w:r>
              <w:rPr>
                <w:noProof/>
                <w:webHidden/>
              </w:rPr>
            </w:r>
            <w:r>
              <w:rPr>
                <w:noProof/>
                <w:webHidden/>
              </w:rPr>
              <w:fldChar w:fldCharType="separate"/>
            </w:r>
            <w:r w:rsidR="008777B8">
              <w:rPr>
                <w:noProof/>
                <w:webHidden/>
              </w:rPr>
              <w:t>13</w:t>
            </w:r>
            <w:r>
              <w:rPr>
                <w:noProof/>
                <w:webHidden/>
              </w:rPr>
              <w:fldChar w:fldCharType="end"/>
            </w:r>
          </w:hyperlink>
        </w:p>
        <w:p w:rsidR="007120EB" w:rsidRDefault="007120EB">
          <w:pPr>
            <w:pStyle w:val="Inhopg3"/>
            <w:rPr>
              <w:rFonts w:eastAsiaTheme="minorEastAsia"/>
              <w:noProof/>
              <w:szCs w:val="22"/>
              <w:lang w:val="en-US" w:eastAsia="en-US"/>
            </w:rPr>
          </w:pPr>
          <w:hyperlink w:anchor="_Toc451712050" w:history="1">
            <w:r w:rsidRPr="0043439B">
              <w:rPr>
                <w:rStyle w:val="Hyperlink"/>
                <w:noProof/>
              </w:rPr>
              <w:t>2.2.3</w:t>
            </w:r>
            <w:r>
              <w:rPr>
                <w:rFonts w:eastAsiaTheme="minorEastAsia"/>
                <w:noProof/>
                <w:szCs w:val="22"/>
                <w:lang w:val="en-US" w:eastAsia="en-US"/>
              </w:rPr>
              <w:tab/>
            </w:r>
            <w:r w:rsidRPr="0043439B">
              <w:rPr>
                <w:rStyle w:val="Hyperlink"/>
                <w:noProof/>
              </w:rPr>
              <w:t>Google Calendar</w:t>
            </w:r>
            <w:r>
              <w:rPr>
                <w:noProof/>
                <w:webHidden/>
              </w:rPr>
              <w:tab/>
            </w:r>
            <w:r>
              <w:rPr>
                <w:noProof/>
                <w:webHidden/>
              </w:rPr>
              <w:fldChar w:fldCharType="begin"/>
            </w:r>
            <w:r>
              <w:rPr>
                <w:noProof/>
                <w:webHidden/>
              </w:rPr>
              <w:instrText xml:space="preserve"> PAGEREF _Toc451712050 \h </w:instrText>
            </w:r>
            <w:r>
              <w:rPr>
                <w:noProof/>
                <w:webHidden/>
              </w:rPr>
            </w:r>
            <w:r>
              <w:rPr>
                <w:noProof/>
                <w:webHidden/>
              </w:rPr>
              <w:fldChar w:fldCharType="separate"/>
            </w:r>
            <w:r w:rsidR="008777B8">
              <w:rPr>
                <w:noProof/>
                <w:webHidden/>
              </w:rPr>
              <w:t>15</w:t>
            </w:r>
            <w:r>
              <w:rPr>
                <w:noProof/>
                <w:webHidden/>
              </w:rPr>
              <w:fldChar w:fldCharType="end"/>
            </w:r>
          </w:hyperlink>
        </w:p>
        <w:p w:rsidR="007120EB" w:rsidRDefault="007120EB">
          <w:pPr>
            <w:pStyle w:val="Inhopg3"/>
            <w:rPr>
              <w:rFonts w:eastAsiaTheme="minorEastAsia"/>
              <w:noProof/>
              <w:szCs w:val="22"/>
              <w:lang w:val="en-US" w:eastAsia="en-US"/>
            </w:rPr>
          </w:pPr>
          <w:hyperlink w:anchor="_Toc451712051" w:history="1">
            <w:r w:rsidRPr="0043439B">
              <w:rPr>
                <w:rStyle w:val="Hyperlink"/>
                <w:noProof/>
                <w:lang w:val="en-US"/>
              </w:rPr>
              <w:t>2.2.4</w:t>
            </w:r>
            <w:r>
              <w:rPr>
                <w:rFonts w:eastAsiaTheme="minorEastAsia"/>
                <w:noProof/>
                <w:szCs w:val="22"/>
                <w:lang w:val="en-US" w:eastAsia="en-US"/>
              </w:rPr>
              <w:tab/>
            </w:r>
            <w:r w:rsidRPr="0043439B">
              <w:rPr>
                <w:rStyle w:val="Hyperlink"/>
                <w:noProof/>
                <w:lang w:val="en-US"/>
              </w:rPr>
              <w:t>Flask (Web interface API)</w:t>
            </w:r>
            <w:r>
              <w:rPr>
                <w:noProof/>
                <w:webHidden/>
              </w:rPr>
              <w:tab/>
            </w:r>
            <w:r>
              <w:rPr>
                <w:noProof/>
                <w:webHidden/>
              </w:rPr>
              <w:fldChar w:fldCharType="begin"/>
            </w:r>
            <w:r>
              <w:rPr>
                <w:noProof/>
                <w:webHidden/>
              </w:rPr>
              <w:instrText xml:space="preserve"> PAGEREF _Toc451712051 \h </w:instrText>
            </w:r>
            <w:r>
              <w:rPr>
                <w:noProof/>
                <w:webHidden/>
              </w:rPr>
            </w:r>
            <w:r>
              <w:rPr>
                <w:noProof/>
                <w:webHidden/>
              </w:rPr>
              <w:fldChar w:fldCharType="separate"/>
            </w:r>
            <w:r w:rsidR="008777B8">
              <w:rPr>
                <w:noProof/>
                <w:webHidden/>
              </w:rPr>
              <w:t>16</w:t>
            </w:r>
            <w:r>
              <w:rPr>
                <w:noProof/>
                <w:webHidden/>
              </w:rPr>
              <w:fldChar w:fldCharType="end"/>
            </w:r>
          </w:hyperlink>
        </w:p>
        <w:p w:rsidR="007120EB" w:rsidRDefault="007120EB">
          <w:pPr>
            <w:pStyle w:val="Inhopg3"/>
            <w:rPr>
              <w:rFonts w:eastAsiaTheme="minorEastAsia"/>
              <w:noProof/>
              <w:szCs w:val="22"/>
              <w:lang w:val="en-US" w:eastAsia="en-US"/>
            </w:rPr>
          </w:pPr>
          <w:hyperlink w:anchor="_Toc451712052" w:history="1">
            <w:r w:rsidRPr="0043439B">
              <w:rPr>
                <w:rStyle w:val="Hyperlink"/>
                <w:noProof/>
              </w:rPr>
              <w:t>2.2.5</w:t>
            </w:r>
            <w:r>
              <w:rPr>
                <w:rFonts w:eastAsiaTheme="minorEastAsia"/>
                <w:noProof/>
                <w:szCs w:val="22"/>
                <w:lang w:val="en-US" w:eastAsia="en-US"/>
              </w:rPr>
              <w:tab/>
            </w:r>
            <w:r w:rsidRPr="0043439B">
              <w:rPr>
                <w:rStyle w:val="Hyperlink"/>
                <w:noProof/>
              </w:rPr>
              <w:t>Netwerk en acces point</w:t>
            </w:r>
            <w:r>
              <w:rPr>
                <w:noProof/>
                <w:webHidden/>
              </w:rPr>
              <w:tab/>
            </w:r>
            <w:r>
              <w:rPr>
                <w:noProof/>
                <w:webHidden/>
              </w:rPr>
              <w:fldChar w:fldCharType="begin"/>
            </w:r>
            <w:r>
              <w:rPr>
                <w:noProof/>
                <w:webHidden/>
              </w:rPr>
              <w:instrText xml:space="preserve"> PAGEREF _Toc451712052 \h </w:instrText>
            </w:r>
            <w:r>
              <w:rPr>
                <w:noProof/>
                <w:webHidden/>
              </w:rPr>
            </w:r>
            <w:r>
              <w:rPr>
                <w:noProof/>
                <w:webHidden/>
              </w:rPr>
              <w:fldChar w:fldCharType="separate"/>
            </w:r>
            <w:r w:rsidR="008777B8">
              <w:rPr>
                <w:noProof/>
                <w:webHidden/>
              </w:rPr>
              <w:t>17</w:t>
            </w:r>
            <w:r>
              <w:rPr>
                <w:noProof/>
                <w:webHidden/>
              </w:rPr>
              <w:fldChar w:fldCharType="end"/>
            </w:r>
          </w:hyperlink>
        </w:p>
        <w:p w:rsidR="007120EB" w:rsidRDefault="007120EB">
          <w:pPr>
            <w:pStyle w:val="Inhopg3"/>
            <w:rPr>
              <w:rFonts w:eastAsiaTheme="minorEastAsia"/>
              <w:noProof/>
              <w:szCs w:val="22"/>
              <w:lang w:val="en-US" w:eastAsia="en-US"/>
            </w:rPr>
          </w:pPr>
          <w:hyperlink w:anchor="_Toc451712053" w:history="1">
            <w:r w:rsidRPr="0043439B">
              <w:rPr>
                <w:rStyle w:val="Hyperlink"/>
                <w:noProof/>
              </w:rPr>
              <w:t>2.2.6</w:t>
            </w:r>
            <w:r>
              <w:rPr>
                <w:rFonts w:eastAsiaTheme="minorEastAsia"/>
                <w:noProof/>
                <w:szCs w:val="22"/>
                <w:lang w:val="en-US" w:eastAsia="en-US"/>
              </w:rPr>
              <w:tab/>
            </w:r>
            <w:r w:rsidRPr="0043439B">
              <w:rPr>
                <w:rStyle w:val="Hyperlink"/>
                <w:noProof/>
              </w:rPr>
              <w:t>Rotary encoder</w:t>
            </w:r>
            <w:r>
              <w:rPr>
                <w:noProof/>
                <w:webHidden/>
              </w:rPr>
              <w:tab/>
            </w:r>
            <w:r>
              <w:rPr>
                <w:noProof/>
                <w:webHidden/>
              </w:rPr>
              <w:fldChar w:fldCharType="begin"/>
            </w:r>
            <w:r>
              <w:rPr>
                <w:noProof/>
                <w:webHidden/>
              </w:rPr>
              <w:instrText xml:space="preserve"> PAGEREF _Toc451712053 \h </w:instrText>
            </w:r>
            <w:r>
              <w:rPr>
                <w:noProof/>
                <w:webHidden/>
              </w:rPr>
            </w:r>
            <w:r>
              <w:rPr>
                <w:noProof/>
                <w:webHidden/>
              </w:rPr>
              <w:fldChar w:fldCharType="separate"/>
            </w:r>
            <w:r w:rsidR="008777B8">
              <w:rPr>
                <w:noProof/>
                <w:webHidden/>
              </w:rPr>
              <w:t>17</w:t>
            </w:r>
            <w:r>
              <w:rPr>
                <w:noProof/>
                <w:webHidden/>
              </w:rPr>
              <w:fldChar w:fldCharType="end"/>
            </w:r>
          </w:hyperlink>
        </w:p>
        <w:p w:rsidR="007120EB" w:rsidRDefault="007120EB">
          <w:pPr>
            <w:pStyle w:val="Inhopg3"/>
            <w:rPr>
              <w:rFonts w:eastAsiaTheme="minorEastAsia"/>
              <w:noProof/>
              <w:szCs w:val="22"/>
              <w:lang w:val="en-US" w:eastAsia="en-US"/>
            </w:rPr>
          </w:pPr>
          <w:hyperlink w:anchor="_Toc451712054" w:history="1">
            <w:r w:rsidRPr="0043439B">
              <w:rPr>
                <w:rStyle w:val="Hyperlink"/>
                <w:noProof/>
              </w:rPr>
              <w:t>2.2.7</w:t>
            </w:r>
            <w:r>
              <w:rPr>
                <w:rFonts w:eastAsiaTheme="minorEastAsia"/>
                <w:noProof/>
                <w:szCs w:val="22"/>
                <w:lang w:val="en-US" w:eastAsia="en-US"/>
              </w:rPr>
              <w:tab/>
            </w:r>
            <w:r w:rsidRPr="0043439B">
              <w:rPr>
                <w:rStyle w:val="Hyperlink"/>
                <w:noProof/>
              </w:rPr>
              <w:t>Alarm/muziek</w:t>
            </w:r>
            <w:r>
              <w:rPr>
                <w:noProof/>
                <w:webHidden/>
              </w:rPr>
              <w:tab/>
            </w:r>
            <w:r>
              <w:rPr>
                <w:noProof/>
                <w:webHidden/>
              </w:rPr>
              <w:fldChar w:fldCharType="begin"/>
            </w:r>
            <w:r>
              <w:rPr>
                <w:noProof/>
                <w:webHidden/>
              </w:rPr>
              <w:instrText xml:space="preserve"> PAGEREF _Toc451712054 \h </w:instrText>
            </w:r>
            <w:r>
              <w:rPr>
                <w:noProof/>
                <w:webHidden/>
              </w:rPr>
            </w:r>
            <w:r>
              <w:rPr>
                <w:noProof/>
                <w:webHidden/>
              </w:rPr>
              <w:fldChar w:fldCharType="separate"/>
            </w:r>
            <w:r w:rsidR="008777B8">
              <w:rPr>
                <w:noProof/>
                <w:webHidden/>
              </w:rPr>
              <w:t>18</w:t>
            </w:r>
            <w:r>
              <w:rPr>
                <w:noProof/>
                <w:webHidden/>
              </w:rPr>
              <w:fldChar w:fldCharType="end"/>
            </w:r>
          </w:hyperlink>
        </w:p>
        <w:p w:rsidR="007120EB" w:rsidRDefault="007120EB">
          <w:pPr>
            <w:pStyle w:val="Inhopg3"/>
            <w:rPr>
              <w:rFonts w:eastAsiaTheme="minorEastAsia"/>
              <w:noProof/>
              <w:szCs w:val="22"/>
              <w:lang w:val="en-US" w:eastAsia="en-US"/>
            </w:rPr>
          </w:pPr>
          <w:hyperlink w:anchor="_Toc451712055" w:history="1">
            <w:r w:rsidRPr="0043439B">
              <w:rPr>
                <w:rStyle w:val="Hyperlink"/>
                <w:noProof/>
              </w:rPr>
              <w:t>2.2.8</w:t>
            </w:r>
            <w:r>
              <w:rPr>
                <w:rFonts w:eastAsiaTheme="minorEastAsia"/>
                <w:noProof/>
                <w:szCs w:val="22"/>
                <w:lang w:val="en-US" w:eastAsia="en-US"/>
              </w:rPr>
              <w:tab/>
            </w:r>
            <w:r w:rsidRPr="0043439B">
              <w:rPr>
                <w:rStyle w:val="Hyperlink"/>
                <w:noProof/>
              </w:rPr>
              <w:t>Web interface</w:t>
            </w:r>
            <w:r>
              <w:rPr>
                <w:noProof/>
                <w:webHidden/>
              </w:rPr>
              <w:tab/>
            </w:r>
            <w:r>
              <w:rPr>
                <w:noProof/>
                <w:webHidden/>
              </w:rPr>
              <w:fldChar w:fldCharType="begin"/>
            </w:r>
            <w:r>
              <w:rPr>
                <w:noProof/>
                <w:webHidden/>
              </w:rPr>
              <w:instrText xml:space="preserve"> PAGEREF _Toc451712055 \h </w:instrText>
            </w:r>
            <w:r>
              <w:rPr>
                <w:noProof/>
                <w:webHidden/>
              </w:rPr>
            </w:r>
            <w:r>
              <w:rPr>
                <w:noProof/>
                <w:webHidden/>
              </w:rPr>
              <w:fldChar w:fldCharType="separate"/>
            </w:r>
            <w:r w:rsidR="008777B8">
              <w:rPr>
                <w:noProof/>
                <w:webHidden/>
              </w:rPr>
              <w:t>18</w:t>
            </w:r>
            <w:r>
              <w:rPr>
                <w:noProof/>
                <w:webHidden/>
              </w:rPr>
              <w:fldChar w:fldCharType="end"/>
            </w:r>
          </w:hyperlink>
        </w:p>
        <w:p w:rsidR="007120EB" w:rsidRDefault="007120EB">
          <w:pPr>
            <w:pStyle w:val="Inhopg1"/>
            <w:rPr>
              <w:rFonts w:eastAsiaTheme="minorEastAsia"/>
              <w:noProof/>
              <w:szCs w:val="22"/>
              <w:lang w:val="en-US" w:eastAsia="en-US"/>
            </w:rPr>
          </w:pPr>
          <w:hyperlink w:anchor="_Toc451712056" w:history="1">
            <w:r w:rsidRPr="0043439B">
              <w:rPr>
                <w:rStyle w:val="Hyperlink"/>
                <w:noProof/>
              </w:rPr>
              <w:t>3</w:t>
            </w:r>
            <w:r>
              <w:rPr>
                <w:rFonts w:eastAsiaTheme="minorEastAsia"/>
                <w:noProof/>
                <w:szCs w:val="22"/>
                <w:lang w:val="en-US" w:eastAsia="en-US"/>
              </w:rPr>
              <w:tab/>
            </w:r>
            <w:r w:rsidRPr="0043439B">
              <w:rPr>
                <w:rStyle w:val="Hyperlink"/>
                <w:noProof/>
              </w:rPr>
              <w:t>Budget/kostenraming</w:t>
            </w:r>
            <w:r>
              <w:rPr>
                <w:noProof/>
                <w:webHidden/>
              </w:rPr>
              <w:tab/>
            </w:r>
            <w:r>
              <w:rPr>
                <w:noProof/>
                <w:webHidden/>
              </w:rPr>
              <w:fldChar w:fldCharType="begin"/>
            </w:r>
            <w:r>
              <w:rPr>
                <w:noProof/>
                <w:webHidden/>
              </w:rPr>
              <w:instrText xml:space="preserve"> PAGEREF _Toc451712056 \h </w:instrText>
            </w:r>
            <w:r>
              <w:rPr>
                <w:noProof/>
                <w:webHidden/>
              </w:rPr>
            </w:r>
            <w:r>
              <w:rPr>
                <w:noProof/>
                <w:webHidden/>
              </w:rPr>
              <w:fldChar w:fldCharType="separate"/>
            </w:r>
            <w:r w:rsidR="008777B8">
              <w:rPr>
                <w:noProof/>
                <w:webHidden/>
              </w:rPr>
              <w:t>19</w:t>
            </w:r>
            <w:r>
              <w:rPr>
                <w:noProof/>
                <w:webHidden/>
              </w:rPr>
              <w:fldChar w:fldCharType="end"/>
            </w:r>
          </w:hyperlink>
        </w:p>
        <w:p w:rsidR="007120EB" w:rsidRDefault="007120EB">
          <w:pPr>
            <w:pStyle w:val="Inhopg1"/>
            <w:rPr>
              <w:rFonts w:eastAsiaTheme="minorEastAsia"/>
              <w:noProof/>
              <w:szCs w:val="22"/>
              <w:lang w:val="en-US" w:eastAsia="en-US"/>
            </w:rPr>
          </w:pPr>
          <w:hyperlink w:anchor="_Toc451712057" w:history="1">
            <w:r w:rsidRPr="0043439B">
              <w:rPr>
                <w:rStyle w:val="Hyperlink"/>
                <w:noProof/>
              </w:rPr>
              <w:t>4</w:t>
            </w:r>
            <w:r>
              <w:rPr>
                <w:rFonts w:eastAsiaTheme="minorEastAsia"/>
                <w:noProof/>
                <w:szCs w:val="22"/>
                <w:lang w:val="en-US" w:eastAsia="en-US"/>
              </w:rPr>
              <w:tab/>
            </w:r>
            <w:r w:rsidRPr="0043439B">
              <w:rPr>
                <w:rStyle w:val="Hyperlink"/>
                <w:noProof/>
              </w:rPr>
              <w:t>Besluit</w:t>
            </w:r>
            <w:r>
              <w:rPr>
                <w:noProof/>
                <w:webHidden/>
              </w:rPr>
              <w:tab/>
            </w:r>
            <w:r>
              <w:rPr>
                <w:noProof/>
                <w:webHidden/>
              </w:rPr>
              <w:fldChar w:fldCharType="begin"/>
            </w:r>
            <w:r>
              <w:rPr>
                <w:noProof/>
                <w:webHidden/>
              </w:rPr>
              <w:instrText xml:space="preserve"> PAGEREF _Toc451712057 \h </w:instrText>
            </w:r>
            <w:r>
              <w:rPr>
                <w:noProof/>
                <w:webHidden/>
              </w:rPr>
            </w:r>
            <w:r>
              <w:rPr>
                <w:noProof/>
                <w:webHidden/>
              </w:rPr>
              <w:fldChar w:fldCharType="separate"/>
            </w:r>
            <w:r w:rsidR="008777B8">
              <w:rPr>
                <w:noProof/>
                <w:webHidden/>
              </w:rPr>
              <w:t>20</w:t>
            </w:r>
            <w:r>
              <w:rPr>
                <w:noProof/>
                <w:webHidden/>
              </w:rPr>
              <w:fldChar w:fldCharType="end"/>
            </w:r>
          </w:hyperlink>
        </w:p>
        <w:p w:rsidR="007120EB" w:rsidRDefault="007120EB">
          <w:pPr>
            <w:pStyle w:val="Inhopg1"/>
            <w:rPr>
              <w:rFonts w:eastAsiaTheme="minorEastAsia"/>
              <w:noProof/>
              <w:szCs w:val="22"/>
              <w:lang w:val="en-US" w:eastAsia="en-US"/>
            </w:rPr>
          </w:pPr>
          <w:hyperlink w:anchor="_Toc451712058" w:history="1">
            <w:r w:rsidRPr="0043439B">
              <w:rPr>
                <w:rStyle w:val="Hyperlink"/>
                <w:noProof/>
              </w:rPr>
              <w:t>5</w:t>
            </w:r>
            <w:r>
              <w:rPr>
                <w:rFonts w:eastAsiaTheme="minorEastAsia"/>
                <w:noProof/>
                <w:szCs w:val="22"/>
                <w:lang w:val="en-US" w:eastAsia="en-US"/>
              </w:rPr>
              <w:tab/>
            </w:r>
            <w:r w:rsidRPr="0043439B">
              <w:rPr>
                <w:rStyle w:val="Hyperlink"/>
                <w:noProof/>
              </w:rPr>
              <w:t>Bijlagen</w:t>
            </w:r>
            <w:r>
              <w:rPr>
                <w:noProof/>
                <w:webHidden/>
              </w:rPr>
              <w:tab/>
            </w:r>
            <w:r>
              <w:rPr>
                <w:noProof/>
                <w:webHidden/>
              </w:rPr>
              <w:fldChar w:fldCharType="begin"/>
            </w:r>
            <w:r>
              <w:rPr>
                <w:noProof/>
                <w:webHidden/>
              </w:rPr>
              <w:instrText xml:space="preserve"> PAGEREF _Toc451712058 \h </w:instrText>
            </w:r>
            <w:r>
              <w:rPr>
                <w:noProof/>
                <w:webHidden/>
              </w:rPr>
            </w:r>
            <w:r>
              <w:rPr>
                <w:noProof/>
                <w:webHidden/>
              </w:rPr>
              <w:fldChar w:fldCharType="separate"/>
            </w:r>
            <w:r w:rsidR="008777B8">
              <w:rPr>
                <w:noProof/>
                <w:webHidden/>
              </w:rPr>
              <w:t>21</w:t>
            </w:r>
            <w:r>
              <w:rPr>
                <w:noProof/>
                <w:webHidden/>
              </w:rPr>
              <w:fldChar w:fldCharType="end"/>
            </w:r>
          </w:hyperlink>
        </w:p>
        <w:p w:rsidR="007120EB" w:rsidRDefault="007120EB">
          <w:pPr>
            <w:pStyle w:val="Inhopg2"/>
            <w:rPr>
              <w:rFonts w:eastAsiaTheme="minorEastAsia"/>
              <w:noProof/>
              <w:szCs w:val="22"/>
              <w:lang w:val="en-US" w:eastAsia="en-US"/>
            </w:rPr>
          </w:pPr>
          <w:hyperlink w:anchor="_Toc451712059" w:history="1">
            <w:r w:rsidRPr="0043439B">
              <w:rPr>
                <w:rStyle w:val="Hyperlink"/>
                <w:noProof/>
              </w:rPr>
              <w:t>5.1</w:t>
            </w:r>
            <w:r>
              <w:rPr>
                <w:rFonts w:eastAsiaTheme="minorEastAsia"/>
                <w:noProof/>
                <w:szCs w:val="22"/>
                <w:lang w:val="en-US" w:eastAsia="en-US"/>
              </w:rPr>
              <w:tab/>
            </w:r>
            <w:r w:rsidRPr="0043439B">
              <w:rPr>
                <w:rStyle w:val="Hyperlink"/>
                <w:noProof/>
              </w:rPr>
              <w:t>Schema’s &amp; Lay-out printplaat</w:t>
            </w:r>
            <w:r>
              <w:rPr>
                <w:noProof/>
                <w:webHidden/>
              </w:rPr>
              <w:tab/>
            </w:r>
            <w:r>
              <w:rPr>
                <w:noProof/>
                <w:webHidden/>
              </w:rPr>
              <w:fldChar w:fldCharType="begin"/>
            </w:r>
            <w:r>
              <w:rPr>
                <w:noProof/>
                <w:webHidden/>
              </w:rPr>
              <w:instrText xml:space="preserve"> PAGEREF _Toc451712059 \h </w:instrText>
            </w:r>
            <w:r>
              <w:rPr>
                <w:noProof/>
                <w:webHidden/>
              </w:rPr>
            </w:r>
            <w:r>
              <w:rPr>
                <w:noProof/>
                <w:webHidden/>
              </w:rPr>
              <w:fldChar w:fldCharType="separate"/>
            </w:r>
            <w:r w:rsidR="008777B8">
              <w:rPr>
                <w:noProof/>
                <w:webHidden/>
              </w:rPr>
              <w:t>21</w:t>
            </w:r>
            <w:r>
              <w:rPr>
                <w:noProof/>
                <w:webHidden/>
              </w:rPr>
              <w:fldChar w:fldCharType="end"/>
            </w:r>
          </w:hyperlink>
        </w:p>
        <w:p w:rsidR="007120EB" w:rsidRDefault="007120EB">
          <w:pPr>
            <w:pStyle w:val="Inhopg3"/>
            <w:rPr>
              <w:rFonts w:eastAsiaTheme="minorEastAsia"/>
              <w:noProof/>
              <w:szCs w:val="22"/>
              <w:lang w:val="en-US" w:eastAsia="en-US"/>
            </w:rPr>
          </w:pPr>
          <w:hyperlink w:anchor="_Toc451712060" w:history="1">
            <w:r w:rsidRPr="0043439B">
              <w:rPr>
                <w:rStyle w:val="Hyperlink"/>
                <w:noProof/>
              </w:rPr>
              <w:t>5.1.1</w:t>
            </w:r>
            <w:r>
              <w:rPr>
                <w:rFonts w:eastAsiaTheme="minorEastAsia"/>
                <w:noProof/>
                <w:szCs w:val="22"/>
                <w:lang w:val="en-US" w:eastAsia="en-US"/>
              </w:rPr>
              <w:tab/>
            </w:r>
            <w:r w:rsidRPr="0043439B">
              <w:rPr>
                <w:rStyle w:val="Hyperlink"/>
                <w:noProof/>
              </w:rPr>
              <w:t>De schema’s</w:t>
            </w:r>
            <w:r>
              <w:rPr>
                <w:noProof/>
                <w:webHidden/>
              </w:rPr>
              <w:tab/>
            </w:r>
            <w:r>
              <w:rPr>
                <w:noProof/>
                <w:webHidden/>
              </w:rPr>
              <w:fldChar w:fldCharType="begin"/>
            </w:r>
            <w:r>
              <w:rPr>
                <w:noProof/>
                <w:webHidden/>
              </w:rPr>
              <w:instrText xml:space="preserve"> PAGEREF _Toc451712060 \h </w:instrText>
            </w:r>
            <w:r>
              <w:rPr>
                <w:noProof/>
                <w:webHidden/>
              </w:rPr>
            </w:r>
            <w:r>
              <w:rPr>
                <w:noProof/>
                <w:webHidden/>
              </w:rPr>
              <w:fldChar w:fldCharType="separate"/>
            </w:r>
            <w:r w:rsidR="008777B8">
              <w:rPr>
                <w:noProof/>
                <w:webHidden/>
              </w:rPr>
              <w:t>21</w:t>
            </w:r>
            <w:r>
              <w:rPr>
                <w:noProof/>
                <w:webHidden/>
              </w:rPr>
              <w:fldChar w:fldCharType="end"/>
            </w:r>
          </w:hyperlink>
        </w:p>
        <w:p w:rsidR="007120EB" w:rsidRDefault="007120EB">
          <w:pPr>
            <w:pStyle w:val="Inhopg3"/>
            <w:rPr>
              <w:rFonts w:eastAsiaTheme="minorEastAsia"/>
              <w:noProof/>
              <w:szCs w:val="22"/>
              <w:lang w:val="en-US" w:eastAsia="en-US"/>
            </w:rPr>
          </w:pPr>
          <w:hyperlink w:anchor="_Toc451712061" w:history="1">
            <w:r w:rsidRPr="0043439B">
              <w:rPr>
                <w:rStyle w:val="Hyperlink"/>
                <w:noProof/>
              </w:rPr>
              <w:t>5.1.2</w:t>
            </w:r>
            <w:r>
              <w:rPr>
                <w:rFonts w:eastAsiaTheme="minorEastAsia"/>
                <w:noProof/>
                <w:szCs w:val="22"/>
                <w:lang w:val="en-US" w:eastAsia="en-US"/>
              </w:rPr>
              <w:tab/>
            </w:r>
            <w:r w:rsidRPr="0043439B">
              <w:rPr>
                <w:rStyle w:val="Hyperlink"/>
                <w:noProof/>
              </w:rPr>
              <w:t>De printplaat</w:t>
            </w:r>
            <w:r>
              <w:rPr>
                <w:noProof/>
                <w:webHidden/>
              </w:rPr>
              <w:tab/>
            </w:r>
            <w:r>
              <w:rPr>
                <w:noProof/>
                <w:webHidden/>
              </w:rPr>
              <w:fldChar w:fldCharType="begin"/>
            </w:r>
            <w:r>
              <w:rPr>
                <w:noProof/>
                <w:webHidden/>
              </w:rPr>
              <w:instrText xml:space="preserve"> PAGEREF _Toc451712061 \h </w:instrText>
            </w:r>
            <w:r>
              <w:rPr>
                <w:noProof/>
                <w:webHidden/>
              </w:rPr>
            </w:r>
            <w:r>
              <w:rPr>
                <w:noProof/>
                <w:webHidden/>
              </w:rPr>
              <w:fldChar w:fldCharType="separate"/>
            </w:r>
            <w:r w:rsidR="008777B8">
              <w:rPr>
                <w:noProof/>
                <w:webHidden/>
              </w:rPr>
              <w:t>23</w:t>
            </w:r>
            <w:r>
              <w:rPr>
                <w:noProof/>
                <w:webHidden/>
              </w:rPr>
              <w:fldChar w:fldCharType="end"/>
            </w:r>
          </w:hyperlink>
        </w:p>
        <w:p w:rsidR="007120EB" w:rsidRDefault="007120EB">
          <w:pPr>
            <w:pStyle w:val="Inhopg2"/>
            <w:rPr>
              <w:rFonts w:eastAsiaTheme="minorEastAsia"/>
              <w:noProof/>
              <w:szCs w:val="22"/>
              <w:lang w:val="en-US" w:eastAsia="en-US"/>
            </w:rPr>
          </w:pPr>
          <w:hyperlink w:anchor="_Toc451712062" w:history="1">
            <w:r w:rsidRPr="0043439B">
              <w:rPr>
                <w:rStyle w:val="Hyperlink"/>
                <w:noProof/>
              </w:rPr>
              <w:t>5.2</w:t>
            </w:r>
            <w:r>
              <w:rPr>
                <w:rFonts w:eastAsiaTheme="minorEastAsia"/>
                <w:noProof/>
                <w:szCs w:val="22"/>
                <w:lang w:val="en-US" w:eastAsia="en-US"/>
              </w:rPr>
              <w:tab/>
            </w:r>
            <w:r w:rsidRPr="0043439B">
              <w:rPr>
                <w:rStyle w:val="Hyperlink"/>
                <w:noProof/>
              </w:rPr>
              <w:t>Het hoofdprogramma (app.py)</w:t>
            </w:r>
            <w:r>
              <w:rPr>
                <w:noProof/>
                <w:webHidden/>
              </w:rPr>
              <w:tab/>
            </w:r>
            <w:r>
              <w:rPr>
                <w:noProof/>
                <w:webHidden/>
              </w:rPr>
              <w:fldChar w:fldCharType="begin"/>
            </w:r>
            <w:r>
              <w:rPr>
                <w:noProof/>
                <w:webHidden/>
              </w:rPr>
              <w:instrText xml:space="preserve"> PAGEREF _Toc451712062 \h </w:instrText>
            </w:r>
            <w:r>
              <w:rPr>
                <w:noProof/>
                <w:webHidden/>
              </w:rPr>
            </w:r>
            <w:r>
              <w:rPr>
                <w:noProof/>
                <w:webHidden/>
              </w:rPr>
              <w:fldChar w:fldCharType="separate"/>
            </w:r>
            <w:r w:rsidR="008777B8">
              <w:rPr>
                <w:noProof/>
                <w:webHidden/>
              </w:rPr>
              <w:t>24</w:t>
            </w:r>
            <w:r>
              <w:rPr>
                <w:noProof/>
                <w:webHidden/>
              </w:rPr>
              <w:fldChar w:fldCharType="end"/>
            </w:r>
          </w:hyperlink>
        </w:p>
        <w:p w:rsidR="007120EB" w:rsidRDefault="007120EB">
          <w:pPr>
            <w:pStyle w:val="Inhopg2"/>
            <w:rPr>
              <w:rFonts w:eastAsiaTheme="minorEastAsia"/>
              <w:noProof/>
              <w:szCs w:val="22"/>
              <w:lang w:val="en-US" w:eastAsia="en-US"/>
            </w:rPr>
          </w:pPr>
          <w:hyperlink w:anchor="_Toc451712063" w:history="1">
            <w:r w:rsidRPr="0043439B">
              <w:rPr>
                <w:rStyle w:val="Hyperlink"/>
                <w:noProof/>
              </w:rPr>
              <w:t>5.3</w:t>
            </w:r>
            <w:r>
              <w:rPr>
                <w:rFonts w:eastAsiaTheme="minorEastAsia"/>
                <w:noProof/>
                <w:szCs w:val="22"/>
                <w:lang w:val="en-US" w:eastAsia="en-US"/>
              </w:rPr>
              <w:tab/>
            </w:r>
            <w:r w:rsidRPr="0043439B">
              <w:rPr>
                <w:rStyle w:val="Hyperlink"/>
                <w:noProof/>
              </w:rPr>
              <w:t>Web interface</w:t>
            </w:r>
            <w:r>
              <w:rPr>
                <w:noProof/>
                <w:webHidden/>
              </w:rPr>
              <w:tab/>
            </w:r>
            <w:r>
              <w:rPr>
                <w:noProof/>
                <w:webHidden/>
              </w:rPr>
              <w:fldChar w:fldCharType="begin"/>
            </w:r>
            <w:r>
              <w:rPr>
                <w:noProof/>
                <w:webHidden/>
              </w:rPr>
              <w:instrText xml:space="preserve"> PAGEREF _Toc451712063 \h </w:instrText>
            </w:r>
            <w:r>
              <w:rPr>
                <w:noProof/>
                <w:webHidden/>
              </w:rPr>
            </w:r>
            <w:r>
              <w:rPr>
                <w:noProof/>
                <w:webHidden/>
              </w:rPr>
              <w:fldChar w:fldCharType="separate"/>
            </w:r>
            <w:r w:rsidR="008777B8">
              <w:rPr>
                <w:noProof/>
                <w:webHidden/>
              </w:rPr>
              <w:t>35</w:t>
            </w:r>
            <w:r>
              <w:rPr>
                <w:noProof/>
                <w:webHidden/>
              </w:rPr>
              <w:fldChar w:fldCharType="end"/>
            </w:r>
          </w:hyperlink>
        </w:p>
        <w:p w:rsidR="007120EB" w:rsidRDefault="007120EB">
          <w:pPr>
            <w:pStyle w:val="Inhopg3"/>
            <w:rPr>
              <w:rFonts w:eastAsiaTheme="minorEastAsia"/>
              <w:noProof/>
              <w:szCs w:val="22"/>
              <w:lang w:val="en-US" w:eastAsia="en-US"/>
            </w:rPr>
          </w:pPr>
          <w:hyperlink w:anchor="_Toc451712064" w:history="1">
            <w:r w:rsidRPr="0043439B">
              <w:rPr>
                <w:rStyle w:val="Hyperlink"/>
                <w:noProof/>
              </w:rPr>
              <w:t>5.3.1</w:t>
            </w:r>
            <w:r>
              <w:rPr>
                <w:rFonts w:eastAsiaTheme="minorEastAsia"/>
                <w:noProof/>
                <w:szCs w:val="22"/>
                <w:lang w:val="en-US" w:eastAsia="en-US"/>
              </w:rPr>
              <w:tab/>
            </w:r>
            <w:r w:rsidRPr="0043439B">
              <w:rPr>
                <w:rStyle w:val="Hyperlink"/>
                <w:noProof/>
              </w:rPr>
              <w:t>Index.html</w:t>
            </w:r>
            <w:r>
              <w:rPr>
                <w:noProof/>
                <w:webHidden/>
              </w:rPr>
              <w:tab/>
            </w:r>
            <w:r>
              <w:rPr>
                <w:noProof/>
                <w:webHidden/>
              </w:rPr>
              <w:fldChar w:fldCharType="begin"/>
            </w:r>
            <w:r>
              <w:rPr>
                <w:noProof/>
                <w:webHidden/>
              </w:rPr>
              <w:instrText xml:space="preserve"> PAGEREF _Toc451712064 \h </w:instrText>
            </w:r>
            <w:r>
              <w:rPr>
                <w:noProof/>
                <w:webHidden/>
              </w:rPr>
            </w:r>
            <w:r>
              <w:rPr>
                <w:noProof/>
                <w:webHidden/>
              </w:rPr>
              <w:fldChar w:fldCharType="separate"/>
            </w:r>
            <w:r w:rsidR="008777B8">
              <w:rPr>
                <w:noProof/>
                <w:webHidden/>
              </w:rPr>
              <w:t>35</w:t>
            </w:r>
            <w:r>
              <w:rPr>
                <w:noProof/>
                <w:webHidden/>
              </w:rPr>
              <w:fldChar w:fldCharType="end"/>
            </w:r>
          </w:hyperlink>
        </w:p>
        <w:p w:rsidR="007120EB" w:rsidRDefault="007120EB">
          <w:pPr>
            <w:pStyle w:val="Inhopg3"/>
            <w:rPr>
              <w:rFonts w:eastAsiaTheme="minorEastAsia"/>
              <w:noProof/>
              <w:szCs w:val="22"/>
              <w:lang w:val="en-US" w:eastAsia="en-US"/>
            </w:rPr>
          </w:pPr>
          <w:hyperlink w:anchor="_Toc451712065" w:history="1">
            <w:r w:rsidRPr="0043439B">
              <w:rPr>
                <w:rStyle w:val="Hyperlink"/>
                <w:noProof/>
              </w:rPr>
              <w:t>5.3.2</w:t>
            </w:r>
            <w:r>
              <w:rPr>
                <w:rFonts w:eastAsiaTheme="minorEastAsia"/>
                <w:noProof/>
                <w:szCs w:val="22"/>
                <w:lang w:val="en-US" w:eastAsia="en-US"/>
              </w:rPr>
              <w:tab/>
            </w:r>
            <w:r w:rsidRPr="0043439B">
              <w:rPr>
                <w:rStyle w:val="Hyperlink"/>
                <w:noProof/>
              </w:rPr>
              <w:t>custom.js</w:t>
            </w:r>
            <w:r>
              <w:rPr>
                <w:noProof/>
                <w:webHidden/>
              </w:rPr>
              <w:tab/>
            </w:r>
            <w:r>
              <w:rPr>
                <w:noProof/>
                <w:webHidden/>
              </w:rPr>
              <w:fldChar w:fldCharType="begin"/>
            </w:r>
            <w:r>
              <w:rPr>
                <w:noProof/>
                <w:webHidden/>
              </w:rPr>
              <w:instrText xml:space="preserve"> PAGEREF _Toc451712065 \h </w:instrText>
            </w:r>
            <w:r>
              <w:rPr>
                <w:noProof/>
                <w:webHidden/>
              </w:rPr>
            </w:r>
            <w:r>
              <w:rPr>
                <w:noProof/>
                <w:webHidden/>
              </w:rPr>
              <w:fldChar w:fldCharType="separate"/>
            </w:r>
            <w:r w:rsidR="008777B8">
              <w:rPr>
                <w:noProof/>
                <w:webHidden/>
              </w:rPr>
              <w:t>39</w:t>
            </w:r>
            <w:r>
              <w:rPr>
                <w:noProof/>
                <w:webHidden/>
              </w:rPr>
              <w:fldChar w:fldCharType="end"/>
            </w:r>
          </w:hyperlink>
        </w:p>
        <w:p w:rsidR="007120EB" w:rsidRDefault="007120EB">
          <w:pPr>
            <w:pStyle w:val="Inhopg2"/>
            <w:rPr>
              <w:rFonts w:eastAsiaTheme="minorEastAsia"/>
              <w:noProof/>
              <w:szCs w:val="22"/>
              <w:lang w:val="en-US" w:eastAsia="en-US"/>
            </w:rPr>
          </w:pPr>
          <w:hyperlink w:anchor="_Toc451712066" w:history="1">
            <w:r w:rsidRPr="0043439B">
              <w:rPr>
                <w:rStyle w:val="Hyperlink"/>
                <w:noProof/>
              </w:rPr>
              <w:t>5.4</w:t>
            </w:r>
            <w:r>
              <w:rPr>
                <w:rFonts w:eastAsiaTheme="minorEastAsia"/>
                <w:noProof/>
                <w:szCs w:val="22"/>
                <w:lang w:val="en-US" w:eastAsia="en-US"/>
              </w:rPr>
              <w:tab/>
            </w:r>
            <w:r w:rsidRPr="0043439B">
              <w:rPr>
                <w:rStyle w:val="Hyperlink"/>
                <w:noProof/>
              </w:rPr>
              <w:t>Overige programma’s &amp; configuratie bestanden</w:t>
            </w:r>
            <w:r>
              <w:rPr>
                <w:noProof/>
                <w:webHidden/>
              </w:rPr>
              <w:tab/>
            </w:r>
            <w:r>
              <w:rPr>
                <w:noProof/>
                <w:webHidden/>
              </w:rPr>
              <w:fldChar w:fldCharType="begin"/>
            </w:r>
            <w:r>
              <w:rPr>
                <w:noProof/>
                <w:webHidden/>
              </w:rPr>
              <w:instrText xml:space="preserve"> PAGEREF _Toc451712066 \h </w:instrText>
            </w:r>
            <w:r>
              <w:rPr>
                <w:noProof/>
                <w:webHidden/>
              </w:rPr>
            </w:r>
            <w:r>
              <w:rPr>
                <w:noProof/>
                <w:webHidden/>
              </w:rPr>
              <w:fldChar w:fldCharType="separate"/>
            </w:r>
            <w:r w:rsidR="008777B8">
              <w:rPr>
                <w:noProof/>
                <w:webHidden/>
              </w:rPr>
              <w:t>43</w:t>
            </w:r>
            <w:r>
              <w:rPr>
                <w:noProof/>
                <w:webHidden/>
              </w:rPr>
              <w:fldChar w:fldCharType="end"/>
            </w:r>
          </w:hyperlink>
        </w:p>
        <w:p w:rsidR="007120EB" w:rsidRDefault="007120EB">
          <w:pPr>
            <w:pStyle w:val="Inhopg3"/>
            <w:rPr>
              <w:rFonts w:eastAsiaTheme="minorEastAsia"/>
              <w:noProof/>
              <w:szCs w:val="22"/>
              <w:lang w:val="en-US" w:eastAsia="en-US"/>
            </w:rPr>
          </w:pPr>
          <w:hyperlink w:anchor="_Toc451712067" w:history="1">
            <w:r w:rsidRPr="0043439B">
              <w:rPr>
                <w:rStyle w:val="Hyperlink"/>
                <w:noProof/>
              </w:rPr>
              <w:t>5.4.1</w:t>
            </w:r>
            <w:r>
              <w:rPr>
                <w:rFonts w:eastAsiaTheme="minorEastAsia"/>
                <w:noProof/>
                <w:szCs w:val="22"/>
                <w:lang w:val="en-US" w:eastAsia="en-US"/>
              </w:rPr>
              <w:tab/>
            </w:r>
            <w:r w:rsidRPr="0043439B">
              <w:rPr>
                <w:rStyle w:val="Hyperlink"/>
                <w:noProof/>
              </w:rPr>
              <w:t>Nginx configuratie (nginx.conf)</w:t>
            </w:r>
            <w:r>
              <w:rPr>
                <w:noProof/>
                <w:webHidden/>
              </w:rPr>
              <w:tab/>
            </w:r>
            <w:r>
              <w:rPr>
                <w:noProof/>
                <w:webHidden/>
              </w:rPr>
              <w:fldChar w:fldCharType="begin"/>
            </w:r>
            <w:r>
              <w:rPr>
                <w:noProof/>
                <w:webHidden/>
              </w:rPr>
              <w:instrText xml:space="preserve"> PAGEREF _Toc451712067 \h </w:instrText>
            </w:r>
            <w:r>
              <w:rPr>
                <w:noProof/>
                <w:webHidden/>
              </w:rPr>
            </w:r>
            <w:r>
              <w:rPr>
                <w:noProof/>
                <w:webHidden/>
              </w:rPr>
              <w:fldChar w:fldCharType="separate"/>
            </w:r>
            <w:r w:rsidR="008777B8">
              <w:rPr>
                <w:noProof/>
                <w:webHidden/>
              </w:rPr>
              <w:t>43</w:t>
            </w:r>
            <w:r>
              <w:rPr>
                <w:noProof/>
                <w:webHidden/>
              </w:rPr>
              <w:fldChar w:fldCharType="end"/>
            </w:r>
          </w:hyperlink>
        </w:p>
        <w:p w:rsidR="007120EB" w:rsidRDefault="007120EB">
          <w:pPr>
            <w:pStyle w:val="Inhopg3"/>
            <w:rPr>
              <w:rFonts w:eastAsiaTheme="minorEastAsia"/>
              <w:noProof/>
              <w:szCs w:val="22"/>
              <w:lang w:val="en-US" w:eastAsia="en-US"/>
            </w:rPr>
          </w:pPr>
          <w:hyperlink w:anchor="_Toc451712068" w:history="1">
            <w:r w:rsidRPr="0043439B">
              <w:rPr>
                <w:rStyle w:val="Hyperlink"/>
                <w:noProof/>
              </w:rPr>
              <w:t>5.4.2</w:t>
            </w:r>
            <w:r>
              <w:rPr>
                <w:rFonts w:eastAsiaTheme="minorEastAsia"/>
                <w:noProof/>
                <w:szCs w:val="22"/>
                <w:lang w:val="en-US" w:eastAsia="en-US"/>
              </w:rPr>
              <w:tab/>
            </w:r>
            <w:r w:rsidRPr="0043439B">
              <w:rPr>
                <w:rStyle w:val="Hyperlink"/>
                <w:noProof/>
              </w:rPr>
              <w:t>Startup script (.bash_profile)</w:t>
            </w:r>
            <w:r>
              <w:rPr>
                <w:noProof/>
                <w:webHidden/>
              </w:rPr>
              <w:tab/>
            </w:r>
            <w:r>
              <w:rPr>
                <w:noProof/>
                <w:webHidden/>
              </w:rPr>
              <w:fldChar w:fldCharType="begin"/>
            </w:r>
            <w:r>
              <w:rPr>
                <w:noProof/>
                <w:webHidden/>
              </w:rPr>
              <w:instrText xml:space="preserve"> PAGEREF _Toc451712068 \h </w:instrText>
            </w:r>
            <w:r>
              <w:rPr>
                <w:noProof/>
                <w:webHidden/>
              </w:rPr>
            </w:r>
            <w:r>
              <w:rPr>
                <w:noProof/>
                <w:webHidden/>
              </w:rPr>
              <w:fldChar w:fldCharType="separate"/>
            </w:r>
            <w:r w:rsidR="008777B8">
              <w:rPr>
                <w:noProof/>
                <w:webHidden/>
              </w:rPr>
              <w:t>43</w:t>
            </w:r>
            <w:r>
              <w:rPr>
                <w:noProof/>
                <w:webHidden/>
              </w:rPr>
              <w:fldChar w:fldCharType="end"/>
            </w:r>
          </w:hyperlink>
        </w:p>
        <w:p w:rsidR="007120EB" w:rsidRDefault="007120EB">
          <w:pPr>
            <w:pStyle w:val="Inhopg3"/>
            <w:rPr>
              <w:rFonts w:eastAsiaTheme="minorEastAsia"/>
              <w:noProof/>
              <w:szCs w:val="22"/>
              <w:lang w:val="en-US" w:eastAsia="en-US"/>
            </w:rPr>
          </w:pPr>
          <w:hyperlink w:anchor="_Toc451712069" w:history="1">
            <w:r w:rsidRPr="0043439B">
              <w:rPr>
                <w:rStyle w:val="Hyperlink"/>
                <w:noProof/>
                <w:lang w:val="en-US"/>
              </w:rPr>
              <w:t>5.4.3</w:t>
            </w:r>
            <w:r>
              <w:rPr>
                <w:rFonts w:eastAsiaTheme="minorEastAsia"/>
                <w:noProof/>
                <w:szCs w:val="22"/>
                <w:lang w:val="en-US" w:eastAsia="en-US"/>
              </w:rPr>
              <w:tab/>
            </w:r>
            <w:r w:rsidRPr="0043439B">
              <w:rPr>
                <w:rStyle w:val="Hyperlink"/>
                <w:noProof/>
                <w:lang w:val="en-US"/>
              </w:rPr>
              <w:t>Kernelmodules (/etc/modules-load.d/raspberrypy.conf)</w:t>
            </w:r>
            <w:r>
              <w:rPr>
                <w:noProof/>
                <w:webHidden/>
              </w:rPr>
              <w:tab/>
            </w:r>
            <w:r>
              <w:rPr>
                <w:noProof/>
                <w:webHidden/>
              </w:rPr>
              <w:fldChar w:fldCharType="begin"/>
            </w:r>
            <w:r>
              <w:rPr>
                <w:noProof/>
                <w:webHidden/>
              </w:rPr>
              <w:instrText xml:space="preserve"> PAGEREF _Toc451712069 \h </w:instrText>
            </w:r>
            <w:r>
              <w:rPr>
                <w:noProof/>
                <w:webHidden/>
              </w:rPr>
            </w:r>
            <w:r>
              <w:rPr>
                <w:noProof/>
                <w:webHidden/>
              </w:rPr>
              <w:fldChar w:fldCharType="separate"/>
            </w:r>
            <w:r w:rsidR="008777B8">
              <w:rPr>
                <w:noProof/>
                <w:webHidden/>
              </w:rPr>
              <w:t>43</w:t>
            </w:r>
            <w:r>
              <w:rPr>
                <w:noProof/>
                <w:webHidden/>
              </w:rPr>
              <w:fldChar w:fldCharType="end"/>
            </w:r>
          </w:hyperlink>
        </w:p>
        <w:p w:rsidR="00BB3BEA" w:rsidRDefault="00BB3BEA">
          <w:r>
            <w:rPr>
              <w:b/>
              <w:bCs/>
              <w:lang w:val="nl-NL"/>
            </w:rPr>
            <w:fldChar w:fldCharType="end"/>
          </w:r>
        </w:p>
      </w:sdtContent>
    </w:sdt>
    <w:p w:rsidR="00A64248" w:rsidRDefault="00A64248" w:rsidP="00BE02F3">
      <w:pPr>
        <w:pStyle w:val="Kop1"/>
        <w:numPr>
          <w:ilvl w:val="0"/>
          <w:numId w:val="29"/>
        </w:numPr>
        <w:sectPr w:rsidR="00A64248" w:rsidSect="007C10E4">
          <w:footerReference w:type="default" r:id="rId12"/>
          <w:type w:val="continuous"/>
          <w:pgSz w:w="11907" w:h="16839" w:code="9"/>
          <w:pgMar w:top="1418" w:right="1752" w:bottom="1418" w:left="1752" w:header="709" w:footer="709" w:gutter="0"/>
          <w:cols w:space="720"/>
          <w:docGrid w:linePitch="360"/>
        </w:sectPr>
      </w:pPr>
    </w:p>
    <w:p w:rsidR="001F141F" w:rsidRDefault="003D6099" w:rsidP="00BE02F3">
      <w:pPr>
        <w:pStyle w:val="Kop1"/>
        <w:numPr>
          <w:ilvl w:val="0"/>
          <w:numId w:val="29"/>
        </w:numPr>
      </w:pPr>
      <w:bookmarkStart w:id="7" w:name="_Toc451712027"/>
      <w:r>
        <w:lastRenderedPageBreak/>
        <w:t>Hardware</w:t>
      </w:r>
      <w:bookmarkEnd w:id="7"/>
    </w:p>
    <w:p w:rsidR="00FD1478" w:rsidRPr="005C5CC9" w:rsidRDefault="00752657" w:rsidP="00FD1478">
      <w:pPr>
        <w:pStyle w:val="Kop2"/>
        <w:rPr>
          <w:lang w:val="en-US"/>
        </w:rPr>
      </w:pPr>
      <w:bookmarkStart w:id="8" w:name="_Toc451712028"/>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8"/>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74AC0C5F" wp14:editId="076398D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1</w:t>
      </w:r>
      <w:r w:rsidR="001C4515">
        <w:fldChar w:fldCharType="end"/>
      </w:r>
      <w:r>
        <w:t xml:space="preserve">: </w:t>
      </w:r>
      <w:r w:rsidRPr="00BB3F16">
        <w:t>De inhoud van de Raspberry Pi Zero Essentials kit.</w:t>
      </w:r>
    </w:p>
    <w:p w:rsidR="00CA18F0" w:rsidRPr="00B765E4" w:rsidRDefault="00CA18F0" w:rsidP="00CA18F0">
      <w:pPr>
        <w:pStyle w:val="Kop2"/>
      </w:pPr>
      <w:bookmarkStart w:id="9" w:name="_Toc451712029"/>
      <w:r w:rsidRPr="00B765E4">
        <w:t>Rotary encoder</w:t>
      </w:r>
      <w:bookmarkEnd w:id="9"/>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12EC35F9" wp14:editId="0ADF4337">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2</w:t>
      </w:r>
      <w:r w:rsidR="001C4515">
        <w:fldChar w:fldCharType="end"/>
      </w:r>
      <w:r>
        <w:t>: Een rotary encoder</w:t>
      </w:r>
    </w:p>
    <w:p w:rsidR="004D594E" w:rsidRDefault="00795790" w:rsidP="004D594E">
      <w:pPr>
        <w:pStyle w:val="Kop2"/>
      </w:pPr>
      <w:bookmarkStart w:id="10" w:name="_Toc451712030"/>
      <w:r>
        <w:lastRenderedPageBreak/>
        <w:t>I</w:t>
      </w:r>
      <w:r>
        <w:rPr>
          <w:vertAlign w:val="superscript"/>
        </w:rPr>
        <w:t>2</w:t>
      </w:r>
      <w:r>
        <w:t>C RTC (</w:t>
      </w:r>
      <w:r w:rsidR="00887292">
        <w:t xml:space="preserve">3.3 V </w:t>
      </w:r>
      <w:r>
        <w:t>DS3231)</w:t>
      </w:r>
      <w:bookmarkEnd w:id="10"/>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w:t>
      </w:r>
      <w:r w:rsidR="00431DD2" w:rsidRPr="00652B7A">
        <w:t>is er een</w:t>
      </w:r>
      <w:r w:rsidR="00431DD2">
        <w:t xml:space="preserve"> </w:t>
      </w:r>
      <w:r w:rsidR="00DD14AC">
        <w:t>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32223979" wp14:editId="66039C0A">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3</w:t>
      </w:r>
      <w:r w:rsidR="001C4515">
        <w:fldChar w:fldCharType="end"/>
      </w:r>
      <w:r>
        <w:t xml:space="preserve">: </w:t>
      </w:r>
      <w:r w:rsidRPr="00502104">
        <w:t>de DS3231 chip</w:t>
      </w:r>
    </w:p>
    <w:p w:rsidR="00CA18F0" w:rsidRDefault="00CA18F0" w:rsidP="00CA18F0">
      <w:pPr>
        <w:pStyle w:val="Kop2"/>
      </w:pPr>
      <w:bookmarkStart w:id="11" w:name="_Toc451712031"/>
      <w:r>
        <w:t>Spanningsregelaar (MCP1703)</w:t>
      </w:r>
      <w:bookmarkEnd w:id="11"/>
    </w:p>
    <w:p w:rsidR="00903536" w:rsidRDefault="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903536" w:rsidRDefault="00903536" w:rsidP="00903536">
      <w:r>
        <w:br w:type="page"/>
      </w:r>
    </w:p>
    <w:p w:rsidR="00411F19" w:rsidRDefault="00411F19" w:rsidP="00411F19">
      <w:pPr>
        <w:pStyle w:val="Kop2"/>
        <w:rPr>
          <w:lang w:val="en-US"/>
        </w:rPr>
      </w:pPr>
      <w:bookmarkStart w:id="12" w:name="_Toc451712032"/>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2"/>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3386179B" wp14:editId="3A446555">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6CF0476A" wp14:editId="58F0B008">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4</w:t>
      </w:r>
      <w:r w:rsidR="001C4515">
        <w:fldChar w:fldCharType="end"/>
      </w:r>
      <w:r w:rsidR="0053097A">
        <w:t xml:space="preserve"> &amp; 2-5</w:t>
      </w:r>
      <w:r>
        <w:t xml:space="preserve">: </w:t>
      </w:r>
      <w:r w:rsidRPr="000A64B3">
        <w:t>De SPI 2.4" 240x320 tft lcd display voor -en achteraanzicht.</w:t>
      </w:r>
    </w:p>
    <w:p w:rsidR="00226689" w:rsidRPr="00B765E4" w:rsidRDefault="00226689" w:rsidP="00226689">
      <w:pPr>
        <w:pStyle w:val="Kop2"/>
      </w:pPr>
      <w:bookmarkStart w:id="13" w:name="_Toc451712033"/>
      <w:r w:rsidRPr="00B765E4">
        <w:t>Buzzer</w:t>
      </w:r>
      <w:bookmarkEnd w:id="13"/>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w:t>
      </w:r>
      <w:r w:rsidR="00086258">
        <w:t>,</w:t>
      </w:r>
      <w:r>
        <w:t xml:space="preserve"> en er een set plaats vindt van de flipflop. Dit zorgt er op zijn beurt voor dat de buzzer zal afgaan tot de gebruiker de flipflop reset via een aparte knop. De Raspberry pi kan de buzzer ook setten en resetten indien nodig.</w:t>
      </w:r>
    </w:p>
    <w:p w:rsidR="0053097A" w:rsidRDefault="00226689" w:rsidP="0053097A">
      <w:pPr>
        <w:keepNext/>
        <w:jc w:val="center"/>
      </w:pPr>
      <w:r>
        <w:rPr>
          <w:noProof/>
          <w:lang w:val="en-US" w:eastAsia="en-US"/>
        </w:rPr>
        <w:drawing>
          <wp:inline distT="0" distB="0" distL="0" distR="0" wp14:anchorId="249E0CEF" wp14:editId="5E62E11F">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5</w:t>
      </w:r>
      <w:r w:rsidR="001C4515">
        <w:fldChar w:fldCharType="end"/>
      </w:r>
      <w:r>
        <w:t>: De buzzer</w:t>
      </w:r>
    </w:p>
    <w:p w:rsidR="00AD15AE" w:rsidRDefault="00AD15AE" w:rsidP="00CA4316">
      <w:pPr>
        <w:pStyle w:val="Kop2"/>
      </w:pPr>
      <w:bookmarkStart w:id="14" w:name="_Toc451712034"/>
      <w:r>
        <w:lastRenderedPageBreak/>
        <w:t>Levelshifter (AN10441)</w:t>
      </w:r>
      <w:bookmarkEnd w:id="14"/>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w:t>
      </w:r>
      <w:r w:rsidR="00086258">
        <w:t>,</w:t>
      </w:r>
      <w:r w:rsidR="00B44C05">
        <w:t xml:space="preserve">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12635A3A" wp14:editId="08890F22">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6</w:t>
      </w:r>
      <w:r w:rsidR="001C4515">
        <w:fldChar w:fldCharType="end"/>
      </w:r>
      <w:r>
        <w:t xml:space="preserve">: </w:t>
      </w:r>
      <w:r w:rsidRPr="000E51FC">
        <w:t>Shiften tussen 3.3 V en 5 V op een I2C bus.</w:t>
      </w:r>
    </w:p>
    <w:p w:rsidR="00EB101E" w:rsidRDefault="00EB101E">
      <w:r>
        <w:br w:type="page"/>
      </w:r>
    </w:p>
    <w:p w:rsidR="00997801" w:rsidRDefault="00997801" w:rsidP="00CA4316">
      <w:pPr>
        <w:pStyle w:val="Kop2"/>
        <w:rPr>
          <w:lang w:val="en-US"/>
        </w:rPr>
      </w:pPr>
      <w:bookmarkStart w:id="15" w:name="_Toc451712035"/>
      <w:r w:rsidRPr="00997801">
        <w:rPr>
          <w:lang w:val="en-US"/>
        </w:rPr>
        <w:lastRenderedPageBreak/>
        <w:t>Audio stereo DAC (PCM 5102A</w:t>
      </w:r>
      <w:r>
        <w:rPr>
          <w:lang w:val="en-US"/>
        </w:rPr>
        <w:t xml:space="preserve"> 3.3 V</w:t>
      </w:r>
      <w:r w:rsidRPr="00997801">
        <w:rPr>
          <w:lang w:val="en-US"/>
        </w:rPr>
        <w:t>)</w:t>
      </w:r>
      <w:bookmarkEnd w:id="15"/>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6" w:name="_Toc451712036"/>
      <w:r>
        <w:t>Intermezzo I</w:t>
      </w:r>
      <w:r w:rsidRPr="002E1445">
        <w:rPr>
          <w:vertAlign w:val="superscript"/>
        </w:rPr>
        <w:t>2</w:t>
      </w:r>
      <w:r>
        <w:t>S</w:t>
      </w:r>
      <w:bookmarkEnd w:id="16"/>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0D163757" wp14:editId="2855A99F">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7</w:t>
      </w:r>
      <w:r w:rsidR="001C4515">
        <w:fldChar w:fldCharType="end"/>
      </w:r>
      <w:r>
        <w:t xml:space="preserve">: </w:t>
      </w:r>
      <w:r w:rsidRPr="009768BE">
        <w:t>De timing van een I2S bus interface.</w:t>
      </w:r>
    </w:p>
    <w:p w:rsidR="00D333FD" w:rsidRDefault="00CF7330" w:rsidP="00CA4316">
      <w:pPr>
        <w:pStyle w:val="Kop2"/>
      </w:pPr>
      <w:bookmarkStart w:id="17" w:name="_Toc451712037"/>
      <w:r>
        <w:t>Audio amplifier (</w:t>
      </w:r>
      <w:r w:rsidR="00B50E92">
        <w:t>TPA2016D2 5V)</w:t>
      </w:r>
      <w:bookmarkEnd w:id="17"/>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w:t>
      </w:r>
      <w:r w:rsidR="00A71159" w:rsidRPr="00FE3E8A">
        <w:t>t</w:t>
      </w:r>
      <w:r w:rsidR="00AA3A57">
        <w:t xml:space="preserve">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8" w:name="_Toc451712038"/>
      <w:r w:rsidRPr="00B765E4">
        <w:lastRenderedPageBreak/>
        <w:t>NOR gate flipflop</w:t>
      </w:r>
      <w:bookmarkEnd w:id="18"/>
    </w:p>
    <w:p w:rsidR="00211A51" w:rsidRDefault="00211A51" w:rsidP="00247BA1">
      <w:r>
        <w:t>We hebben een flipflop gemaakt met NOR gates (SR NOR latch). Dit wordt gebruikt in het back-up alarm aangestuurd door zowel de RTC als de Pi. Dit is ook rechtstreeks verbonden met de alarm drukknop zodat het alarm ook kan worden uitgeschakeld zonder netspanning.</w:t>
      </w:r>
    </w:p>
    <w:p w:rsidR="00E32476" w:rsidRPr="00B765E4" w:rsidRDefault="00E32476" w:rsidP="00CA18F0">
      <w:pPr>
        <w:pStyle w:val="Kop2"/>
      </w:pPr>
      <w:bookmarkStart w:id="19" w:name="_Toc451712039"/>
      <w:r w:rsidRPr="00B765E4">
        <w:t>Supercap</w:t>
      </w:r>
      <w:bookmarkEnd w:id="19"/>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C2780D" w:rsidRDefault="00CB4771" w:rsidP="00C2780D">
      <w:pPr>
        <w:keepNext/>
        <w:jc w:val="center"/>
      </w:pPr>
      <w:r w:rsidRPr="00CB4771">
        <w:rPr>
          <w:noProof/>
          <w:lang w:val="en-US" w:eastAsia="en-US"/>
        </w:rPr>
        <w:drawing>
          <wp:inline distT="0" distB="0" distL="0" distR="0" wp14:anchorId="79590842" wp14:editId="679EC17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673EFC"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8</w:t>
      </w:r>
      <w:r w:rsidR="001C4515">
        <w:fldChar w:fldCharType="end"/>
      </w:r>
      <w:r>
        <w:t>:</w:t>
      </w:r>
      <w:r w:rsidR="00451765">
        <w:t xml:space="preserve"> </w:t>
      </w:r>
      <w:r w:rsidRPr="00CC0863">
        <w:t>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0" w:name="_Toc451712040"/>
      <w:r>
        <w:lastRenderedPageBreak/>
        <w:t xml:space="preserve">WS2812 </w:t>
      </w:r>
      <w:r w:rsidR="00A753C3">
        <w:t>Leds</w:t>
      </w:r>
      <w:bookmarkEnd w:id="20"/>
    </w:p>
    <w:p w:rsidR="00423894" w:rsidRPr="005242F5" w:rsidRDefault="00423894" w:rsidP="00423894">
      <w:r>
        <w:t xml:space="preserve">De WS2812 </w:t>
      </w:r>
      <w:r w:rsidR="00A753C3">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C2780D" w:rsidRDefault="00423894" w:rsidP="00C2780D">
      <w:pPr>
        <w:keepNext/>
        <w:jc w:val="center"/>
      </w:pPr>
      <w:r>
        <w:rPr>
          <w:noProof/>
          <w:lang w:val="en-US" w:eastAsia="en-US"/>
        </w:rPr>
        <w:drawing>
          <wp:inline distT="0" distB="0" distL="0" distR="0" wp14:anchorId="5070C4E0" wp14:editId="113DACA1">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06145B82" wp14:editId="5607347C">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423894" w:rsidRPr="0042389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9</w:t>
      </w:r>
      <w:r w:rsidR="001C4515">
        <w:fldChar w:fldCharType="end"/>
      </w:r>
      <w:r>
        <w:t>:</w:t>
      </w:r>
      <w:r w:rsidR="00451765">
        <w:t xml:space="preserve"> </w:t>
      </w:r>
      <w:r>
        <w:t>Timing diagram ws2812 le</w:t>
      </w:r>
      <w:r w:rsidR="00A753C3">
        <w:t>d</w:t>
      </w:r>
      <w:r>
        <w:t>s.</w:t>
      </w:r>
    </w:p>
    <w:tbl>
      <w:tblPr>
        <w:tblStyle w:val="Tabelrapport"/>
        <w:tblW w:w="5000" w:type="pct"/>
        <w:tblLook w:val="04A0" w:firstRow="1" w:lastRow="0" w:firstColumn="1" w:lastColumn="0" w:noHBand="0" w:noVBand="1"/>
      </w:tblPr>
      <w:tblGrid>
        <w:gridCol w:w="920"/>
        <w:gridCol w:w="3059"/>
        <w:gridCol w:w="1836"/>
        <w:gridCol w:w="1071"/>
        <w:gridCol w:w="1071"/>
        <w:gridCol w:w="1116"/>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1" w:name="_Toc451712041"/>
      <w:r>
        <w:t>Het schema</w:t>
      </w:r>
      <w:r w:rsidR="00F262FF">
        <w:t xml:space="preserve"> &amp; PCB</w:t>
      </w:r>
      <w:bookmarkEnd w:id="21"/>
    </w:p>
    <w:p w:rsidR="00F262FF" w:rsidRDefault="00F262FF" w:rsidP="00F262FF">
      <w:r>
        <w:t>Zie bijlage 6.1.</w:t>
      </w:r>
    </w:p>
    <w:p w:rsidR="00411EC0" w:rsidRDefault="00411EC0" w:rsidP="00BA2CBF">
      <w:pPr>
        <w:pStyle w:val="Kop1"/>
      </w:pPr>
      <w:bookmarkStart w:id="22" w:name="_Ref419570056"/>
      <w:bookmarkStart w:id="23" w:name="_Ref419570065"/>
      <w:bookmarkStart w:id="24" w:name="_Toc451712042"/>
      <w:r>
        <w:lastRenderedPageBreak/>
        <w:t>Software</w:t>
      </w:r>
      <w:bookmarkEnd w:id="22"/>
      <w:bookmarkEnd w:id="23"/>
      <w:bookmarkEnd w:id="24"/>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5" w:name="_Toc451712043"/>
      <w:r>
        <w:t>De nodige drivers en initialisatiecode</w:t>
      </w:r>
      <w:bookmarkEnd w:id="25"/>
    </w:p>
    <w:p w:rsidR="003B7792" w:rsidRPr="003B7792" w:rsidRDefault="003B7792" w:rsidP="003B7792">
      <w:r>
        <w:t>Wij gebruiken voor dit project een Linux distributie genaamd “</w:t>
      </w:r>
      <w:r w:rsidRPr="003B7792">
        <w:t>Arch Linux ARM</w:t>
      </w:r>
      <w:r>
        <w:t xml:space="preserve">” omdat deze weinig onnodige </w:t>
      </w:r>
      <w:r w:rsidR="00FE3E8A">
        <w:t xml:space="preserve">toeters en bellen </w:t>
      </w:r>
      <w:r>
        <w:t>heeft. Er is</w:t>
      </w:r>
      <w:r w:rsidRPr="00FE3E8A">
        <w:t xml:space="preserve"> echter wel </w:t>
      </w:r>
      <w:r>
        <w:t>een zeer ruime aanbieding software</w:t>
      </w:r>
      <w:r w:rsidR="00360F44">
        <w:t xml:space="preserve"> en help beschikbaar.</w:t>
      </w:r>
    </w:p>
    <w:p w:rsidR="003B7792" w:rsidRDefault="003B7792" w:rsidP="007361E3">
      <w:pPr>
        <w:pStyle w:val="Kop30"/>
      </w:pPr>
      <w:bookmarkStart w:id="26" w:name="_Toc451712044"/>
      <w:r>
        <w:t>Kernel-parameters en –modules</w:t>
      </w:r>
      <w:bookmarkEnd w:id="26"/>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w:t>
      </w:r>
      <w:r w:rsidR="00451765">
        <w:t xml:space="preserve">veranderd. </w:t>
      </w:r>
      <w:r w:rsidR="00B25165">
        <w:t>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w:t>
      </w:r>
      <w:r w:rsidR="004566C1">
        <w:t>e module heeft parameters nodig</w:t>
      </w:r>
      <w:r w:rsidR="007B5B62">
        <w:t xml:space="preserv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“gpios=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 xml:space="preserve">De achtergrondverlichting wordt niet via deze module geregeld omdat die geen ondersteuning </w:t>
      </w:r>
      <w:r w:rsidR="00451765">
        <w:rPr>
          <w:lang w:val="nl-NL"/>
        </w:rPr>
        <w:t>biedt</w:t>
      </w:r>
      <w:r>
        <w:rPr>
          <w:lang w:val="nl-NL"/>
        </w:rPr>
        <w:t xml:space="preserve"> voor dimmen.</w:t>
      </w:r>
      <w:r w:rsidR="005E3A63">
        <w:rPr>
          <w:lang w:val="nl-NL"/>
        </w:rPr>
        <w:t xml:space="preserve"> Later meer hierover.</w:t>
      </w:r>
    </w:p>
    <w:p w:rsidR="003B7792" w:rsidRDefault="007361E3" w:rsidP="007361E3">
      <w:pPr>
        <w:pStyle w:val="Kop30"/>
      </w:pPr>
      <w:bookmarkStart w:id="27" w:name="_Toc451712045"/>
      <w:r>
        <w:t>“.bash_profile”</w:t>
      </w:r>
      <w:bookmarkEnd w:id="27"/>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8" w:name="_Toc451712046"/>
      <w:r>
        <w:lastRenderedPageBreak/>
        <w:t>Nginx</w:t>
      </w:r>
      <w:bookmarkEnd w:id="28"/>
    </w:p>
    <w:p w:rsidR="00CB5829" w:rsidRDefault="00CB5829" w:rsidP="00CB5829">
      <w:r>
        <w:t xml:space="preserve">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w:t>
      </w:r>
      <w:r w:rsidR="00451765">
        <w:t>ge</w:t>
      </w:r>
      <w:r>
        <w:t>makkelijk maken omdat al onze API calls naar python via een virtuele sub-directory “/api/” gaan.</w:t>
      </w:r>
    </w:p>
    <w:p w:rsidR="00CB5829" w:rsidRPr="00CB5829" w:rsidRDefault="00CB5829" w:rsidP="00CB5829">
      <w:r>
        <w:t xml:space="preserve">Deze manier van werken heeft nog als voordeel dat Nginx veel sneller start dan Flask, en dus is de web-interface </w:t>
      </w:r>
      <w:r w:rsidRPr="00FE3E8A">
        <w:t xml:space="preserve">altijd </w:t>
      </w:r>
      <w:r w:rsidR="00FE3E8A" w:rsidRPr="00FE3E8A">
        <w:t>gereed</w:t>
      </w:r>
      <w:r w:rsidRPr="00FE3E8A">
        <w:t xml:space="preserve"> </w:t>
      </w:r>
      <w:r w:rsidR="00FE3E8A" w:rsidRPr="00FE3E8A">
        <w:t>wanneer</w:t>
      </w:r>
      <w:r>
        <w:t xml:space="preserve"> de gebruiker naar het IP adres surft. Als </w:t>
      </w:r>
      <w:r w:rsidR="00FE3E8A">
        <w:t xml:space="preserve">de web-interface wordt geopend voor de Flask server klaar is </w:t>
      </w:r>
      <w:r>
        <w:t xml:space="preserve">falen de API calls vanuit JavaScript maar dit kan worden opgevangen met een boodschap (“Even geduld a.u.b., het programma is nog aan het opstarten”) </w:t>
      </w:r>
      <w:r w:rsidR="00FE3E8A">
        <w:t>waarna</w:t>
      </w:r>
      <w:r w:rsidR="00A71159">
        <w:t xml:space="preserve"> </w:t>
      </w:r>
      <w:r w:rsidR="005A7ED0">
        <w:t>opnieuw word</w:t>
      </w:r>
      <w:r w:rsidR="00FE3E8A">
        <w:t>t</w:t>
      </w:r>
      <w:r w:rsidR="005A7ED0">
        <w:t xml:space="preserve"> geprobeerd</w:t>
      </w:r>
      <w:r>
        <w:t>.</w:t>
      </w:r>
    </w:p>
    <w:p w:rsidR="00BA396A" w:rsidRDefault="00BA396A">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29" w:name="_Toc451712047"/>
      <w:r>
        <w:lastRenderedPageBreak/>
        <w:t>Het hoofdprogramma</w:t>
      </w:r>
      <w:r w:rsidR="004B1F81">
        <w:t xml:space="preserve"> (app.py)</w:t>
      </w:r>
      <w:bookmarkEnd w:id="29"/>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A71159" w:rsidRPr="00D021AC">
        <w:t>P</w:t>
      </w:r>
      <w:r w:rsidR="007853D6">
        <w:t>ython</w:t>
      </w:r>
      <w:r>
        <w:t xml:space="preserve"> in ons lessenpakket zit en omdat er (bijna) alle delen van het project in gemaakt kunnen worden</w:t>
      </w:r>
      <w:r w:rsidR="00D021AC">
        <w:t>.</w:t>
      </w:r>
    </w:p>
    <w:p w:rsidR="001C5023" w:rsidRDefault="009013EC" w:rsidP="001C5023">
      <w:r>
        <w:t>Omdat CPy</w:t>
      </w:r>
      <w:r w:rsidR="00C97C23">
        <w:t>t</w:t>
      </w:r>
      <w:r>
        <w:t>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 xml:space="preserve">De code </w:t>
      </w:r>
      <w:r w:rsidR="00451765">
        <w:t>wordt</w:t>
      </w:r>
      <w:r>
        <w:t xml:space="preserve"> hier gegroepeerd per functionaliteit</w:t>
      </w:r>
      <w:r w:rsidR="00C2496E">
        <w:t>.</w:t>
      </w:r>
    </w:p>
    <w:p w:rsidR="003B7792" w:rsidRDefault="003B7792" w:rsidP="003B7792">
      <w:pPr>
        <w:pStyle w:val="Kop30"/>
      </w:pPr>
      <w:bookmarkStart w:id="30" w:name="_Toc451712048"/>
      <w:r>
        <w:t>LCD aansturen</w:t>
      </w:r>
      <w:bookmarkEnd w:id="30"/>
    </w:p>
    <w:p w:rsidR="00882D95" w:rsidRDefault="003B7792" w:rsidP="00882D95">
      <w:r>
        <w:t xml:space="preserve">Om tekst op het scherm te krijgen wordt gebruik gemaakt van de </w:t>
      </w:r>
      <w:r w:rsidR="00353973">
        <w:t>Python</w:t>
      </w:r>
      <w:r>
        <w:t xml:space="preserve"> modul</w:t>
      </w:r>
      <w:r w:rsidR="00086258">
        <w:t>e pygame. Deze module is bedoeld</w:t>
      </w:r>
      <w:r>
        <w:t xml:space="preserve">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“.bash_profile” de omgevingsvariabele “</w:t>
      </w:r>
      <w:r w:rsidR="00882D95" w:rsidRPr="00925CCE">
        <w:t>SDL_FBDEV</w:t>
      </w:r>
      <w:r w:rsidR="00882D95">
        <w:t>” op “/dev/fb1” gezet.</w:t>
      </w:r>
    </w:p>
    <w:p w:rsidR="008125FA" w:rsidRDefault="00C41F40" w:rsidP="00882D95">
      <w:r>
        <w:t xml:space="preserve">De achtergrondverlichting van de LCD module is niet verbonden via een van de kernel module opties, maar met PWM0 (pin 12). Het “gpio”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1" w:name="_Toc451712049"/>
      <w:r>
        <w:t>RTC aansturen</w:t>
      </w:r>
      <w:bookmarkEnd w:id="31"/>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w:t>
      </w:r>
      <w:r w:rsidRPr="00A71159">
        <w:t>is</w:t>
      </w:r>
      <w:r>
        <w:t xml:space="preserve">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C2780D" w:rsidRDefault="00404D53" w:rsidP="00C2780D">
      <w:pPr>
        <w:keepNext/>
      </w:pPr>
      <w:r>
        <w:rPr>
          <w:noProof/>
          <w:lang w:val="en-US" w:eastAsia="en-US"/>
        </w:rPr>
        <w:lastRenderedPageBreak/>
        <w:drawing>
          <wp:inline distT="0" distB="0" distL="0" distR="0" wp14:anchorId="6D7563F8" wp14:editId="4B8902A6">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C2780D" w:rsidP="00690038">
      <w:pPr>
        <w:pStyle w:val="Bijschrift0"/>
      </w:pPr>
      <w:r>
        <w:t xml:space="preserve">Figuur </w:t>
      </w:r>
      <w:r w:rsidR="001C4515">
        <w:fldChar w:fldCharType="begin"/>
      </w:r>
      <w:r w:rsidR="001C4515">
        <w:instrText xml:space="preserve"> STYLEREF 1 \s </w:instrText>
      </w:r>
      <w:r w:rsidR="001C4515">
        <w:fldChar w:fldCharType="separate"/>
      </w:r>
      <w:r w:rsidR="008777B8">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1</w:t>
      </w:r>
      <w:r w:rsidR="001C4515">
        <w:fldChar w:fldCharType="end"/>
      </w:r>
      <w:r w:rsidR="00451765">
        <w:t>:</w:t>
      </w:r>
      <w:r w:rsidR="00451765" w:rsidRPr="00633482">
        <w:t xml:space="preserve"> De</w:t>
      </w:r>
      <w:r w:rsidRPr="00633482">
        <w:t xml:space="preserve"> register tabel voor de RTC. Geeft weer welke registers moeten worden ingesteld voor het alarm.</w:t>
      </w:r>
    </w:p>
    <w:p w:rsidR="00690038" w:rsidRPr="00690038" w:rsidRDefault="00690038" w:rsidP="00690038"/>
    <w:p w:rsidR="00C2780D" w:rsidRDefault="009C24E0" w:rsidP="00C2780D">
      <w:pPr>
        <w:pStyle w:val="Bijschrift0"/>
        <w:keepNext/>
        <w:jc w:val="center"/>
      </w:pPr>
      <w:r>
        <w:rPr>
          <w:noProof/>
          <w:lang w:val="en-US" w:eastAsia="en-US"/>
        </w:rPr>
        <w:drawing>
          <wp:inline distT="0" distB="0" distL="0" distR="0" wp14:anchorId="62378753" wp14:editId="074F6002">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9C24E0"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2</w:t>
      </w:r>
      <w:r w:rsidR="001C4515">
        <w:fldChar w:fldCharType="end"/>
      </w:r>
      <w:r w:rsidR="00451765">
        <w:t>:</w:t>
      </w:r>
      <w:r w:rsidR="00451765" w:rsidRPr="00CB750B">
        <w:t xml:space="preserve"> Deze</w:t>
      </w:r>
      <w:r w:rsidRPr="00CB750B">
        <w:t xml:space="preserve"> waardes bepalen bij welke overeenkomst de interrupt pin moet worden geactiveerd.</w:t>
      </w:r>
    </w:p>
    <w:p w:rsidR="00747A58" w:rsidRDefault="00747A58">
      <w:r>
        <w:br w:type="page"/>
      </w:r>
    </w:p>
    <w:p w:rsidR="00481476" w:rsidRPr="00481476" w:rsidRDefault="003105B6" w:rsidP="00481476">
      <w:pPr>
        <w:pStyle w:val="Kop30"/>
      </w:pPr>
      <w:bookmarkStart w:id="32" w:name="_Toc451712050"/>
      <w:r>
        <w:lastRenderedPageBreak/>
        <w:t>Google Calendar</w:t>
      </w:r>
      <w:bookmarkEnd w:id="32"/>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r>
        <w:t xml:space="preserve">Registreren van </w:t>
      </w:r>
      <w:r w:rsidR="00CC635A">
        <w:t xml:space="preserve">SmartAlarmClock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C2780D" w:rsidRDefault="00C86B6C" w:rsidP="00C2780D">
      <w:pPr>
        <w:keepNext/>
        <w:jc w:val="center"/>
      </w:pPr>
      <w:r>
        <w:rPr>
          <w:noProof/>
          <w:lang w:val="en-US" w:eastAsia="en-US"/>
        </w:rPr>
        <w:drawing>
          <wp:inline distT="0" distB="0" distL="0" distR="0" wp14:anchorId="0B22F2F0" wp14:editId="56CE9C3B">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B319A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8777B8">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8777B8">
        <w:rPr>
          <w:noProof/>
        </w:rPr>
        <w:t>3</w:t>
      </w:r>
      <w:r w:rsidR="001C4515">
        <w:fldChar w:fldCharType="end"/>
      </w:r>
      <w:r w:rsidR="00451765">
        <w:t>:</w:t>
      </w:r>
      <w:r w:rsidR="00451765" w:rsidRPr="00C8587F">
        <w:t xml:space="preserve"> Schematische</w:t>
      </w:r>
      <w:r w:rsidRPr="00C8587F">
        <w:t xml:space="preserve"> voorstelling van het stappenplan om toegang te krijgen tot de Google Cal</w:t>
      </w:r>
      <w:r w:rsidR="00451765">
        <w:t>endar van de gebruiker. Dit is O</w:t>
      </w:r>
      <w:r w:rsidRPr="00C8587F">
        <w:t>Auth 2.0 voor embedded devices.</w:t>
      </w:r>
    </w:p>
    <w:p w:rsidR="00485CA8" w:rsidRDefault="005275C8" w:rsidP="00485CA8">
      <w:pPr>
        <w:pStyle w:val="Kop4"/>
      </w:pPr>
      <w:r>
        <w:t>Toestemming krijgen van de gebruiken</w:t>
      </w:r>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beschreven welke toepassing tot welke delen toegang vraagt. De laatste stap voor de gebruiker is het klikken op </w:t>
      </w:r>
      <w:r w:rsidR="00086258">
        <w:t>“</w:t>
      </w:r>
      <w:r>
        <w:t>toestaan</w:t>
      </w:r>
      <w:r w:rsidR="00086258">
        <w:t>”</w:t>
      </w:r>
      <w:r>
        <w:t>.</w:t>
      </w:r>
    </w:p>
    <w:p w:rsidR="00436A47" w:rsidRDefault="00436A47" w:rsidP="006F11FE">
      <w:r>
        <w:lastRenderedPageBreak/>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w:t>
      </w:r>
      <w:r w:rsidR="000677C3">
        <w:t>,</w:t>
      </w:r>
      <w:r w:rsidR="004A1618">
        <w:t xml:space="preserve"> zal het antwoord op de request een </w:t>
      </w:r>
      <w:r w:rsidR="00B4744C">
        <w:t>JSON</w:t>
      </w:r>
      <w:r w:rsidR="004A1618">
        <w:t xml:space="preserve"> object zijn dat een error </w:t>
      </w:r>
      <w:r w:rsidR="004A1618" w:rsidRPr="00797BB8">
        <w:t>bevat</w:t>
      </w:r>
      <w:r w:rsidR="000677C3" w:rsidRPr="00797BB8">
        <w:t>:</w:t>
      </w:r>
      <w:r w:rsidR="00797BB8" w:rsidRPr="00797BB8">
        <w:t xml:space="preserve"> </w:t>
      </w:r>
      <w:r w:rsidR="00F717B5" w:rsidRPr="00797BB8">
        <w:t>“</w:t>
      </w:r>
      <w:r w:rsidR="00F717B5">
        <w:t>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w:t>
      </w:r>
      <w:r w:rsidR="000677C3" w:rsidRPr="00797BB8">
        <w:t>“</w:t>
      </w:r>
      <w:r w:rsidR="00EA7CC7" w:rsidRPr="00797BB8">
        <w:t>access toke</w:t>
      </w:r>
      <w:r w:rsidR="0025641D" w:rsidRPr="00797BB8">
        <w:t>n</w:t>
      </w:r>
      <w:r w:rsidR="000677C3" w:rsidRPr="00797BB8">
        <w:t>”</w:t>
      </w:r>
      <w:r w:rsidR="0025641D">
        <w:t xml:space="preserve"> na het verlopen van de vorige en moet dus worden opgeslagen.</w:t>
      </w:r>
    </w:p>
    <w:p w:rsidR="00EA7CC7" w:rsidRDefault="00AE5167" w:rsidP="00EA7CC7">
      <w:pPr>
        <w:pStyle w:val="Kop4"/>
      </w:pPr>
      <w:r>
        <w:t>Kalender afspraken</w:t>
      </w:r>
      <w:r w:rsidR="00EA7CC7">
        <w:t xml:space="preserve"> opvragen</w:t>
      </w:r>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t>
      </w:r>
      <w:r w:rsidR="00086258">
        <w:rPr>
          <w:color w:val="000000" w:themeColor="text1"/>
        </w:rPr>
        <w:t>bewaard</w:t>
      </w:r>
      <w:r w:rsidR="008B3B70">
        <w:rPr>
          <w:color w:val="000000" w:themeColor="text1"/>
        </w:rPr>
        <w:t xml:space="preserve">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r>
        <w:t>Een vervallen “Access token” ver</w:t>
      </w:r>
      <w:r w:rsidR="003902C8">
        <w:t>vangen</w:t>
      </w:r>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3" w:name="_Toc451712051"/>
      <w:r w:rsidRPr="00656663">
        <w:rPr>
          <w:lang w:val="en-US"/>
        </w:rPr>
        <w:t>Flask (Web interface API</w:t>
      </w:r>
      <w:r>
        <w:rPr>
          <w:lang w:val="en-US"/>
        </w:rPr>
        <w:t>)</w:t>
      </w:r>
      <w:bookmarkEnd w:id="33"/>
    </w:p>
    <w:p w:rsidR="006260BE" w:rsidRPr="00C264D4" w:rsidRDefault="00C264D4">
      <w:r>
        <w:t>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opgenomen in de web interface. Op deze manier worden bijvoorbeeld de huidige “settings” opgevraagd die in de “settings” tab van de web interface kunnen worden weergegeven.</w:t>
      </w:r>
    </w:p>
    <w:p w:rsidR="00E16EC1" w:rsidRDefault="00E16EC1">
      <w:pPr>
        <w:rPr>
          <w:rFonts w:asciiTheme="majorHAnsi" w:eastAsiaTheme="majorEastAsia" w:hAnsiTheme="majorHAnsi" w:cstheme="majorBidi"/>
          <w:color w:val="004F5B" w:themeColor="accent1" w:themeShade="7F"/>
          <w:sz w:val="24"/>
          <w:szCs w:val="24"/>
        </w:rPr>
      </w:pPr>
      <w:r>
        <w:br w:type="page"/>
      </w:r>
    </w:p>
    <w:p w:rsidR="004B1F81" w:rsidRDefault="004B1F81" w:rsidP="00196631">
      <w:pPr>
        <w:pStyle w:val="Kop30"/>
      </w:pPr>
      <w:bookmarkStart w:id="34" w:name="_Toc451712052"/>
      <w:r>
        <w:lastRenderedPageBreak/>
        <w:t>Netwerk en acces point</w:t>
      </w:r>
      <w:bookmarkEnd w:id="34"/>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677C3">
        <w:t>attempt</w:t>
      </w:r>
      <w:r w:rsidR="00797BB8">
        <w:t>_</w:t>
      </w:r>
      <w:r w:rsidR="000E28BF">
        <w:t>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w:t>
      </w:r>
      <w:r w:rsidR="00086258">
        <w:rPr>
          <w:szCs w:val="22"/>
        </w:rPr>
        <w:t>,</w:t>
      </w:r>
      <w:r w:rsidR="00081AF0">
        <w:rPr>
          <w:szCs w:val="22"/>
        </w:rPr>
        <w:t xml:space="preserve">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 word</w:t>
      </w:r>
      <w:r w:rsidR="00086258">
        <w:t>t</w:t>
      </w:r>
      <w:r w:rsidR="00205E19">
        <w:t xml:space="preserve"> er dan geprobeerd dit profiel te laden.</w:t>
      </w:r>
    </w:p>
    <w:p w:rsidR="00C84D1B" w:rsidRPr="007D0134" w:rsidRDefault="00205E19" w:rsidP="00BB52E1">
      <w:pPr>
        <w:rPr>
          <w:sz w:val="24"/>
        </w:rPr>
      </w:pPr>
      <w:r>
        <w:t xml:space="preserve">Via het extern programma “iwlist” wordt de scan naar wifi netwerken uitgevoerd. De output van dit wordt het eerst met </w:t>
      </w:r>
      <w:r w:rsidR="00FD044A">
        <w:t>R</w:t>
      </w:r>
      <w:r>
        <w:t>eg</w:t>
      </w:r>
      <w:r w:rsidR="007F7CB0">
        <w:t>E</w:t>
      </w:r>
      <w:r>
        <w:t>x omgezet naar een JSON vriendelijk formaat.</w:t>
      </w:r>
    </w:p>
    <w:p w:rsidR="00074C21" w:rsidRDefault="00074C21" w:rsidP="00196631">
      <w:pPr>
        <w:pStyle w:val="Kop30"/>
      </w:pPr>
      <w:bookmarkStart w:id="35" w:name="_Toc451712053"/>
      <w:r>
        <w:t>Rotary encoder</w:t>
      </w:r>
      <w:bookmarkEnd w:id="35"/>
    </w:p>
    <w:p w:rsidR="00B20841" w:rsidRDefault="002D59D2" w:rsidP="002D59D2">
      <w:r>
        <w:t>Om de rotary enco</w:t>
      </w:r>
      <w:r w:rsidR="00086258">
        <w:t>der aan te sturen wordt gebruik</w:t>
      </w:r>
      <w:r>
        <w:t xml:space="preserve">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w:t>
      </w:r>
      <w:r w:rsidR="000677C3" w:rsidRPr="00063C98">
        <w:t>“</w:t>
      </w:r>
      <w:r w:rsidR="00063C98" w:rsidRPr="00063C98">
        <w:t>N</w:t>
      </w:r>
      <w:r w:rsidR="005A4C6E" w:rsidRPr="00063C98">
        <w:t>one</w:t>
      </w:r>
      <w:r w:rsidR="000677C3" w:rsidRPr="00063C98">
        <w:t>”</w:t>
      </w:r>
      <w:r w:rsidR="005A4C6E">
        <w:t xml:space="preserve"> en elke waarde die in de enum Menu zit. Elk element uit deze enum bevat een naam voor het menu veld en eventueel namen voor welke settings het menu item kan aanpassen.</w:t>
      </w:r>
      <w:r w:rsidR="00220401">
        <w:t xml:space="preserve"> De @unique </w:t>
      </w:r>
      <w:r w:rsidR="004849AD">
        <w:t>annotatie</w:t>
      </w:r>
      <w:r w:rsidR="00220401">
        <w:t xml:space="preserve"> wordt toegevoegd aan de enum om zeker te zijn dat er geen waardes dubbel worden opgenome</w:t>
      </w:r>
      <w:r w:rsidR="00DE3824">
        <w:t>n</w:t>
      </w:r>
      <w:r w:rsidR="00E036BD">
        <w:t>. Dit vermijd</w:t>
      </w:r>
      <w:r w:rsidR="00086258">
        <w:t>t</w:t>
      </w:r>
      <w:r w:rsidR="00E036BD">
        <w:t xml:space="preserve"> domme typfoutjes en lang debug werk.</w:t>
      </w:r>
    </w:p>
    <w:p w:rsidR="00D167FD" w:rsidRDefault="00D167FD" w:rsidP="001C175F">
      <w:pPr>
        <w:pStyle w:val="Kop30"/>
      </w:pPr>
      <w:bookmarkStart w:id="36" w:name="_Toc451712054"/>
      <w:r>
        <w:lastRenderedPageBreak/>
        <w:t>Alarm/muziek</w:t>
      </w:r>
      <w:bookmarkEnd w:id="36"/>
    </w:p>
    <w:p w:rsidR="00D167FD" w:rsidRPr="00D167FD" w:rsidRDefault="00BC38C8" w:rsidP="00D167FD">
      <w:r>
        <w:t>Voor het afspelen van het geluid gingen we oorspronkelijk de I</w:t>
      </w:r>
      <w:r>
        <w:rPr>
          <w:vertAlign w:val="superscript"/>
        </w:rPr>
        <w:t>2</w:t>
      </w:r>
      <w:r>
        <w:t xml:space="preserve">S interface gebruiken. Aangezien de printen echter niet tijdig werden geleverd moesten we een PWM pin opofferen om op deze manier muziek af te spelen. Hierdoor kunnen we geen hardware PWM meer gebruiken voor de WS2812 </w:t>
      </w:r>
      <w:r w:rsidR="00A753C3">
        <w:t>leds</w:t>
      </w:r>
      <w:r>
        <w:t>.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commandline </w:t>
      </w:r>
      <w:r w:rsidR="0029494E" w:rsidRPr="000677C3">
        <w:t>mp3 speler</w:t>
      </w:r>
      <w:r w:rsidR="000677C3" w:rsidRPr="00063C98">
        <w:t>:</w:t>
      </w:r>
      <w:r w:rsidR="0029494E" w:rsidRPr="000677C3">
        <w:t xml:space="preserve"> </w:t>
      </w:r>
      <w:r w:rsidR="00063C98">
        <w:t>“</w:t>
      </w:r>
      <w:r w:rsidR="0029494E" w:rsidRPr="000677C3">
        <w:t>mpg123</w:t>
      </w:r>
      <w:r w:rsidR="00063C98">
        <w:t>”</w:t>
      </w:r>
      <w:r w:rsidR="0029494E" w:rsidRPr="000677C3">
        <w:t>.</w:t>
      </w:r>
      <w:r w:rsidR="0029494E">
        <w:t xml:space="preserve"> </w:t>
      </w:r>
    </w:p>
    <w:p w:rsidR="007122A8" w:rsidRDefault="00BB3A48" w:rsidP="008A3436">
      <w:pPr>
        <w:pStyle w:val="Kop30"/>
      </w:pPr>
      <w:bookmarkStart w:id="37" w:name="_Toc451712055"/>
      <w:r>
        <w:t>Web</w:t>
      </w:r>
      <w:r w:rsidR="00A340D9">
        <w:t xml:space="preserve"> </w:t>
      </w:r>
      <w:r>
        <w:t>interface</w:t>
      </w:r>
      <w:bookmarkEnd w:id="37"/>
    </w:p>
    <w:p w:rsidR="00A340D9" w:rsidRDefault="00A340D9" w:rsidP="00A340D9">
      <w:r>
        <w:t>Voor de web interface is de HTML, CSS en javascript framework bootstrap gebruikt. Dit stelt ons in staat om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r>
        <w:t>Status tab</w:t>
      </w:r>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r>
        <w:t>Wifi</w:t>
      </w:r>
      <w:r w:rsidR="00033A16">
        <w:t xml:space="preserve"> </w:t>
      </w:r>
      <w:r w:rsidR="00140886" w:rsidRPr="009B05F7">
        <w:t xml:space="preserve">settings </w:t>
      </w:r>
      <w:r w:rsidR="00033A16">
        <w:t>tab</w:t>
      </w:r>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r w:rsidRPr="009B05F7">
        <w:t xml:space="preserve">Clock settings tab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w:t>
      </w:r>
      <w:r w:rsidR="009569E6">
        <w:t>a</w:t>
      </w:r>
      <w:r>
        <w:t xml:space="preserve">at en de </w:t>
      </w:r>
      <w:r w:rsidR="009569E6">
        <w:t>grootte</w:t>
      </w:r>
      <w:r>
        <w:t xml:space="preserv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w:t>
      </w:r>
      <w:r w:rsidR="009569E6">
        <w:t>grootte</w:t>
      </w:r>
      <w:r w:rsidR="00EC1F18">
        <w:t xml:space="preserve"> dit moet</w:t>
      </w:r>
      <w:r w:rsidR="00C553FD">
        <w:t>.</w:t>
      </w:r>
      <w:r w:rsidR="00614B38">
        <w:t xml:space="preserve"> De laatste instelling bepaalt welk type van alarm er moet worden gebruikt tijdens het wekken. De gebruiker heeft hierbij de keuze uit </w:t>
      </w:r>
      <w:r w:rsidR="009569E6">
        <w:t>verschillende</w:t>
      </w:r>
      <w:r w:rsidR="00614B38">
        <w:t xml:space="preserve"> muziekstream</w:t>
      </w:r>
      <w:r w:rsidR="009569E6">
        <w:t>s.</w:t>
      </w:r>
    </w:p>
    <w:p w:rsidR="00383392" w:rsidRDefault="003105B6" w:rsidP="00033A16">
      <w:pPr>
        <w:pStyle w:val="Kop4"/>
      </w:pPr>
      <w:r>
        <w:t>Google Calendar</w:t>
      </w:r>
      <w:r w:rsidR="00033A16" w:rsidRPr="009B05F7">
        <w:t xml:space="preserve"> tab</w:t>
      </w:r>
    </w:p>
    <w:p w:rsidR="00A340D9" w:rsidRPr="009B05F7" w:rsidRDefault="009B05F7" w:rsidP="00A340D9">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w:t>
      </w:r>
      <w:r w:rsidR="009569E6">
        <w:t>,</w:t>
      </w:r>
      <w:r w:rsidR="00A008B3">
        <w:t xml:space="preserve"> indien deze is vervallen kan in deze tab.</w:t>
      </w:r>
      <w:r w:rsidR="003A321D">
        <w:t xml:space="preserve"> Op deze pagina kan ook de user code en de verification URL worden getoond wanneer de gebruiker toegang moet geven aan de </w:t>
      </w:r>
      <w:r w:rsidR="00451765">
        <w:t>SmartAlarmClock</w:t>
      </w:r>
      <w:r w:rsidR="003A321D">
        <w:t>.</w:t>
      </w:r>
    </w:p>
    <w:p w:rsidR="00A87F53" w:rsidRDefault="00A87F53" w:rsidP="00BA2CBF">
      <w:pPr>
        <w:pStyle w:val="Kop1"/>
      </w:pPr>
      <w:bookmarkStart w:id="38" w:name="_Toc451712056"/>
      <w:r>
        <w:lastRenderedPageBreak/>
        <w:t>Budget</w:t>
      </w:r>
      <w:r w:rsidR="00B87F85">
        <w:t>/kostenraming</w:t>
      </w:r>
      <w:bookmarkEnd w:id="38"/>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2"/>
        <w:gridCol w:w="453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862FA0">
              <w:t>,00</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€ 2,</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862FA0">
              <w:t>,</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A753C3" w:rsidP="0027078F">
            <w:pPr>
              <w:jc w:val="right"/>
            </w:pPr>
            <w:r>
              <w:t>Leds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27078F">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r w:rsidR="00862FA0">
              <w:t>,00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€ 2,</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€ 0,</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€ 3,</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r w:rsidR="00862FA0">
              <w:t>,00</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862FA0" w:rsidP="00D751A9">
            <w:pPr>
              <w:jc w:val="left"/>
              <w:cnfStyle w:val="000000000000" w:firstRow="0" w:lastRow="0" w:firstColumn="0" w:lastColumn="0" w:oddVBand="0" w:evenVBand="0" w:oddHBand="0" w:evenHBand="0" w:firstRowFirstColumn="0" w:firstRowLastColumn="0" w:lastRowFirstColumn="0" w:lastRowLastColumn="0"/>
            </w:pPr>
            <w:r>
              <w:t>€ 2,</w:t>
            </w:r>
            <w:r w:rsidR="00D751A9">
              <w:t>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 xml:space="preserve">8 x WS2812 </w:t>
            </w:r>
            <w:r w:rsidR="00A753C3">
              <w:rPr>
                <w:lang w:val="en-US"/>
              </w:rPr>
              <w:t>leds</w:t>
            </w:r>
          </w:p>
        </w:tc>
        <w:tc>
          <w:tcPr>
            <w:tcW w:w="4537" w:type="dxa"/>
            <w:vAlign w:val="center"/>
          </w:tcPr>
          <w:p w:rsidR="008F2652" w:rsidRDefault="00862FA0" w:rsidP="008F2652">
            <w:pPr>
              <w:jc w:val="left"/>
              <w:cnfStyle w:val="000000000000" w:firstRow="0" w:lastRow="0" w:firstColumn="0" w:lastColumn="0" w:oddVBand="0" w:evenVBand="0" w:oddHBand="0" w:evenHBand="0" w:firstRowFirstColumn="0" w:firstRowLastColumn="0" w:lastRowFirstColumn="0" w:lastRowLastColumn="0"/>
            </w:pPr>
            <w:r>
              <w:t>€ 0,</w:t>
            </w:r>
            <w:r w:rsidR="008F2652">
              <w:t xml:space="preserve">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r w:rsidR="00862FA0">
              <w:rPr>
                <w:b/>
              </w:rPr>
              <w:t>,00</w:t>
            </w:r>
          </w:p>
        </w:tc>
      </w:tr>
    </w:tbl>
    <w:p w:rsidR="00D33BAE" w:rsidRPr="00C673C4" w:rsidRDefault="00D33BAE" w:rsidP="00C673C4"/>
    <w:p w:rsidR="00411EC0" w:rsidRDefault="00411EC0" w:rsidP="00BA2CBF">
      <w:pPr>
        <w:pStyle w:val="Kop1"/>
      </w:pPr>
      <w:bookmarkStart w:id="39" w:name="_Toc451712057"/>
      <w:r>
        <w:lastRenderedPageBreak/>
        <w:t>Besluit</w:t>
      </w:r>
      <w:bookmarkEnd w:id="39"/>
    </w:p>
    <w:p w:rsidR="00F405EC" w:rsidRDefault="00F405EC" w:rsidP="00F405EC">
      <w:r>
        <w:t xml:space="preserve">Dit project was zeer leerrijk aangezien vele onderdelen met elkaar moesten worden verbonden worden om een werkend resultaat te verkrijgen. De grootste tegenslag tijdens het project was de levertijd van de LCD </w:t>
      </w:r>
      <w:r w:rsidR="009C6974">
        <w:t>module</w:t>
      </w:r>
      <w:r>
        <w:t>. Aangezien er voor de bestelde display niet echt eenduidige datasheets (pin lay-out</w:t>
      </w:r>
      <w:r w:rsidR="009C6974">
        <w:t>, grootte, afstand van de gaten</w:t>
      </w:r>
      <w:r>
        <w:t xml:space="preserve">) te vinden waren, moesten de printen wachten tot de display werd geleverd. </w:t>
      </w:r>
      <w:r w:rsidR="00A31D57">
        <w:t xml:space="preserve">Dit zou op zich geen probleem geven, maar door het overschrijden van de maximum levertijd zorgde dit </w:t>
      </w:r>
      <w:r w:rsidR="00CA7211">
        <w:t>voor een extra tijdsdruk</w:t>
      </w:r>
      <w:r w:rsidR="00A31D57">
        <w:t>.</w:t>
      </w:r>
    </w:p>
    <w:p w:rsidR="009C6974" w:rsidRDefault="008F7671" w:rsidP="00F405EC">
      <w:r>
        <w:t>Voor de muziek werd initieel gedacht om de I</w:t>
      </w:r>
      <w:r>
        <w:rPr>
          <w:vertAlign w:val="superscript"/>
        </w:rPr>
        <w:t>2</w:t>
      </w:r>
      <w:r>
        <w:t xml:space="preserve">S interface te gebruiken. Aangezien de printen niet tijdig werden geleverd ging dit echter niet meer. Om rond dit probleem te werken hebben we dan enkel zaken </w:t>
      </w:r>
      <w:r w:rsidR="009569E6">
        <w:t>aangepast.</w:t>
      </w:r>
      <w:r>
        <w:t xml:space="preserve"> </w:t>
      </w:r>
      <w:r w:rsidR="009569E6">
        <w:t xml:space="preserve">Voor het geluid besloten we </w:t>
      </w:r>
      <w:r>
        <w:t xml:space="preserve">om via PWM te werken waardoor de ws2812 </w:t>
      </w:r>
      <w:r w:rsidR="00A753C3">
        <w:t>leds</w:t>
      </w:r>
      <w:r>
        <w:t xml:space="preserve"> moesten worden weggelaten. Zolang er geen muziek speelt zal de achtergrondverlichting van de LCD via software PWM werken. </w:t>
      </w:r>
      <w:r w:rsidR="00130532">
        <w:t>Wanneer de muziek speelt werkt dit echter niet meer aangezien de software en de muziek beide DMA nodig hebben. Als oplossing voor dit probleem kozen we om de helderheid van het scherm tijdens het spelen van de muziek op 100% te zetten.</w:t>
      </w:r>
    </w:p>
    <w:p w:rsidR="000677C3" w:rsidRPr="00F405EC" w:rsidRDefault="009C6974" w:rsidP="00F405EC">
      <w:r>
        <w:t>Al de weggelaten functionaliteit</w:t>
      </w:r>
      <w:r w:rsidR="009569E6">
        <w:t>en zijn</w:t>
      </w:r>
      <w:r>
        <w:t xml:space="preserve"> wel onderzocht en ontworpen</w:t>
      </w:r>
      <w:r w:rsidR="009569E6">
        <w:t>,</w:t>
      </w:r>
      <w:r>
        <w:t xml:space="preserve"> daarom zijn er nog sporen van te vinden in de software en is de beschri</w:t>
      </w:r>
      <w:r w:rsidR="007678F5">
        <w:t>jving in dit document gebleven.</w:t>
      </w:r>
    </w:p>
    <w:p w:rsidR="00411EC0" w:rsidRDefault="00411EC0" w:rsidP="00BA2CBF">
      <w:pPr>
        <w:pStyle w:val="Kop1"/>
      </w:pPr>
      <w:bookmarkStart w:id="40" w:name="_Toc451712058"/>
      <w:r>
        <w:lastRenderedPageBreak/>
        <w:t>Bijlagen</w:t>
      </w:r>
      <w:bookmarkEnd w:id="40"/>
    </w:p>
    <w:p w:rsidR="00CA3764" w:rsidRDefault="005251AE" w:rsidP="00397C6D">
      <w:pPr>
        <w:pStyle w:val="Kop2"/>
      </w:pPr>
      <w:bookmarkStart w:id="41" w:name="_Ref419568106"/>
      <w:bookmarkStart w:id="42" w:name="_Toc451712059"/>
      <w:r>
        <w:t xml:space="preserve">Schema’s &amp; </w:t>
      </w:r>
      <w:bookmarkEnd w:id="41"/>
      <w:r w:rsidR="00174368">
        <w:t>Lay-out</w:t>
      </w:r>
      <w:bookmarkStart w:id="43" w:name="_Ref419648775"/>
      <w:r w:rsidR="00273DA8">
        <w:t xml:space="preserve"> printplaat</w:t>
      </w:r>
      <w:bookmarkEnd w:id="42"/>
    </w:p>
    <w:p w:rsidR="00F262FF" w:rsidRPr="00F262FF" w:rsidRDefault="00F262FF" w:rsidP="00F262FF">
      <w:pPr>
        <w:pStyle w:val="Kop30"/>
      </w:pPr>
      <w:bookmarkStart w:id="44" w:name="_Toc451712060"/>
      <w:r>
        <w:t>De schema’s</w:t>
      </w:r>
      <w:bookmarkEnd w:id="44"/>
    </w:p>
    <w:p w:rsidR="001C4515" w:rsidRDefault="00F262FF" w:rsidP="00AA1420">
      <w:pPr>
        <w:keepNext/>
        <w:jc w:val="center"/>
      </w:pPr>
      <w:r>
        <w:rPr>
          <w:noProof/>
          <w:lang w:val="en-US" w:eastAsia="en-US"/>
        </w:rPr>
        <w:drawing>
          <wp:inline distT="0" distB="0" distL="0" distR="0" wp14:anchorId="4F4C625E" wp14:editId="40668F4F">
            <wp:extent cx="7754139" cy="5083393"/>
            <wp:effectExtent l="1905" t="0" r="127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75244" cy="5097229"/>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8777B8">
        <w:rPr>
          <w:noProof/>
        </w:rPr>
        <w:t>5</w:t>
      </w:r>
      <w:r>
        <w:fldChar w:fldCharType="end"/>
      </w:r>
      <w:r>
        <w:noBreakHyphen/>
      </w:r>
      <w:r>
        <w:fldChar w:fldCharType="begin"/>
      </w:r>
      <w:r>
        <w:instrText xml:space="preserve"> SEQ Figuur \* ARABIC \s 1 </w:instrText>
      </w:r>
      <w:r>
        <w:fldChar w:fldCharType="separate"/>
      </w:r>
      <w:r w:rsidR="008777B8">
        <w:rPr>
          <w:noProof/>
        </w:rPr>
        <w:t>1</w:t>
      </w:r>
      <w:r>
        <w:fldChar w:fldCharType="end"/>
      </w:r>
      <w:r>
        <w:t>:</w:t>
      </w:r>
      <w:r w:rsidR="002A24DB">
        <w:t xml:space="preserve"> </w:t>
      </w:r>
      <w:r w:rsidR="005040E2">
        <w:t xml:space="preserve">Het </w:t>
      </w:r>
      <w:r w:rsidR="002A24DB">
        <w:t>s</w:t>
      </w:r>
      <w:r w:rsidRPr="00C45404">
        <w:t>chema</w:t>
      </w:r>
      <w:r w:rsidR="005040E2">
        <w:t>,</w:t>
      </w:r>
      <w:r w:rsidRPr="00C45404">
        <w:t xml:space="preserve"> sheet 1.</w:t>
      </w:r>
    </w:p>
    <w:p w:rsidR="001C4515" w:rsidRDefault="00F262FF" w:rsidP="00005DCB">
      <w:pPr>
        <w:keepNext/>
        <w:jc w:val="center"/>
      </w:pPr>
      <w:r>
        <w:rPr>
          <w:noProof/>
          <w:lang w:val="en-US" w:eastAsia="en-US"/>
        </w:rPr>
        <w:lastRenderedPageBreak/>
        <w:drawing>
          <wp:inline distT="0" distB="0" distL="0" distR="0" wp14:anchorId="39949767" wp14:editId="14810BC2">
            <wp:extent cx="8572185" cy="5231366"/>
            <wp:effectExtent l="0" t="6032"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82050" cy="5237386"/>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8777B8">
        <w:rPr>
          <w:noProof/>
        </w:rPr>
        <w:t>5</w:t>
      </w:r>
      <w:r>
        <w:fldChar w:fldCharType="end"/>
      </w:r>
      <w:r>
        <w:noBreakHyphen/>
      </w:r>
      <w:r>
        <w:fldChar w:fldCharType="begin"/>
      </w:r>
      <w:r>
        <w:instrText xml:space="preserve"> SEQ Figuur \* ARABIC \s 1 </w:instrText>
      </w:r>
      <w:r>
        <w:fldChar w:fldCharType="separate"/>
      </w:r>
      <w:r w:rsidR="008777B8">
        <w:rPr>
          <w:noProof/>
        </w:rPr>
        <w:t>2</w:t>
      </w:r>
      <w:r>
        <w:fldChar w:fldCharType="end"/>
      </w:r>
      <w:r>
        <w:t>:</w:t>
      </w:r>
      <w:r w:rsidRPr="00B834AB">
        <w:t xml:space="preserve"> </w:t>
      </w:r>
      <w:r w:rsidR="005040E2">
        <w:t xml:space="preserve">Het </w:t>
      </w:r>
      <w:r w:rsidRPr="00B834AB">
        <w:t>schema</w:t>
      </w:r>
      <w:r w:rsidR="005040E2">
        <w:t>,</w:t>
      </w:r>
      <w:r w:rsidRPr="00B834AB">
        <w:t xml:space="preserve"> sheet 2.</w:t>
      </w:r>
    </w:p>
    <w:p w:rsidR="00F262FF" w:rsidRDefault="00F262FF" w:rsidP="00F262FF">
      <w:pPr>
        <w:pStyle w:val="Kop30"/>
      </w:pPr>
      <w:bookmarkStart w:id="45" w:name="_Toc451712061"/>
      <w:r>
        <w:lastRenderedPageBreak/>
        <w:t xml:space="preserve">De </w:t>
      </w:r>
      <w:r w:rsidR="00D369EC">
        <w:t>printplaat</w:t>
      </w:r>
      <w:bookmarkEnd w:id="45"/>
    </w:p>
    <w:p w:rsidR="001C4515" w:rsidRDefault="00F262FF" w:rsidP="001C4515">
      <w:pPr>
        <w:keepNext/>
      </w:pPr>
      <w:r>
        <w:rPr>
          <w:noProof/>
          <w:lang w:val="en-US" w:eastAsia="en-US"/>
        </w:rPr>
        <w:drawing>
          <wp:inline distT="0" distB="0" distL="0" distR="0" wp14:anchorId="35ACD3F0" wp14:editId="424B7C73">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CA3764" w:rsidRDefault="001C4515" w:rsidP="00351B4C">
      <w:pPr>
        <w:pStyle w:val="Bijschrift0"/>
        <w:jc w:val="center"/>
      </w:pPr>
      <w:r>
        <w:t xml:space="preserve">Figuur </w:t>
      </w:r>
      <w:r>
        <w:fldChar w:fldCharType="begin"/>
      </w:r>
      <w:r>
        <w:instrText xml:space="preserve"> STYLEREF 1 \s </w:instrText>
      </w:r>
      <w:r>
        <w:fldChar w:fldCharType="separate"/>
      </w:r>
      <w:r w:rsidR="008777B8">
        <w:rPr>
          <w:noProof/>
        </w:rPr>
        <w:t>5</w:t>
      </w:r>
      <w:r>
        <w:fldChar w:fldCharType="end"/>
      </w:r>
      <w:r>
        <w:noBreakHyphen/>
      </w:r>
      <w:r>
        <w:fldChar w:fldCharType="begin"/>
      </w:r>
      <w:r>
        <w:instrText xml:space="preserve"> SEQ Figuur \* ARABIC \s 1 </w:instrText>
      </w:r>
      <w:r>
        <w:fldChar w:fldCharType="separate"/>
      </w:r>
      <w:r w:rsidR="008777B8">
        <w:rPr>
          <w:noProof/>
        </w:rPr>
        <w:t>3</w:t>
      </w:r>
      <w:r>
        <w:fldChar w:fldCharType="end"/>
      </w:r>
      <w:r w:rsidR="00451765">
        <w:t>:</w:t>
      </w:r>
      <w:r w:rsidR="00451765" w:rsidRPr="001601CF">
        <w:t xml:space="preserve"> Het</w:t>
      </w:r>
      <w:r w:rsidRPr="001601CF">
        <w:t xml:space="preserve"> roze gedeelte is de PCB lay-out voor dit project. Om de resterende ruimte van de print niet verloren te laten gaan werden hier pads voor ws2812 </w:t>
      </w:r>
      <w:r w:rsidR="00A753C3">
        <w:t>leds</w:t>
      </w:r>
      <w:r w:rsidRPr="001601CF">
        <w:t xml:space="preserve"> voorzien.</w:t>
      </w:r>
      <w:bookmarkEnd w:id="43"/>
    </w:p>
    <w:p w:rsidR="00523A13" w:rsidRDefault="00523A13">
      <w:r>
        <w:br w:type="page"/>
      </w:r>
    </w:p>
    <w:p w:rsidR="00E95D20" w:rsidRDefault="00A119A9" w:rsidP="00546616">
      <w:pPr>
        <w:pStyle w:val="Kop2"/>
        <w:widowControl w:val="0"/>
        <w:autoSpaceDE w:val="0"/>
        <w:autoSpaceDN w:val="0"/>
        <w:adjustRightInd w:val="0"/>
        <w:spacing w:before="0" w:line="240" w:lineRule="auto"/>
        <w:sectPr w:rsidR="00E95D20" w:rsidSect="00E95D20">
          <w:headerReference w:type="default" r:id="rId31"/>
          <w:footerReference w:type="default" r:id="rId32"/>
          <w:pgSz w:w="11907" w:h="16839" w:code="9"/>
          <w:pgMar w:top="1417" w:right="1417" w:bottom="1417" w:left="1417" w:header="709" w:footer="709" w:gutter="0"/>
          <w:cols w:space="720"/>
          <w:docGrid w:linePitch="360"/>
        </w:sectPr>
      </w:pPr>
      <w:bookmarkStart w:id="46" w:name="_Toc451712062"/>
      <w:r>
        <w:lastRenderedPageBreak/>
        <w:t>Het hoofdprogramm</w:t>
      </w:r>
      <w:r w:rsidR="00B337BE">
        <w:t>a (app.py)</w:t>
      </w:r>
      <w:bookmarkStart w:id="47" w:name="_GoBack"/>
      <w:bookmarkEnd w:id="46"/>
      <w:bookmarkEnd w:id="47"/>
    </w:p>
    <w:p w:rsidR="00FF368B" w:rsidRPr="00A119A9" w:rsidRDefault="00FF368B" w:rsidP="00A119A9">
      <w:pPr>
        <w:widowControl w:val="0"/>
        <w:autoSpaceDE w:val="0"/>
        <w:autoSpaceDN w:val="0"/>
        <w:adjustRightInd w:val="0"/>
        <w:spacing w:before="0" w:after="0" w:line="240" w:lineRule="auto"/>
        <w:rPr>
          <w:rFonts w:ascii="Anonymous Pro" w:hAnsi="Anonymous Pro" w:cs="Courier New"/>
          <w:color w:val="008000"/>
          <w:sz w:val="18"/>
          <w:szCs w:val="18"/>
          <w:lang w:val="en-US"/>
        </w:rPr>
      </w:pPr>
      <w:r w:rsidRPr="00A119A9">
        <w:rPr>
          <w:rFonts w:ascii="Anonymous Pro" w:hAnsi="Anonymous Pro" w:cs="Courier New"/>
          <w:color w:val="008000"/>
          <w:sz w:val="18"/>
          <w:szCs w:val="18"/>
          <w:lang w:val="en-US"/>
        </w:rPr>
        <w:t>#!/bin/env python</w:t>
      </w:r>
      <w:r w:rsidR="00A119A9">
        <w:rPr>
          <w:rFonts w:ascii="Anonymous Pro" w:hAnsi="Anonymous Pro" w:cs="Courier New"/>
          <w:color w:val="008000"/>
          <w:sz w:val="18"/>
          <w:szCs w:val="18"/>
          <w:lang w:val="en-US"/>
        </w:rPr>
        <w: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1 - Pre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1 - Pre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os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subprocess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threading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sys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VERSION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SETTINGS_FILE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"/root/www/settings.json"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Main Menu enum. If setting is None, its a toggle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Exit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Show_IP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'Show 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Days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Weekdays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Weekends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Both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Volatile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status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Permanent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'%d-%m-%y'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Weekdays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Google Calender API app specific data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gcal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'https://www.googleapis.com/auth/calendar.readonly'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pre-defined streams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streams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'MNM'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'http://mp3.streampower.be/mnm_hits-high.mp3'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rPr>
        <w:t>'Studio Brussel'</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'http://mp3.streampower.be/stubru-high.mp3'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'Klara'</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'http://mp3.streampower.be/klara-high.mp3'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1'</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'http://mp3.streampower.be/radio1-high.mp3'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2 Antwerpen'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'http://mp3.streampower.be/ra2ant-high.mp3'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Misc globals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 and or APP_GCAL_SECRET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for json encoding Enums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isinstance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Send volume to alsa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vol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'amixer'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'PCM,0'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vol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Save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indent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Clamp value between 0 and 100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b/>
          <w:bCs/>
          <w:color w:val="0000FF"/>
          <w:sz w:val="18"/>
          <w:szCs w:val="18"/>
          <w:highlight w:val="white"/>
        </w:rPr>
        <w:t>def</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FF00FF"/>
          <w:sz w:val="18"/>
          <w:szCs w:val="18"/>
          <w:highlight w:val="white"/>
        </w:rPr>
        <w:t>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minn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0</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maxn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100</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maxn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 back from "&lt;Class&gt;.&lt;Name&gt;" to actual enum instance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full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full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getattr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globals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streams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'mpg123'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bufsize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stream_parser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re_title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r"ICY-META: StreamTitle='(.*)';"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readline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stream_parser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terminate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wait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subprocess.call(['gpio', '-g', 'mode', '12', 'pwm'])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 sound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'gpio_alt'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'13'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Kill any existing ap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Sometimes the above isn't enough</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Write to SDL_FBDEV (normally /dev/fb1)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with</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Raw image data of 'Booting..' centered on the lcd. Made by a little custom C program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frame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bytearray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44446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0xff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2 -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2 - GPIO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RPi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GPIO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lastRenderedPageBreak/>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ALARM_S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27</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PWM_BG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of LCD background LED via gpio program because the GPIO python module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ChangeDutyCycle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subprocess.call(['gpio', '-g', 'pwm', '12', '%.0f' % (clamp(percent) * 10.23)])</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While booting, ramp up the LCD backlight from 0 to 100% over 2 seconds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pre_boot_pwm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of alarm button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button of rot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OK'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Exit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for A of rotary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Since A triggers on falling edge, it should be 0, if not, debounce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get the direction, pull 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RE_B</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'Rotate: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'Right,+'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'Left,-'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in menu, go left or right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items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index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doing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 down the the sencond to last object and property name, so it can be set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BCM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setwarnings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pull_up_down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PUD_UP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preboot LCD backlight ramp up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pre_boot_pwm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'PreBootPWM'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3 -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3 -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socket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urllib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signal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to avoid pygame.display.init hanging on a second boot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signal_handler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SIGTERM or SIGINT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quit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last, because its possible it may throw up, if GPIO hasn't imported yet. That is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fine, if it happens after pygame.quit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cleanup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kill command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SIGTERM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Control-C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BLACK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WHITE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'Init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This call takes a while, it can also hang if pygame wasn't quited last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hence the kill/^C handling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Instead of initing all pygame subsystems, we only do display and font to cut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loading time by a lot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mouse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set_visible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Monospace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FONT_XL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FONT_ICO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'fontawesome'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size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SIZE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SCREEN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FULLSCREEN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Clear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'Done init pygame &amp; clear ...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except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JSONDecodeError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'Config file unreadable, lets just throw it away and start 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4 -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4 - Scheduler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text on screen, below other height, in font &amp; color, centered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height is 0, assume the screen needs clearing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Render the text on a new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render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Center the text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text surface on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'Commit' the changes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the new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Special message display, used for 'fatal crashes'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'Fatal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Goodbye cruel world. We can't exit because it would clear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periodically update the IP to be displayed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To make the font objects updatable, but not waste resources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font_day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date_clock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do the background brightness, handles pulsing effect if required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'min'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'max'</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008000"/>
          <w:sz w:val="18"/>
          <w:szCs w:val="18"/>
          <w:highlight w:val="white"/>
          <w:lang w:val="en-US"/>
        </w:rPr>
        <w:t># If we are drawing the brightness slider, give instant feedback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drawing the brightness slider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not at target level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Deviate predetermined step size from the current brightness towards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at target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that draws to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make adding code easy, leftover/unnecessary height assignments are left!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main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need to register the devie with gcal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'Code: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menu needs drawing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a menu option selected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option is tied to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Move down the list of keys: ('foo', 'bar') =&gt; settings['foo']['bar]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rectangle below the text and %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Need to move 5 px down manually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'\uf0a1'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'next'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'\uf133'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Actually commit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'Checking gcal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Helper method, to run the task once manually before passing it off to the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run_clock_thread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We are now out of booting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'10 minute mark'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Try to connect to the wifi network set via settings['wifiProfile']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Just to be sure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'Connecting to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switch to make sure no other network is using wlan0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'switch-to'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Congratulations, we have liftoff</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IP in screen to make accessing the web interface easy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'Syncing time &amp; 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NTP to get internet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'systemctl'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'ntpd'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Make sure we actually have NTP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'ntp-wait'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 sync failed.'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to RTC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Now we can start rendering the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Connecting to wifi failed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'Failed...'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Refresh our token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Poll with device token to see if user has granted us permission yet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'http://oauth.net/grant_type/device/1.0'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 information, 'authorization_pending' is normal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 error = good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Store the token, and make the primary calendar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'primary'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Save the new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Fetch the upcoming events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prevent re-registering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token request is expired, drop 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 request expired.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Poll at the rate requested by Google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Do a new token request, overrides all old gcal data, except for appointments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'https://accounts.google.com/o/oauth2/device/code'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Pull in new events, if token is expired / missing it will request a new 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Something exploded.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'https://www.googleapis.com/calendar/v3/calendars/%s/events'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headers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'Authorization'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params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'singleEvents'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'orderBy'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'startTime'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'items'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items in response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item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isoweekday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'Event not in target days,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minutes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 passed,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Only get here if no (correct) items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Network adapter not plugged in =&gt; panic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'/sys/class/net/wlan0'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wifi interface'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For the IP &amp;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threadLocal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Make the scheguler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sched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scheduler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'main' thread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run_clock_thread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name &amp; version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a wifi network saved, try to connect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connected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don't have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Pull in the clock/date from the RTC, if it got reset, it'll be at 1 jan 2000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'--redirect-to-localhost'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Give the adapter some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 to wifi network for 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'And browse 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Display 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5 -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5 - Flask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Response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url_for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app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Flask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__name__</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possible access points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rule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url_map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iter_rules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arg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arguments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arg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join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methods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'/api'</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urllib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unquote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url_for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options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the list of wifi networks OR set the wifi profile settings (ssid &amp; pass) (via POST)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api_wifi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Set wifi settings by making a profile file for it, so we can (ab)use netctl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stop drawing the clock for a second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"Description='Automatically generated profile by python'\n"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'Interface=wlan0\n'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'Connection=wireless\n'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'IP=dhcp\n'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"ESSID='%s'\n"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form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"Security=wpa\nKey='%s'"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'GEN-wlan0-%s'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the 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'/etc/netctl/%s'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a readable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Regex yey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r'Cell \d+'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re_mac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r'Address: (?P&lt;Address&gt;.*)'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re_ssid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r'ESSID:"(?P&lt;SSID&gt;.*)"'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re_quality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r'Quality=(?P&lt;Quality&gt;\d+)/100'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re_signal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r'Signal level=(?P&lt;SignalLevel&gt;\d+)/100'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r'Encryption key:(?P&lt;Protected&gt;on|off)'</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r'IE: (?P&lt;Protection&gt;.*)'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r'Authentication Suites \(1\) : (?P&lt;Authentication&gt;.*)'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proc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'iwlist'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'scan'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err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proc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communicate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data array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Used to remeber the last object we are working 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strip whitespace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is the start of a new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w:t>
      </w:r>
      <w:r w:rsidRPr="00FF368B">
        <w:rPr>
          <w:rFonts w:ascii="Anonymous Pro" w:hAnsi="Anonymous Pro" w:cs="Courier New"/>
          <w:color w:val="008000"/>
          <w:sz w:val="18"/>
          <w:szCs w:val="18"/>
          <w:highlight w:val="white"/>
          <w:lang w:val="en-US"/>
        </w:rPr>
        <w:t># if cell wasn't None, add it to the data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regex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re_mac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re_ssid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re_quality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regex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regex matched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add the match to the list of properties in the dict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groupdict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settings POST: Set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'/pollgcal'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api_pollgcal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'/resetgcal'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api_resetgcal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status POST: Set status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webserver...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Blocking call!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'127.0.0.1'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port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use_reloader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Flask died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pygame</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quit</w:t>
      </w:r>
      <w:r w:rsidRPr="00FF368B">
        <w:rPr>
          <w:rFonts w:ascii="Anonymous Pro" w:hAnsi="Anonymous Pro" w:cs="Courier New"/>
          <w:b/>
          <w:bCs/>
          <w:color w:val="000080"/>
          <w:sz w:val="18"/>
          <w:szCs w:val="18"/>
          <w:highlight w:val="white"/>
        </w:rPr>
        <w:t>()</w:t>
      </w:r>
    </w:p>
    <w:p w:rsidR="007E7D72" w:rsidRDefault="00FF368B" w:rsidP="00100505">
      <w:pPr>
        <w:widowControl w:val="0"/>
        <w:autoSpaceDE w:val="0"/>
        <w:autoSpaceDN w:val="0"/>
        <w:adjustRightInd w:val="0"/>
        <w:spacing w:before="0" w:after="0" w:line="240" w:lineRule="auto"/>
        <w:rPr>
          <w:rFonts w:ascii="Anonymous Pro" w:hAnsi="Anonymous Pro" w:cs="Courier New"/>
          <w:b/>
          <w:bCs/>
          <w:color w:val="000080"/>
          <w:sz w:val="18"/>
          <w:szCs w:val="18"/>
          <w:highlight w:val="white"/>
        </w:rPr>
      </w:pPr>
      <w:r w:rsidRPr="00FF368B">
        <w:rPr>
          <w:rFonts w:ascii="Anonymous Pro" w:hAnsi="Anonymous Pro" w:cs="Courier New"/>
          <w:color w:val="000000"/>
          <w:sz w:val="18"/>
          <w:szCs w:val="18"/>
          <w:highlight w:val="white"/>
        </w:rPr>
        <w:t>GPIO</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cleanup</w:t>
      </w:r>
      <w:r w:rsidRPr="00FF368B">
        <w:rPr>
          <w:rFonts w:ascii="Anonymous Pro" w:hAnsi="Anonymous Pro" w:cs="Courier New"/>
          <w:b/>
          <w:bCs/>
          <w:color w:val="000080"/>
          <w:sz w:val="18"/>
          <w:szCs w:val="18"/>
          <w:highlight w:val="white"/>
        </w:rPr>
        <w:t>()</w:t>
      </w:r>
    </w:p>
    <w:p w:rsidR="00FF368B" w:rsidRDefault="00FF368B" w:rsidP="00100505">
      <w:pPr>
        <w:widowControl w:val="0"/>
        <w:autoSpaceDE w:val="0"/>
        <w:autoSpaceDN w:val="0"/>
        <w:adjustRightInd w:val="0"/>
        <w:spacing w:before="0" w:after="0" w:line="240" w:lineRule="auto"/>
        <w:rPr>
          <w:rFonts w:ascii="Anonymous Pro" w:hAnsi="Anonymous Pro" w:cs="Courier New"/>
          <w:color w:val="000000"/>
          <w:sz w:val="18"/>
          <w:highlight w:val="white"/>
        </w:rPr>
        <w:sectPr w:rsidR="00FF368B" w:rsidSect="00E95D20">
          <w:type w:val="continuous"/>
          <w:pgSz w:w="11907" w:h="16839" w:code="9"/>
          <w:pgMar w:top="1417" w:right="1417" w:bottom="1417" w:left="1417" w:header="709" w:footer="709" w:gutter="0"/>
          <w:lnNumType w:countBy="1" w:restart="continuous"/>
          <w:cols w:space="720"/>
          <w:docGrid w:linePitch="360"/>
        </w:sectPr>
      </w:pPr>
    </w:p>
    <w:p w:rsidR="00BE7D4F" w:rsidRDefault="00BE7D4F" w:rsidP="00BE7D4F">
      <w:pPr>
        <w:pStyle w:val="Kop2"/>
      </w:pPr>
      <w:bookmarkStart w:id="48" w:name="_Toc451712063"/>
      <w:r>
        <w:lastRenderedPageBreak/>
        <w:t>Web interface</w:t>
      </w:r>
      <w:bookmarkEnd w:id="48"/>
    </w:p>
    <w:p w:rsidR="00BE7D4F" w:rsidRDefault="00BE7D4F" w:rsidP="00BE7D4F">
      <w:pPr>
        <w:pStyle w:val="Kop30"/>
        <w:sectPr w:rsidR="00BE7D4F" w:rsidSect="007E7D72">
          <w:pgSz w:w="11907" w:h="16839" w:code="9"/>
          <w:pgMar w:top="1417" w:right="1417" w:bottom="1417" w:left="1417" w:header="709" w:footer="709" w:gutter="0"/>
          <w:cols w:space="720"/>
          <w:docGrid w:linePitch="360"/>
        </w:sectPr>
      </w:pPr>
      <w:bookmarkStart w:id="49" w:name="_Toc451712064"/>
      <w:r>
        <w:t>Index.html</w:t>
      </w:r>
      <w:bookmarkEnd w:id="49"/>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nl-NL"/>
        </w:rPr>
      </w:pPr>
      <w:r w:rsidRPr="001559E8">
        <w:rPr>
          <w:rFonts w:ascii="Anonymous Pro" w:hAnsi="Anonymous Pro" w:cs="Courier New"/>
          <w:color w:val="000000"/>
          <w:sz w:val="18"/>
          <w:szCs w:val="18"/>
          <w:lang w:val="nl-NL"/>
        </w:rPr>
        <w:t>&lt;!doctype html&gt;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1559E8">
        <w:rPr>
          <w:rFonts w:ascii="Anonymous Pro" w:hAnsi="Anonymous Pro" w:cs="Courier New"/>
          <w:color w:val="0000FF"/>
          <w:sz w:val="18"/>
          <w:szCs w:val="18"/>
          <w:highlight w:val="white"/>
          <w:lang w:val="nl-NL"/>
        </w:rPr>
        <w:t>&lt;html</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lang</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"en"</w:t>
      </w:r>
      <w:r w:rsidRPr="001559E8">
        <w:rPr>
          <w:rFonts w:ascii="Anonymous Pro" w:hAnsi="Anonymous Pro" w:cs="Courier New"/>
          <w:color w:val="0000FF"/>
          <w:sz w:val="18"/>
          <w:szCs w:val="18"/>
          <w:highlight w:val="white"/>
          <w:lang w:val="nl-NL"/>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charset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"UTF-8"</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http-equiv</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"X-UA-Compatible"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"IE=Edge"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"viewport"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"width=device-width, initial-scale=1, shrink-to-fit=no"</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"description"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"SmartAlarmClock Web-interface"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"author"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"Dries K. &amp; Michiel B."</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"css/bootstrap.min.css"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"css/font-awesome.css"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.container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max-width: 730px;</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h1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text-align: center;</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.tab-pane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padding-top: 1em;</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a.disabled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cursor: not-allowed;</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.pad-bottom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padding-bottom: 1rem;</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&lt;title&gt;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&lt;/title&gt;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&lt;body&gt;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"container"</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&lt;h1&gt;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&lt;/h1&gt;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Nav tabs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"nav nav-tabs"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"tablist"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"active"</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Status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Google Calender</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Tab panes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Status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 in active"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Welcome to the SmartAlarmClock web interface. You can go to the right tab once connection has been made with the backend.</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Some operations (like switching wifi networks) may require you to reconnect to the right IP address (displayed on the LCD module of the clock).</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Wifi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network</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Scanning...</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"wifi-reload"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btn-default"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 again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SSID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"text"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Password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"password"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 Password, Leave blank for open network."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Connect</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Clock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"50"</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"input-group-addon"</w:t>
      </w:r>
      <w:r w:rsidRPr="00BE7D4F">
        <w:rPr>
          <w:rFonts w:ascii="Anonymous Pro" w:hAnsi="Anonymous Pro" w:cs="Courier New"/>
          <w:color w:val="0000FF"/>
          <w:sz w:val="18"/>
          <w:szCs w:val="18"/>
          <w:highlight w:val="white"/>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w:t>
      </w:r>
      <w:r w:rsidRPr="00BE7D4F">
        <w:rPr>
          <w:rFonts w:ascii="Anonymous Pro" w:hAnsi="Anonymous Pro" w:cs="Courier New"/>
          <w:color w:val="0000FF"/>
          <w:sz w:val="18"/>
          <w:szCs w:val="18"/>
          <w:highlight w:val="white"/>
          <w:lang w:val="en-US"/>
        </w:rPr>
        <w:t>i</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"fa fa-long-arrow-right"</w:t>
      </w:r>
      <w:r w:rsidRPr="00BE7D4F">
        <w:rPr>
          <w:rFonts w:ascii="Anonymous Pro" w:hAnsi="Anonymous Pro" w:cs="Courier New"/>
          <w:color w:val="000000"/>
          <w:sz w:val="18"/>
          <w:szCs w:val="18"/>
          <w:highlight w:val="white"/>
          <w:lang w:val="en-US"/>
        </w:rPr>
        <w:t xml:space="preserve"> aria-hidden=</w:t>
      </w:r>
      <w:r w:rsidRPr="00BE7D4F">
        <w:rPr>
          <w:rFonts w:ascii="Anonymous Pro" w:hAnsi="Anonymous Pro" w:cs="Courier New"/>
          <w:b/>
          <w:bCs/>
          <w:color w:val="8000FF"/>
          <w:sz w:val="18"/>
          <w:szCs w:val="18"/>
          <w:highlight w:val="white"/>
          <w:lang w:val="en-US"/>
        </w:rPr>
        <w:t>"true"</w:t>
      </w:r>
      <w:r w:rsidRPr="00BE7D4F">
        <w:rPr>
          <w:rFonts w:ascii="Anonymous Pro" w:hAnsi="Anonymous Pro" w:cs="Courier New"/>
          <w:color w:val="0000FF"/>
          <w:sz w:val="18"/>
          <w:szCs w:val="18"/>
          <w:highlight w:val="white"/>
          <w:lang w:val="en-US"/>
        </w:rPr>
        <w:t>&gt;&lt;/i</w:t>
      </w:r>
      <w:r w:rsidRPr="008805AA">
        <w:rPr>
          <w:rFonts w:ascii="Anonymous Pro" w:hAnsi="Anonymous Pro" w:cs="Courier New"/>
          <w:color w:val="0000FF"/>
          <w:sz w:val="18"/>
          <w:szCs w:val="18"/>
          <w:lang w:val="en-US"/>
        </w:rPr>
        <w:t>&gt;</w:t>
      </w:r>
      <w:r w:rsidRPr="008805AA">
        <w:rPr>
          <w:rFonts w:ascii="Anonymous Pro" w:hAnsi="Anonymous Pro" w:cs="Courier New"/>
          <w:color w:val="000000"/>
          <w:sz w:val="18"/>
          <w:szCs w:val="18"/>
          <w:lang w:val="en-US"/>
        </w:rPr>
        <w:t>&amp;nbsp;</w:t>
      </w:r>
      <w:r w:rsidRPr="00BE7D4F">
        <w:rPr>
          <w:rFonts w:ascii="Anonymous Pro" w:hAnsi="Anonymous Pro" w:cs="Courier New"/>
          <w:b/>
          <w:bCs/>
          <w:color w:val="000000"/>
          <w:sz w:val="18"/>
          <w:szCs w:val="18"/>
          <w:highlight w:val="white"/>
          <w:lang w:val="en-US"/>
        </w:rPr>
        <w:t>50</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17:20:30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451765">
        <w:rPr>
          <w:rFonts w:ascii="Anonymous Pro" w:hAnsi="Anonymous Pro" w:cs="Courier New"/>
          <w:color w:val="0000FF"/>
          <w:sz w:val="18"/>
          <w:szCs w:val="18"/>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 %b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 may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 %d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may 15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Date font size</w:t>
      </w:r>
      <w:r w:rsidRPr="008805AA">
        <w:rPr>
          <w:rFonts w:ascii="Anonymous Pro" w:hAnsi="Anonymous Pro" w:cs="Courier New"/>
          <w:color w:val="0000FF"/>
          <w:sz w:val="18"/>
          <w:szCs w:val="18"/>
          <w:lang w:val="en-US"/>
        </w:rPr>
        <w:t>&lt;/label&gt;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451765">
        <w:rPr>
          <w:rFonts w:ascii="Anonymous Pro" w:hAnsi="Anonymous Pro" w:cs="Courier New"/>
          <w:color w:val="0000FF"/>
          <w:sz w:val="18"/>
          <w:szCs w:val="18"/>
          <w:lang w:val="en-US"/>
        </w:rPr>
        <w:t>&lt;div</w:t>
      </w:r>
      <w:r w:rsidRPr="00451765">
        <w:rPr>
          <w:rFonts w:ascii="Anonymous Pro" w:hAnsi="Anonymous Pro" w:cs="Courier New"/>
          <w:color w:val="000000"/>
          <w:sz w:val="18"/>
          <w:szCs w:val="18"/>
          <w:lang w:val="en-US"/>
        </w:rPr>
        <w:t xml:space="preserve"> </w:t>
      </w:r>
      <w:r w:rsidRPr="00451765">
        <w:rPr>
          <w:rFonts w:ascii="Anonymous Pro" w:hAnsi="Anonymous Pro" w:cs="Courier New"/>
          <w:color w:val="FF0000"/>
          <w:sz w:val="18"/>
          <w:szCs w:val="18"/>
          <w:lang w:val="en-US"/>
        </w:rPr>
        <w:t>class</w:t>
      </w:r>
      <w:r w:rsidRPr="00451765">
        <w:rPr>
          <w:rFonts w:ascii="Anonymous Pro" w:hAnsi="Anonymous Pro" w:cs="Courier New"/>
          <w:color w:val="000000"/>
          <w:sz w:val="18"/>
          <w:szCs w:val="18"/>
          <w:lang w:val="en-US"/>
        </w:rPr>
        <w:t>=</w:t>
      </w:r>
      <w:r w:rsidRPr="00451765">
        <w:rPr>
          <w:rFonts w:ascii="Anonymous Pro" w:hAnsi="Anonymous Pro" w:cs="Courier New"/>
          <w:b/>
          <w:bCs/>
          <w:color w:val="8000FF"/>
          <w:sz w:val="18"/>
          <w:szCs w:val="18"/>
          <w:lang w:val="en-US"/>
        </w:rPr>
        <w:t>"col-sm-9"</w:t>
      </w:r>
      <w:r w:rsidRPr="00451765">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"10"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&lt;hr/&gt;</w:t>
      </w:r>
      <w:r w:rsidRPr="008805AA">
        <w:rPr>
          <w:rFonts w:ascii="Anonymous Pro" w:hAnsi="Anonymous Pro" w:cs="Courier New"/>
          <w:color w:val="008000"/>
          <w:sz w:val="18"/>
          <w:szCs w:val="18"/>
          <w:lang w:val="en-US"/>
        </w:rPr>
        <w:t>&lt;!-- ----------------------------------------------------- --&gt;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title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"How many minutes before an appointment the alarm should go off."</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Precursor</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"col-sm-9"</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"240"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240 min</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"clock-min"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w:t>
      </w:r>
      <w:r w:rsidRPr="00BE7D4F">
        <w:rPr>
          <w:rFonts w:ascii="Anonymous Pro" w:hAnsi="Anonymous Pro" w:cs="Courier New"/>
          <w:b/>
          <w:bCs/>
          <w:color w:val="8000FF"/>
          <w:sz w:val="18"/>
          <w:szCs w:val="18"/>
          <w:highlight w:val="white"/>
          <w:lang w:val="en-US"/>
        </w:rPr>
        <w:t>-label"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Earliest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Latest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Alarm on</w:t>
      </w:r>
      <w:r w:rsidRPr="00BE7D4F">
        <w:rPr>
          <w:rFonts w:ascii="Anonymous Pro" w:hAnsi="Anonymous Pro" w:cs="Courier New"/>
          <w:color w:val="0000FF"/>
          <w:sz w:val="18"/>
          <w:szCs w:val="18"/>
          <w:highlight w:val="white"/>
          <w:lang w:val="en-US"/>
        </w:rPr>
        <w:t>&lt;/label&gt;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FF0000"/>
          <w:sz w:val="18"/>
          <w:szCs w:val="18"/>
          <w:highlight w:val="white"/>
          <w:lang w:val="en-US"/>
        </w:rPr>
        <w:t>class</w:t>
      </w:r>
      <w:r w:rsidRPr="00451765">
        <w:rPr>
          <w:rFonts w:ascii="Anonymous Pro" w:hAnsi="Anonymous Pro" w:cs="Courier New"/>
          <w:color w:val="000000"/>
          <w:sz w:val="18"/>
          <w:szCs w:val="18"/>
          <w:highlight w:val="white"/>
          <w:lang w:val="en-US"/>
        </w:rPr>
        <w:t>=</w:t>
      </w:r>
      <w:r w:rsidRPr="00451765">
        <w:rPr>
          <w:rFonts w:ascii="Anonymous Pro" w:hAnsi="Anonymous Pro" w:cs="Courier New"/>
          <w:b/>
          <w:bCs/>
          <w:color w:val="8000FF"/>
          <w:sz w:val="18"/>
          <w:szCs w:val="18"/>
          <w:highlight w:val="white"/>
          <w:lang w:val="en-US"/>
        </w:rPr>
        <w:t>"col-sm-9"</w:t>
      </w:r>
      <w:r w:rsidRPr="00451765">
        <w:rPr>
          <w:rFonts w:ascii="Anonymous Pro" w:hAnsi="Anonymous Pro" w:cs="Courier New"/>
          <w:color w:val="0000FF"/>
          <w:sz w:val="18"/>
          <w:szCs w:val="18"/>
          <w:highlight w:val="white"/>
          <w:lang w:val="en-US"/>
        </w:rPr>
        <w:t>&gt;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&lt;label</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FF0000"/>
          <w:sz w:val="18"/>
          <w:szCs w:val="18"/>
          <w:highlight w:val="white"/>
          <w:lang w:val="en-US"/>
        </w:rPr>
        <w:t>class</w:t>
      </w:r>
      <w:r w:rsidRPr="00451765">
        <w:rPr>
          <w:rFonts w:ascii="Anonymous Pro" w:hAnsi="Anonymous Pro" w:cs="Courier New"/>
          <w:color w:val="000000"/>
          <w:sz w:val="18"/>
          <w:szCs w:val="18"/>
          <w:highlight w:val="white"/>
          <w:lang w:val="en-US"/>
        </w:rPr>
        <w:t>=</w:t>
      </w:r>
      <w:r w:rsidRPr="00451765">
        <w:rPr>
          <w:rFonts w:ascii="Anonymous Pro" w:hAnsi="Anonymous Pro" w:cs="Courier New"/>
          <w:b/>
          <w:bCs/>
          <w:color w:val="8000FF"/>
          <w:sz w:val="18"/>
          <w:szCs w:val="18"/>
          <w:highlight w:val="white"/>
          <w:lang w:val="en-US"/>
        </w:rPr>
        <w:t>"radio-inline"</w:t>
      </w:r>
      <w:r w:rsidRPr="00451765">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"Days.Weekdays"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Weekdays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"Days.Weekends"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Weekends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"clock-days-3"</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"Days.Both"</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Both</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Stream source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 Hits"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 Hits</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"Studio Brussel"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Studio Brussel</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"Klara"</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Klara</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 1"</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Radio 1</w:t>
      </w:r>
      <w:r w:rsidRPr="00BE7D4F">
        <w:rPr>
          <w:rFonts w:ascii="Anonymous Pro" w:hAnsi="Anonymous Pro" w:cs="Courier New"/>
          <w:color w:val="0000FF"/>
          <w:sz w:val="18"/>
          <w:szCs w:val="18"/>
          <w:highlight w:val="white"/>
          <w:lang w:val="en-US"/>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lang w:val="nl-NL"/>
        </w:rPr>
        <w:t>&lt;option</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value</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"Radio 2 Antwerpen"</w:t>
      </w:r>
      <w:r w:rsidRPr="001559E8">
        <w:rPr>
          <w:rFonts w:ascii="Anonymous Pro" w:hAnsi="Anonymous Pro" w:cs="Courier New"/>
          <w:color w:val="0000FF"/>
          <w:sz w:val="18"/>
          <w:szCs w:val="18"/>
          <w:highlight w:val="white"/>
          <w:lang w:val="nl-NL"/>
        </w:rPr>
        <w:t>&gt;</w:t>
      </w:r>
      <w:r w:rsidRPr="001559E8">
        <w:rPr>
          <w:rFonts w:ascii="Anonymous Pro" w:hAnsi="Anonymous Pro" w:cs="Courier New"/>
          <w:b/>
          <w:bCs/>
          <w:color w:val="000000"/>
          <w:sz w:val="18"/>
          <w:szCs w:val="18"/>
          <w:highlight w:val="white"/>
          <w:lang w:val="nl-NL"/>
        </w:rPr>
        <w:t>Radio 2 Antwerpen</w:t>
      </w:r>
      <w:r w:rsidRPr="001559E8">
        <w:rPr>
          <w:rFonts w:ascii="Anonymous Pro" w:hAnsi="Anonymous Pro" w:cs="Courier New"/>
          <w:color w:val="0000FF"/>
          <w:sz w:val="18"/>
          <w:szCs w:val="18"/>
          <w:highlight w:val="white"/>
          <w:lang w:val="nl-NL"/>
        </w:rPr>
        <w:t>&lt;/option&gt;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1559E8">
        <w:rPr>
          <w:rFonts w:ascii="Anonymous Pro" w:hAnsi="Anonymous Pro" w:cs="Courier New"/>
          <w:b/>
          <w:bCs/>
          <w:color w:val="000000"/>
          <w:sz w:val="18"/>
          <w:szCs w:val="18"/>
          <w:highlight w:val="white"/>
          <w:lang w:val="nl-NL"/>
        </w:rPr>
        <w:t xml:space="preserve">              </w:t>
      </w:r>
      <w:r w:rsidRPr="00451765">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Google Calender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Please link your account by going to this url and entering the device code.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"gcal-link-url"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target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"_blank"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"https://www.google.com/device"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https://www.google.com/device</w:t>
      </w:r>
      <w:r w:rsidRPr="00BE7D4F">
        <w:rPr>
          <w:rFonts w:ascii="Anonymous Pro" w:hAnsi="Anonymous Pro" w:cs="Courier New"/>
          <w:color w:val="0000FF"/>
          <w:sz w:val="18"/>
          <w:szCs w:val="18"/>
          <w:highlight w:val="white"/>
          <w:lang w:val="en-US"/>
        </w:rPr>
        <w:t>&lt;/a&gt;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 xml:space="preserve">Device code: </w:t>
      </w:r>
      <w:r w:rsidRPr="00BE7D4F">
        <w:rPr>
          <w:rFonts w:ascii="Anonymous Pro" w:hAnsi="Anonymous Pro" w:cs="Courier New"/>
          <w:color w:val="0000FF"/>
          <w:sz w:val="18"/>
          <w:szCs w:val="18"/>
          <w:highlight w:val="white"/>
          <w:lang w:val="en-US"/>
        </w:rPr>
        <w:t>&lt;code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"gcal-link-code"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WWWWWWWWWWWWWWW</w:t>
      </w:r>
      <w:r w:rsidRPr="00BE7D4F">
        <w:rPr>
          <w:rFonts w:ascii="Anonymous Pro" w:hAnsi="Anonymous Pro" w:cs="Courier New"/>
          <w:color w:val="0000FF"/>
          <w:sz w:val="18"/>
          <w:szCs w:val="18"/>
          <w:highlight w:val="white"/>
          <w:lang w:val="en-US"/>
        </w:rPr>
        <w:t>&lt;/code&gt;&lt;/p&gt;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 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calendar</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"primary"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Primary Calender</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Next appointments:</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"gcal-list-items"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"gcal-poll-form"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btn-warning"</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Force event synchronisation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You can reset your link with google calendar, or re-initialize the linking procedure if it expired the first time.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btn-danger"</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Reset link</w:t>
      </w:r>
      <w:r w:rsidRPr="00BE7D4F">
        <w:rPr>
          <w:rFonts w:ascii="Anonymous Pro" w:hAnsi="Anonymous Pro" w:cs="Courier New"/>
          <w:color w:val="0000FF"/>
          <w:sz w:val="18"/>
          <w:szCs w:val="18"/>
          <w:highlight w:val="white"/>
          <w:lang w:val="en-US"/>
        </w:rPr>
        <w:t>&lt;/button&gt;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&lt;/form&gt;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tabindex</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"dialog"</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"modal-dialog modal-sm"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"modal-header"</w:t>
      </w:r>
      <w:r w:rsidRPr="00BE7D4F">
        <w:rPr>
          <w:rFonts w:ascii="Anonymous Pro" w:hAnsi="Anonymous Pro" w:cs="Courier New"/>
          <w:color w:val="0000FF"/>
          <w:sz w:val="18"/>
          <w:szCs w:val="18"/>
          <w:highlight w:val="white"/>
          <w:lang w:val="en-US"/>
        </w:rPr>
        <w:t>&gt;&lt;h4</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"modal-title"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&lt;/h4&gt;&lt;/div&gt;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"modal-body"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"js/jquery.js"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"js/bootstrap.js"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"js/custom.js"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&lt;/body&gt;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&lt;/html&gt;</w:t>
      </w:r>
    </w:p>
    <w:p w:rsidR="00BE7D4F" w:rsidRDefault="00BE7D4F" w:rsidP="00BE7D4F">
      <w:pPr>
        <w:sectPr w:rsidR="00BE7D4F" w:rsidSect="00BE7D4F">
          <w:type w:val="continuous"/>
          <w:pgSz w:w="11907" w:h="16839" w:code="9"/>
          <w:pgMar w:top="1417" w:right="1417" w:bottom="1417" w:left="1417" w:header="709" w:footer="709" w:gutter="0"/>
          <w:lnNumType w:countBy="1" w:restart="continuous"/>
          <w:cols w:space="720"/>
          <w:docGrid w:linePitch="360"/>
        </w:sectPr>
      </w:pPr>
    </w:p>
    <w:p w:rsidR="008805AA" w:rsidRDefault="008805AA" w:rsidP="008805AA">
      <w:pPr>
        <w:pStyle w:val="Kop30"/>
      </w:pPr>
      <w:bookmarkStart w:id="50" w:name="_Toc451712065"/>
      <w:r w:rsidRPr="008805AA">
        <w:lastRenderedPageBreak/>
        <w:t>custom.js</w:t>
      </w:r>
      <w:bookmarkEnd w:id="50"/>
    </w:p>
    <w:p w:rsidR="008805AA" w:rsidRDefault="008805AA" w:rsidP="008805AA">
      <w:pPr>
        <w:sectPr w:rsidR="008805AA" w:rsidSect="00BE7D4F">
          <w:pgSz w:w="11907" w:h="16839" w:code="9"/>
          <w:pgMar w:top="1417" w:right="1417" w:bottom="1417" w:left="1417" w:header="709" w:footer="709" w:gutter="0"/>
          <w:cols w:space="720"/>
          <w:docGrid w:linePitch="360"/>
        </w:sect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808080"/>
          <w:sz w:val="18"/>
          <w:szCs w:val="18"/>
          <w:highlight w:val="white"/>
          <w:lang w:val="en-US"/>
        </w:rPr>
        <w:t>"use strict"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TAB_STATUS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TAB_WIFI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TAB_CLOCK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TAB_GCAL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MODAL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GCAL_LINK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w:t>
      </w:r>
      <w:r w:rsidRPr="008805AA">
        <w:rPr>
          <w:rFonts w:ascii="Anonymous Pro" w:hAnsi="Anonymous Pro" w:cs="Courier New"/>
          <w:b/>
          <w:bCs/>
          <w:color w:val="000080"/>
          <w:sz w:val="18"/>
          <w:szCs w:val="18"/>
          <w:highlight w:val="white"/>
          <w:lang w:val="en-US"/>
        </w:rPr>
        <w:t>);</w:t>
      </w:r>
    </w:p>
    <w:p w:rsidR="009D4FB2"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GCAL_POLL_FORM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'#gcal-poll-form'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GCAL_LIST_ITEMS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'#gcal-list-items'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width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&gt;=</w:t>
      </w:r>
      <w:r w:rsidRPr="008805AA">
        <w:rPr>
          <w:rFonts w:ascii="Anonymous Pro" w:hAnsi="Anonymous Pro" w:cs="Courier New"/>
          <w:color w:val="000000"/>
          <w:sz w:val="18"/>
          <w:szCs w:val="18"/>
          <w:highlight w:val="white"/>
          <w:lang w:val="en-US"/>
        </w:rPr>
        <w:t xml:space="preserve"> 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new</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00FF"/>
          <w:sz w:val="18"/>
          <w:szCs w:val="18"/>
          <w:highlight w:val="white"/>
          <w:lang w:val="en-US"/>
        </w:rPr>
        <w:t>Array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join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split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'.modal-body'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title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backdrop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'static'</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keyboard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show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status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enableTabs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loadSettings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804000"/>
          <w:sz w:val="18"/>
          <w:szCs w:val="18"/>
          <w:highlight w:val="white"/>
          <w:lang w:val="en-US"/>
        </w:rPr>
        <w:t>clearTimeout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showTimeout</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'network'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'href'</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2000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'access_token'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empty</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append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'&lt;li&gt;&lt;b&gt;'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'summary'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'&lt;/b&gt; at '</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'start'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'&lt;/li&gt;'</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error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500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showTimeout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'The program is still 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'Please wait'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250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WiFi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WIFI_DROPDOWN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'#wifi-dropdown'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WIFI_RELOAD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'#wifi-reload'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WIFI_PASS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'#wifi-pass'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onChangeSSID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index of selected option, or -1</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One of the items on the list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Protected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Manual</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'&lt;option value="-1" disabled&gt;Scanning...&lt;/option&gt;'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 disabled selected&gt;Pick an option...&lt;/option&gt;"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for</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&lt;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length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continue</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Authentication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'802.1x'</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 disabled '</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"&gt;"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data</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i</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SSID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"&lt;/option&gt;"</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value='-1'&gt;Other...&lt;/option&gt;"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change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onChangeSSID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focusin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WIFI_FORM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'Connecting to the wifi network...&lt;br&gt;Make sure you connect to the same wifi as the SmartAlarmClock.'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'Connecting to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Clock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toggleBnt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this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CLOCK_WEEKDAY_SIZE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CLOCK_OFFSET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CLOCK_DAYS_3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"#clock-days-3"</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CLOCK_STREAM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CLOCK_FORM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ajax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'POST'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data</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JSON</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stringify</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'format'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CLOCK_FORMAT2</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val</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'input:radio[name="clock-days"]:checked'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'stream'</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CLOCK_STREAM</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val</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contentType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'application/json'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//Settings tabs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settings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'Days.Weekends'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'Days.Both'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CLOCK_DAYS_3</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CLOCK_STREAM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GCAL_POLL_FORM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'/api/pollgcal'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GCAL_RESET_FORM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'/api/resetgcal'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loadStatus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loadSettings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FF"/>
          <w:sz w:val="18"/>
          <w:szCs w:val="18"/>
          <w:highlight w:val="white"/>
          <w:lang w:val="en-US"/>
        </w:rPr>
        <w:t>return</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FF"/>
          <w:sz w:val="18"/>
          <w:szCs w:val="18"/>
          <w:highlight w:val="white"/>
          <w:lang w:val="en-US"/>
        </w:rPr>
        <w:t>false</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//Global things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match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a[href="#'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'shown.bs.tab'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window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hash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target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hash</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Default="008805AA" w:rsidP="008805AA">
      <w:pPr>
        <w:sectPr w:rsidR="008805AA" w:rsidSect="008805AA">
          <w:type w:val="continuous"/>
          <w:pgSz w:w="11907" w:h="16839" w:code="9"/>
          <w:pgMar w:top="1417" w:right="1417" w:bottom="1417" w:left="1417" w:header="709" w:footer="709" w:gutter="0"/>
          <w:lnNumType w:countBy="1" w:restart="continuous"/>
          <w:cols w:space="720"/>
          <w:docGrid w:linePitch="360"/>
        </w:sectPr>
      </w:pPr>
    </w:p>
    <w:p w:rsidR="003839CE" w:rsidRDefault="003839CE" w:rsidP="003839CE">
      <w:pPr>
        <w:pStyle w:val="Kop2"/>
      </w:pPr>
      <w:bookmarkStart w:id="51" w:name="_Toc451712066"/>
      <w:r>
        <w:lastRenderedPageBreak/>
        <w:t>Overige programma’s &amp; configuratie bestanden</w:t>
      </w:r>
      <w:bookmarkEnd w:id="51"/>
    </w:p>
    <w:p w:rsidR="003839CE" w:rsidRDefault="00587CAC" w:rsidP="00587CAC">
      <w:pPr>
        <w:pStyle w:val="Kop30"/>
        <w:sectPr w:rsidR="003839CE" w:rsidSect="008805AA">
          <w:pgSz w:w="11907" w:h="16839" w:code="9"/>
          <w:pgMar w:top="1417" w:right="1417" w:bottom="1417" w:left="1417" w:header="709" w:footer="709" w:gutter="0"/>
          <w:cols w:space="720"/>
          <w:docGrid w:linePitch="360"/>
        </w:sectPr>
      </w:pPr>
      <w:bookmarkStart w:id="52" w:name="_Toc451712067"/>
      <w:r>
        <w:t>Nginx configuratie</w:t>
      </w:r>
      <w:r w:rsidR="008213C2">
        <w:t xml:space="preserve"> (nginx.conf)</w:t>
      </w:r>
      <w:bookmarkEnd w:id="52"/>
    </w:p>
    <w:p w:rsidR="003839CE" w:rsidRPr="003839CE" w:rsidRDefault="003839CE" w:rsidP="003839CE">
      <w:pPr>
        <w:pStyle w:val="Code"/>
      </w:pPr>
      <w:r w:rsidRPr="003839CE">
        <w:t>server {</w:t>
      </w:r>
    </w:p>
    <w:p w:rsidR="003839CE" w:rsidRPr="003839CE" w:rsidRDefault="003839CE" w:rsidP="003839CE">
      <w:pPr>
        <w:pStyle w:val="Code"/>
      </w:pPr>
      <w:r w:rsidRPr="003839CE">
        <w:t xml:space="preserve">    listen       80;</w:t>
      </w:r>
    </w:p>
    <w:p w:rsidR="003839CE" w:rsidRPr="003839CE" w:rsidRDefault="003839CE" w:rsidP="003839CE">
      <w:pPr>
        <w:pStyle w:val="Code"/>
      </w:pPr>
      <w:r w:rsidRPr="003839CE">
        <w:t xml:space="preserve">    server_name  localhost;</w:t>
      </w:r>
    </w:p>
    <w:p w:rsidR="003839CE" w:rsidRPr="003839CE" w:rsidRDefault="003839CE" w:rsidP="003839CE">
      <w:pPr>
        <w:pStyle w:val="Code"/>
      </w:pPr>
    </w:p>
    <w:p w:rsidR="003839CE" w:rsidRPr="003839CE" w:rsidRDefault="003839CE" w:rsidP="003839CE">
      <w:pPr>
        <w:pStyle w:val="Code"/>
      </w:pPr>
      <w:r w:rsidRPr="003839CE">
        <w:t xml:space="preserve">    #charset koi8-r;</w:t>
      </w:r>
    </w:p>
    <w:p w:rsidR="003839CE" w:rsidRPr="003839CE" w:rsidRDefault="003839CE" w:rsidP="003839CE">
      <w:pPr>
        <w:pStyle w:val="Code"/>
      </w:pPr>
    </w:p>
    <w:p w:rsidR="003839CE" w:rsidRPr="00451765" w:rsidRDefault="003839CE" w:rsidP="003839CE">
      <w:pPr>
        <w:pStyle w:val="Code"/>
        <w:rPr>
          <w:lang w:val="en-US"/>
        </w:rPr>
      </w:pPr>
      <w:r w:rsidRPr="00451765">
        <w:rPr>
          <w:lang w:val="en-US"/>
        </w:rPr>
        <w:t xml:space="preserve">    #access_log  logs/host.access.log  main;</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root   /root/www/static/;</w:t>
      </w:r>
    </w:p>
    <w:p w:rsidR="003839CE" w:rsidRPr="00451765" w:rsidRDefault="003839CE" w:rsidP="003839CE">
      <w:pPr>
        <w:pStyle w:val="Code"/>
        <w:rPr>
          <w:lang w:val="en-US"/>
        </w:rPr>
      </w:pPr>
      <w:r w:rsidRPr="00451765">
        <w:rPr>
          <w:lang w:val="en-US"/>
        </w:rPr>
        <w:t xml:space="preserve">    index  index.html index.htm;</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location /nginx_status {</w:t>
      </w:r>
    </w:p>
    <w:p w:rsidR="003839CE" w:rsidRPr="00451765" w:rsidRDefault="003839CE" w:rsidP="003839CE">
      <w:pPr>
        <w:pStyle w:val="Code"/>
        <w:rPr>
          <w:lang w:val="en-US"/>
        </w:rPr>
      </w:pPr>
      <w:r w:rsidRPr="00451765">
        <w:rPr>
          <w:lang w:val="en-US"/>
        </w:rPr>
        <w:t xml:space="preserve">        stub_status on;</w:t>
      </w:r>
    </w:p>
    <w:p w:rsidR="003839CE" w:rsidRPr="00451765" w:rsidRDefault="003839CE" w:rsidP="003839CE">
      <w:pPr>
        <w:pStyle w:val="Code"/>
        <w:rPr>
          <w:lang w:val="en-US"/>
        </w:rPr>
      </w:pPr>
      <w:r w:rsidRPr="00451765">
        <w:rPr>
          <w:lang w:val="en-US"/>
        </w:rPr>
        <w:t xml:space="preserve">        access_log off;</w:t>
      </w:r>
    </w:p>
    <w:p w:rsidR="003839CE" w:rsidRPr="00451765" w:rsidRDefault="003839CE" w:rsidP="003839CE">
      <w:pPr>
        <w:pStyle w:val="Code"/>
        <w:rPr>
          <w:lang w:val="en-US"/>
        </w:rPr>
      </w:pPr>
      <w:r w:rsidRPr="00451765">
        <w:rPr>
          <w:lang w:val="en-US"/>
        </w:rPr>
        <w:t xml:space="preserve">    }</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 Dynamic python</w:t>
      </w:r>
    </w:p>
    <w:p w:rsidR="003839CE" w:rsidRPr="00451765" w:rsidRDefault="003839CE" w:rsidP="003839CE">
      <w:pPr>
        <w:pStyle w:val="Code"/>
        <w:rPr>
          <w:lang w:val="en-US"/>
        </w:rPr>
      </w:pPr>
      <w:r w:rsidRPr="00451765">
        <w:rPr>
          <w:lang w:val="en-US"/>
        </w:rPr>
        <w:t xml:space="preserve">    location /api/ {</w:t>
      </w:r>
    </w:p>
    <w:p w:rsidR="003839CE" w:rsidRPr="00451765" w:rsidRDefault="003839CE" w:rsidP="003839CE">
      <w:pPr>
        <w:pStyle w:val="Code"/>
        <w:rPr>
          <w:lang w:val="en-US"/>
        </w:rPr>
      </w:pPr>
      <w:r w:rsidRPr="00451765">
        <w:rPr>
          <w:lang w:val="en-US"/>
        </w:rPr>
        <w:t xml:space="preserve">        proxy_pass         http://127.0.0.1:5000/;</w:t>
      </w:r>
    </w:p>
    <w:p w:rsidR="003839CE" w:rsidRPr="00451765" w:rsidRDefault="003839CE" w:rsidP="003839CE">
      <w:pPr>
        <w:pStyle w:val="Code"/>
        <w:rPr>
          <w:lang w:val="en-US"/>
        </w:rPr>
      </w:pPr>
      <w:r w:rsidRPr="00451765">
        <w:rPr>
          <w:lang w:val="en-US"/>
        </w:rPr>
        <w:t xml:space="preserve">        proxy_redirect     off;</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proxy_set_header   Host             $host;</w:t>
      </w:r>
    </w:p>
    <w:p w:rsidR="003839CE" w:rsidRPr="00451765" w:rsidRDefault="003839CE" w:rsidP="003839CE">
      <w:pPr>
        <w:pStyle w:val="Code"/>
        <w:rPr>
          <w:lang w:val="en-US"/>
        </w:rPr>
      </w:pPr>
      <w:r w:rsidRPr="00451765">
        <w:rPr>
          <w:lang w:val="en-US"/>
        </w:rPr>
        <w:t xml:space="preserve">        proxy_set_header   X-Real-IP        $remote_addr;</w:t>
      </w:r>
    </w:p>
    <w:p w:rsidR="003839CE" w:rsidRPr="00451765" w:rsidRDefault="003839CE" w:rsidP="003839CE">
      <w:pPr>
        <w:pStyle w:val="Code"/>
        <w:rPr>
          <w:lang w:val="en-US"/>
        </w:rPr>
      </w:pPr>
      <w:r w:rsidRPr="00451765">
        <w:rPr>
          <w:lang w:val="en-US"/>
        </w:rPr>
        <w:t xml:space="preserve">        proxy_set_header   X-Forwarded-For  $proxy_add_x_forwarded_for;</w:t>
      </w:r>
    </w:p>
    <w:p w:rsidR="003839CE" w:rsidRPr="003839CE" w:rsidRDefault="003839CE" w:rsidP="003839CE">
      <w:pPr>
        <w:pStyle w:val="Code"/>
      </w:pPr>
      <w:r w:rsidRPr="00451765">
        <w:rPr>
          <w:lang w:val="en-US"/>
        </w:rPr>
        <w:t xml:space="preserve">        </w:t>
      </w:r>
      <w:r w:rsidRPr="003839CE">
        <w:t>proxy_read_timeout 600s;</w:t>
      </w:r>
    </w:p>
    <w:p w:rsidR="003839CE" w:rsidRPr="003839CE" w:rsidRDefault="003839CE" w:rsidP="003839CE">
      <w:pPr>
        <w:pStyle w:val="Code"/>
      </w:pPr>
      <w:r w:rsidRPr="003839CE">
        <w:t xml:space="preserve">    }</w:t>
      </w:r>
    </w:p>
    <w:p w:rsidR="008213C2" w:rsidRDefault="003839CE" w:rsidP="003839CE">
      <w:pPr>
        <w:pStyle w:val="Code"/>
        <w:sectPr w:rsidR="008213C2" w:rsidSect="008213C2">
          <w:type w:val="continuous"/>
          <w:pgSz w:w="11907" w:h="16839" w:code="9"/>
          <w:pgMar w:top="1417" w:right="1417" w:bottom="1417" w:left="1417" w:header="709" w:footer="709" w:gutter="0"/>
          <w:lnNumType w:countBy="1" w:restart="continuous"/>
          <w:cols w:space="720"/>
          <w:docGrid w:linePitch="360"/>
        </w:sectPr>
      </w:pPr>
      <w:r w:rsidRPr="003839CE">
        <w:t>}</w:t>
      </w:r>
    </w:p>
    <w:p w:rsidR="003839CE" w:rsidRPr="003839CE" w:rsidRDefault="003839CE" w:rsidP="003839CE">
      <w:pPr>
        <w:pStyle w:val="Code"/>
      </w:pPr>
    </w:p>
    <w:p w:rsidR="00587CAC" w:rsidRDefault="008213C2" w:rsidP="008213C2">
      <w:pPr>
        <w:pStyle w:val="Kop30"/>
      </w:pPr>
      <w:bookmarkStart w:id="53" w:name="_Toc451712068"/>
      <w:r>
        <w:t>Startup script (.bash_profile)</w:t>
      </w:r>
      <w:bookmarkEnd w:id="53"/>
    </w:p>
    <w:p w:rsidR="008213C2" w:rsidRDefault="008213C2" w:rsidP="008213C2">
      <w:pPr>
        <w:sectPr w:rsidR="008213C2" w:rsidSect="003839CE">
          <w:type w:val="continuous"/>
          <w:pgSz w:w="11907" w:h="16839" w:code="9"/>
          <w:pgMar w:top="1417" w:right="1417" w:bottom="1417" w:left="1417" w:header="709" w:footer="709" w:gutter="0"/>
          <w:cols w:space="720"/>
          <w:docGrid w:linePitch="360"/>
        </w:sectPr>
      </w:pPr>
    </w:p>
    <w:p w:rsidR="008213C2" w:rsidRPr="008213C2" w:rsidRDefault="008213C2" w:rsidP="008213C2">
      <w:pPr>
        <w:pStyle w:val="Code"/>
      </w:pPr>
      <w:r w:rsidRPr="008213C2">
        <w:t>[[ -f ~/.bashrc ]] &amp;&amp; . ~/.bashrc</w:t>
      </w:r>
    </w:p>
    <w:p w:rsidR="008213C2" w:rsidRPr="008213C2" w:rsidRDefault="008213C2" w:rsidP="008213C2">
      <w:pPr>
        <w:pStyle w:val="Code"/>
      </w:pPr>
    </w:p>
    <w:p w:rsidR="008213C2" w:rsidRPr="008213C2" w:rsidRDefault="008213C2" w:rsidP="008213C2">
      <w:pPr>
        <w:pStyle w:val="Code"/>
      </w:pPr>
      <w:r w:rsidRPr="008213C2">
        <w:t># Terminal resize</w:t>
      </w:r>
    </w:p>
    <w:p w:rsidR="008213C2" w:rsidRPr="008213C2" w:rsidRDefault="008213C2" w:rsidP="008213C2">
      <w:pPr>
        <w:pStyle w:val="Code"/>
      </w:pPr>
      <w:r w:rsidRPr="008213C2">
        <w:t>[[ $TERM != "screen" ]] &amp;&amp; resize 45 180</w:t>
      </w:r>
    </w:p>
    <w:p w:rsidR="008213C2" w:rsidRPr="008213C2" w:rsidRDefault="008213C2" w:rsidP="008213C2">
      <w:pPr>
        <w:pStyle w:val="Code"/>
      </w:pPr>
    </w:p>
    <w:p w:rsidR="008213C2" w:rsidRPr="008213C2" w:rsidRDefault="008213C2" w:rsidP="008213C2">
      <w:pPr>
        <w:pStyle w:val="Code"/>
      </w:pPr>
      <w:r w:rsidRPr="008213C2">
        <w:t>getLocalIP() {</w:t>
      </w:r>
    </w:p>
    <w:p w:rsidR="008213C2" w:rsidRPr="00451765" w:rsidRDefault="008213C2" w:rsidP="008213C2">
      <w:pPr>
        <w:pStyle w:val="Code"/>
        <w:rPr>
          <w:lang w:val="en-US"/>
        </w:rPr>
      </w:pPr>
      <w:r w:rsidRPr="00451765">
        <w:rPr>
          <w:lang w:val="en-US"/>
        </w:rPr>
        <w:t xml:space="preserve">    local _ip _myip _line _nl=$'\n'</w:t>
      </w:r>
    </w:p>
    <w:p w:rsidR="008213C2" w:rsidRPr="00451765" w:rsidRDefault="008213C2" w:rsidP="008213C2">
      <w:pPr>
        <w:pStyle w:val="Code"/>
        <w:rPr>
          <w:lang w:val="en-US"/>
        </w:rPr>
      </w:pPr>
      <w:r w:rsidRPr="00451765">
        <w:rPr>
          <w:lang w:val="en-US"/>
        </w:rPr>
        <w:t xml:space="preserve">    while IFS=$': \t' read -a _line ;do</w:t>
      </w:r>
    </w:p>
    <w:p w:rsidR="008213C2" w:rsidRPr="00451765" w:rsidRDefault="008213C2" w:rsidP="008213C2">
      <w:pPr>
        <w:pStyle w:val="Code"/>
        <w:rPr>
          <w:lang w:val="en-US"/>
        </w:rPr>
      </w:pPr>
      <w:r w:rsidRPr="00451765">
        <w:rPr>
          <w:lang w:val="en-US"/>
        </w:rPr>
        <w:t xml:space="preserve">        [ -z "${_line%inet}" ] &amp;&amp;</w:t>
      </w:r>
    </w:p>
    <w:p w:rsidR="008213C2" w:rsidRPr="00451765" w:rsidRDefault="008213C2" w:rsidP="008213C2">
      <w:pPr>
        <w:pStyle w:val="Code"/>
        <w:rPr>
          <w:lang w:val="en-US"/>
        </w:rPr>
      </w:pPr>
      <w:r w:rsidRPr="00451765">
        <w:rPr>
          <w:lang w:val="en-US"/>
        </w:rPr>
        <w:t xml:space="preserve">           _ip=${_line[${#_line[1]}&gt;4?1:2]} &amp;&amp;</w:t>
      </w:r>
    </w:p>
    <w:p w:rsidR="008213C2" w:rsidRPr="00451765" w:rsidRDefault="008213C2" w:rsidP="008213C2">
      <w:pPr>
        <w:pStyle w:val="Code"/>
        <w:rPr>
          <w:lang w:val="en-US"/>
        </w:rPr>
      </w:pPr>
      <w:r w:rsidRPr="00451765">
        <w:rPr>
          <w:lang w:val="en-US"/>
        </w:rPr>
        <w:t xml:space="preserve">           [ "${_ip#127.0.0.1}" ] &amp;&amp; _myip=$_ip</w:t>
      </w:r>
    </w:p>
    <w:p w:rsidR="008213C2" w:rsidRPr="00451765" w:rsidRDefault="008213C2" w:rsidP="008213C2">
      <w:pPr>
        <w:pStyle w:val="Code"/>
        <w:rPr>
          <w:lang w:val="en-US"/>
        </w:rPr>
      </w:pPr>
      <w:r w:rsidRPr="00451765">
        <w:rPr>
          <w:lang w:val="en-US"/>
        </w:rPr>
        <w:t xml:space="preserve">      done&lt; &lt;(LANG=C /sbin/ifconfig)</w:t>
      </w:r>
    </w:p>
    <w:p w:rsidR="008213C2" w:rsidRPr="00451765" w:rsidRDefault="008213C2" w:rsidP="008213C2">
      <w:pPr>
        <w:pStyle w:val="Code"/>
        <w:rPr>
          <w:lang w:val="en-US"/>
        </w:rPr>
      </w:pPr>
      <w:r w:rsidRPr="00451765">
        <w:rPr>
          <w:lang w:val="en-US"/>
        </w:rPr>
        <w:t xml:space="preserve">    printf ${1+-v} $1 "%s${_nl:0:$[${#1}&gt;0?0:1]}" $_myip</w:t>
      </w:r>
    </w:p>
    <w:p w:rsidR="008213C2" w:rsidRPr="00451765" w:rsidRDefault="008213C2" w:rsidP="008213C2">
      <w:pPr>
        <w:pStyle w:val="Code"/>
        <w:rPr>
          <w:lang w:val="en-US"/>
        </w:rPr>
      </w:pPr>
      <w:r w:rsidRPr="00451765">
        <w:rPr>
          <w:lang w:val="en-US"/>
        </w:rPr>
        <w:t>}</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echo "Hostname: `hostname`"</w:t>
      </w:r>
    </w:p>
    <w:p w:rsidR="008213C2" w:rsidRPr="00451765" w:rsidRDefault="008213C2" w:rsidP="008213C2">
      <w:pPr>
        <w:pStyle w:val="Code"/>
        <w:rPr>
          <w:lang w:val="en-US"/>
        </w:rPr>
      </w:pPr>
      <w:r w:rsidRPr="00451765">
        <w:rPr>
          <w:lang w:val="en-US"/>
        </w:rPr>
        <w:t>echo "Local IP: `getLocalIP`"</w:t>
      </w:r>
    </w:p>
    <w:p w:rsidR="008213C2" w:rsidRPr="00451765" w:rsidRDefault="008213C2" w:rsidP="008213C2">
      <w:pPr>
        <w:pStyle w:val="Code"/>
        <w:rPr>
          <w:lang w:val="en-US"/>
        </w:rPr>
      </w:pPr>
      <w:r w:rsidRPr="00451765">
        <w:rPr>
          <w:lang w:val="en-US"/>
        </w:rPr>
        <w:t>echo "Date: `date`"</w:t>
      </w:r>
    </w:p>
    <w:p w:rsidR="008213C2" w:rsidRPr="00451765" w:rsidRDefault="008213C2" w:rsidP="008213C2">
      <w:pPr>
        <w:pStyle w:val="Code"/>
        <w:rPr>
          <w:lang w:val="en-US"/>
        </w:rPr>
      </w:pPr>
      <w:r w:rsidRPr="00451765">
        <w:rPr>
          <w:lang w:val="en-US"/>
        </w:rPr>
        <w:t>echo "HwClock: `hwclock`"</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runApp() {</w:t>
      </w:r>
    </w:p>
    <w:p w:rsidR="008213C2" w:rsidRPr="00451765" w:rsidRDefault="008213C2" w:rsidP="008213C2">
      <w:pPr>
        <w:pStyle w:val="Code"/>
        <w:rPr>
          <w:lang w:val="en-US"/>
        </w:rPr>
      </w:pPr>
      <w:r w:rsidRPr="00451765">
        <w:rPr>
          <w:lang w:val="en-US"/>
        </w:rPr>
        <w:t xml:space="preserve">    echo ds3231 0x68 &gt; /sys/class/i2c-adapter/i2c-1/new_device</w:t>
      </w:r>
    </w:p>
    <w:p w:rsidR="008213C2" w:rsidRPr="00451765" w:rsidRDefault="008213C2" w:rsidP="008213C2">
      <w:pPr>
        <w:pStyle w:val="Code"/>
        <w:rPr>
          <w:lang w:val="en-US"/>
        </w:rPr>
      </w:pPr>
      <w:r w:rsidRPr="00451765">
        <w:rPr>
          <w:lang w:val="en-US"/>
        </w:rPr>
        <w:t xml:space="preserve">    www/app.py</w:t>
      </w:r>
    </w:p>
    <w:p w:rsidR="008213C2" w:rsidRPr="00451765" w:rsidRDefault="008213C2" w:rsidP="008213C2">
      <w:pPr>
        <w:pStyle w:val="Code"/>
        <w:rPr>
          <w:lang w:val="en-US"/>
        </w:rPr>
      </w:pPr>
      <w:r w:rsidRPr="00451765">
        <w:rPr>
          <w:lang w:val="en-US"/>
        </w:rPr>
        <w:t>}</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export APP_GCAL_ID="806788990556-i96frm71oem88mn63qvsudbmvhrusesf.apps.googleusercontent.com"</w:t>
      </w:r>
    </w:p>
    <w:p w:rsidR="008213C2" w:rsidRPr="00451765" w:rsidRDefault="008213C2" w:rsidP="008213C2">
      <w:pPr>
        <w:pStyle w:val="Code"/>
        <w:rPr>
          <w:lang w:val="en-US"/>
        </w:rPr>
      </w:pPr>
      <w:r w:rsidRPr="00451765">
        <w:rPr>
          <w:lang w:val="en-US"/>
        </w:rPr>
        <w:t>export APP_GCAL_SECRET="MFDHJWCHUl_CHAwokNvPXyR4"</w:t>
      </w:r>
    </w:p>
    <w:p w:rsidR="008213C2" w:rsidRPr="008213C2" w:rsidRDefault="008213C2" w:rsidP="008213C2">
      <w:pPr>
        <w:pStyle w:val="Code"/>
        <w:rPr>
          <w:lang w:val="en-US"/>
        </w:rPr>
      </w:pPr>
      <w:r w:rsidRPr="008213C2">
        <w:rPr>
          <w:lang w:val="en-US"/>
        </w:rPr>
        <w:t>export SDL_FBDEV=/dev/fb1</w:t>
      </w:r>
    </w:p>
    <w:p w:rsidR="008213C2" w:rsidRPr="008213C2" w:rsidRDefault="008213C2" w:rsidP="008213C2">
      <w:pPr>
        <w:pStyle w:val="Code"/>
        <w:rPr>
          <w:lang w:val="en-US"/>
        </w:rPr>
      </w:pPr>
    </w:p>
    <w:p w:rsidR="00560A28" w:rsidRDefault="008213C2" w:rsidP="008213C2">
      <w:pPr>
        <w:pStyle w:val="Code"/>
        <w:rPr>
          <w:lang w:val="en-US"/>
        </w:rPr>
        <w:sectPr w:rsidR="00560A28" w:rsidSect="008213C2">
          <w:type w:val="continuous"/>
          <w:pgSz w:w="11907" w:h="16839" w:code="9"/>
          <w:pgMar w:top="1417" w:right="1417" w:bottom="1417" w:left="1417" w:header="709" w:footer="709" w:gutter="0"/>
          <w:lnNumType w:countBy="1" w:restart="continuous"/>
          <w:cols w:space="720"/>
          <w:docGrid w:linePitch="360"/>
        </w:sectPr>
      </w:pPr>
      <w:r w:rsidRPr="008213C2">
        <w:rPr>
          <w:lang w:val="en-US"/>
        </w:rPr>
        <w:t>[ "$TERM" != "screen" ] &amp;&amp; [ "$SSH_TTY" == "" ] &amp;&amp; runApp</w:t>
      </w:r>
    </w:p>
    <w:p w:rsidR="00560A28" w:rsidRDefault="00560A28" w:rsidP="00560A28">
      <w:pPr>
        <w:pStyle w:val="Kop30"/>
        <w:rPr>
          <w:lang w:val="en-US"/>
        </w:rPr>
        <w:sectPr w:rsidR="00560A28" w:rsidSect="00560A28">
          <w:type w:val="continuous"/>
          <w:pgSz w:w="11907" w:h="16839" w:code="9"/>
          <w:pgMar w:top="1417" w:right="1417" w:bottom="1417" w:left="1417" w:header="709" w:footer="709" w:gutter="0"/>
          <w:cols w:space="720"/>
          <w:docGrid w:linePitch="360"/>
        </w:sectPr>
      </w:pPr>
      <w:bookmarkStart w:id="54" w:name="_Toc451712069"/>
      <w:r w:rsidRPr="00560A28">
        <w:rPr>
          <w:lang w:val="en-US"/>
        </w:rPr>
        <w:t>Kernelmodules (/etc/modules-load.d/rasp</w:t>
      </w:r>
      <w:r>
        <w:rPr>
          <w:lang w:val="en-US"/>
        </w:rPr>
        <w:t>berrypy.conf)</w:t>
      </w:r>
      <w:bookmarkEnd w:id="54"/>
    </w:p>
    <w:p w:rsidR="00560A28" w:rsidRPr="00451765" w:rsidRDefault="00560A28" w:rsidP="00560A28">
      <w:pPr>
        <w:pStyle w:val="Code"/>
        <w:rPr>
          <w:lang w:val="en-US"/>
        </w:rPr>
      </w:pPr>
      <w:r w:rsidRPr="00451765">
        <w:rPr>
          <w:lang w:val="en-US"/>
        </w:rPr>
        <w:t>snd-bcm2835</w:t>
      </w:r>
    </w:p>
    <w:p w:rsidR="00560A28" w:rsidRPr="00560A28" w:rsidRDefault="00560A28" w:rsidP="00560A28">
      <w:pPr>
        <w:pStyle w:val="Code"/>
        <w:rPr>
          <w:lang w:val="en-US"/>
        </w:rPr>
      </w:pPr>
      <w:r w:rsidRPr="00560A28">
        <w:rPr>
          <w:lang w:val="en-US"/>
        </w:rPr>
        <w:t>i2c-dev</w:t>
      </w:r>
    </w:p>
    <w:p w:rsidR="00560A28" w:rsidRPr="00560A28" w:rsidRDefault="00560A28" w:rsidP="00560A28">
      <w:pPr>
        <w:pStyle w:val="Code"/>
        <w:rPr>
          <w:lang w:val="en-US"/>
        </w:rPr>
      </w:pPr>
      <w:r w:rsidRPr="00560A28">
        <w:rPr>
          <w:lang w:val="en-US"/>
        </w:rPr>
        <w:t>i2c-bcm2835</w:t>
      </w:r>
    </w:p>
    <w:p w:rsidR="00560A28" w:rsidRPr="00560A28" w:rsidRDefault="00560A28" w:rsidP="00560A28">
      <w:pPr>
        <w:pStyle w:val="Code"/>
        <w:rPr>
          <w:lang w:val="en-US"/>
        </w:rPr>
      </w:pPr>
      <w:r w:rsidRPr="00560A28">
        <w:rPr>
          <w:lang w:val="en-US"/>
        </w:rPr>
        <w:t>spi-bcm2835</w:t>
      </w:r>
    </w:p>
    <w:p w:rsidR="00560A28" w:rsidRPr="00560A28" w:rsidRDefault="00560A28" w:rsidP="00560A28">
      <w:pPr>
        <w:pStyle w:val="Code"/>
        <w:rPr>
          <w:lang w:val="en-US"/>
        </w:rPr>
      </w:pPr>
      <w:r w:rsidRPr="00560A28">
        <w:rPr>
          <w:lang w:val="en-US"/>
        </w:rPr>
        <w:t>rtc-ds1307</w:t>
      </w:r>
    </w:p>
    <w:p w:rsidR="00560A28" w:rsidRDefault="00560A28" w:rsidP="00560A28">
      <w:pPr>
        <w:pStyle w:val="Code"/>
        <w:rPr>
          <w:lang w:val="en-US"/>
        </w:rPr>
      </w:pPr>
      <w:r w:rsidRPr="00560A28">
        <w:rPr>
          <w:lang w:val="en-US"/>
        </w:rPr>
        <w:t>fbtft_device</w:t>
      </w:r>
    </w:p>
    <w:p w:rsidR="00560A28" w:rsidRDefault="00560A28" w:rsidP="00560A28">
      <w:pPr>
        <w:pStyle w:val="Code"/>
        <w:rPr>
          <w:lang w:val="en-US"/>
        </w:rPr>
        <w:sectPr w:rsidR="00560A28" w:rsidSect="00560A28">
          <w:type w:val="continuous"/>
          <w:pgSz w:w="11907" w:h="16839" w:code="9"/>
          <w:pgMar w:top="1417" w:right="1417" w:bottom="1417" w:left="1417" w:header="709" w:footer="709" w:gutter="0"/>
          <w:lnNumType w:countBy="1" w:restart="continuous"/>
          <w:cols w:space="720"/>
          <w:docGrid w:linePitch="360"/>
        </w:sectPr>
      </w:pPr>
    </w:p>
    <w:p w:rsidR="0091378D" w:rsidRPr="00255146" w:rsidRDefault="0091378D" w:rsidP="0091378D">
      <w:pPr>
        <w:rPr>
          <w:rFonts w:asciiTheme="majorHAnsi" w:eastAsiaTheme="majorEastAsia" w:hAnsiTheme="majorHAnsi" w:cstheme="majorBidi"/>
          <w:color w:val="004F5B" w:themeColor="accent1" w:themeShade="7F"/>
          <w:sz w:val="24"/>
          <w:szCs w:val="24"/>
          <w:lang w:val="en-US"/>
        </w:rPr>
      </w:pPr>
    </w:p>
    <w:sectPr w:rsidR="0091378D" w:rsidRPr="00255146" w:rsidSect="00560A28">
      <w:type w:val="continuous"/>
      <w:pgSz w:w="11907" w:h="16839" w:code="9"/>
      <w:pgMar w:top="1417" w:right="1417" w:bottom="1417" w:left="1417"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25A" w:rsidRDefault="00F8625A">
      <w:pPr>
        <w:spacing w:before="0" w:after="0" w:line="240" w:lineRule="auto"/>
      </w:pPr>
      <w:r>
        <w:separator/>
      </w:r>
    </w:p>
  </w:endnote>
  <w:endnote w:type="continuationSeparator" w:id="0">
    <w:p w:rsidR="00F8625A" w:rsidRDefault="00F862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Default="00EE610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072189"/>
      <w:docPartObj>
        <w:docPartGallery w:val="Page Numbers (Bottom of Page)"/>
        <w:docPartUnique/>
      </w:docPartObj>
    </w:sdtPr>
    <w:sdtEndPr/>
    <w:sdtContent>
      <w:p w:rsidR="00EE6107" w:rsidRDefault="00EE6107" w:rsidP="003C25D6">
        <w:pPr>
          <w:pStyle w:val="Voettekst0"/>
          <w:jc w:val="right"/>
        </w:pPr>
        <w:r>
          <w:fldChar w:fldCharType="begin"/>
        </w:r>
        <w:r>
          <w:instrText>PAGE   \* MERGEFORMAT</w:instrText>
        </w:r>
        <w:r>
          <w:fldChar w:fldCharType="separate"/>
        </w:r>
        <w:r w:rsidR="008777B8">
          <w:rPr>
            <w:noProof/>
          </w:rPr>
          <w:t>33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25A" w:rsidRDefault="00F8625A">
      <w:pPr>
        <w:spacing w:before="0" w:after="0" w:line="240" w:lineRule="auto"/>
      </w:pPr>
      <w:r>
        <w:separator/>
      </w:r>
    </w:p>
  </w:footnote>
  <w:footnote w:type="continuationSeparator" w:id="0">
    <w:p w:rsidR="00F8625A" w:rsidRDefault="00F8625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Pr="00EC0C5B" w:rsidRDefault="00EE6107" w:rsidP="00EC0C5B">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D464AF8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5DCB"/>
    <w:rsid w:val="00006F68"/>
    <w:rsid w:val="00015170"/>
    <w:rsid w:val="0001543F"/>
    <w:rsid w:val="0002486F"/>
    <w:rsid w:val="00024FEA"/>
    <w:rsid w:val="00027358"/>
    <w:rsid w:val="00030C70"/>
    <w:rsid w:val="0003252F"/>
    <w:rsid w:val="00033A16"/>
    <w:rsid w:val="000340F6"/>
    <w:rsid w:val="00041B6A"/>
    <w:rsid w:val="00043F4E"/>
    <w:rsid w:val="00044069"/>
    <w:rsid w:val="00055B89"/>
    <w:rsid w:val="00060D7E"/>
    <w:rsid w:val="00060F85"/>
    <w:rsid w:val="00061F39"/>
    <w:rsid w:val="00063C98"/>
    <w:rsid w:val="000641DF"/>
    <w:rsid w:val="00065C84"/>
    <w:rsid w:val="000677C3"/>
    <w:rsid w:val="00072A4C"/>
    <w:rsid w:val="00072D96"/>
    <w:rsid w:val="00072F36"/>
    <w:rsid w:val="00074C21"/>
    <w:rsid w:val="00075938"/>
    <w:rsid w:val="00076E3D"/>
    <w:rsid w:val="00081AF0"/>
    <w:rsid w:val="000842B5"/>
    <w:rsid w:val="00085415"/>
    <w:rsid w:val="00085776"/>
    <w:rsid w:val="00086258"/>
    <w:rsid w:val="0008688D"/>
    <w:rsid w:val="00086EE5"/>
    <w:rsid w:val="00091104"/>
    <w:rsid w:val="000977F9"/>
    <w:rsid w:val="000A245C"/>
    <w:rsid w:val="000A2512"/>
    <w:rsid w:val="000A2E1C"/>
    <w:rsid w:val="000A4096"/>
    <w:rsid w:val="000A6FD0"/>
    <w:rsid w:val="000B1E28"/>
    <w:rsid w:val="000B2803"/>
    <w:rsid w:val="000B6B55"/>
    <w:rsid w:val="000B76D0"/>
    <w:rsid w:val="000C2687"/>
    <w:rsid w:val="000C4C5D"/>
    <w:rsid w:val="000C690F"/>
    <w:rsid w:val="000D033E"/>
    <w:rsid w:val="000D1126"/>
    <w:rsid w:val="000D4AC4"/>
    <w:rsid w:val="000D5D39"/>
    <w:rsid w:val="000E014F"/>
    <w:rsid w:val="000E1ED9"/>
    <w:rsid w:val="000E28BF"/>
    <w:rsid w:val="000E5FC9"/>
    <w:rsid w:val="000E758D"/>
    <w:rsid w:val="000F0066"/>
    <w:rsid w:val="000F2E35"/>
    <w:rsid w:val="000F2F9A"/>
    <w:rsid w:val="000F3FD2"/>
    <w:rsid w:val="000F583E"/>
    <w:rsid w:val="000F6EB4"/>
    <w:rsid w:val="000F7930"/>
    <w:rsid w:val="00100505"/>
    <w:rsid w:val="00100720"/>
    <w:rsid w:val="00103DB1"/>
    <w:rsid w:val="00104589"/>
    <w:rsid w:val="0011437C"/>
    <w:rsid w:val="0011707F"/>
    <w:rsid w:val="00121545"/>
    <w:rsid w:val="00122BC5"/>
    <w:rsid w:val="001267BC"/>
    <w:rsid w:val="00126972"/>
    <w:rsid w:val="00130532"/>
    <w:rsid w:val="00136038"/>
    <w:rsid w:val="00137D67"/>
    <w:rsid w:val="00140886"/>
    <w:rsid w:val="0014361F"/>
    <w:rsid w:val="001464EE"/>
    <w:rsid w:val="00146C98"/>
    <w:rsid w:val="00150A82"/>
    <w:rsid w:val="0015183A"/>
    <w:rsid w:val="00155FE0"/>
    <w:rsid w:val="00157064"/>
    <w:rsid w:val="00157219"/>
    <w:rsid w:val="001573BF"/>
    <w:rsid w:val="00163408"/>
    <w:rsid w:val="001674B8"/>
    <w:rsid w:val="00167FE1"/>
    <w:rsid w:val="001740AE"/>
    <w:rsid w:val="00174368"/>
    <w:rsid w:val="00182107"/>
    <w:rsid w:val="00184298"/>
    <w:rsid w:val="0018509F"/>
    <w:rsid w:val="00190B9B"/>
    <w:rsid w:val="0019293F"/>
    <w:rsid w:val="00192F5C"/>
    <w:rsid w:val="0019407B"/>
    <w:rsid w:val="00194122"/>
    <w:rsid w:val="001943FB"/>
    <w:rsid w:val="00195834"/>
    <w:rsid w:val="001958A6"/>
    <w:rsid w:val="00196631"/>
    <w:rsid w:val="001A0D23"/>
    <w:rsid w:val="001A1B5D"/>
    <w:rsid w:val="001A321D"/>
    <w:rsid w:val="001A4A54"/>
    <w:rsid w:val="001A6A89"/>
    <w:rsid w:val="001B1BC4"/>
    <w:rsid w:val="001B54AE"/>
    <w:rsid w:val="001B5E4E"/>
    <w:rsid w:val="001C0A59"/>
    <w:rsid w:val="001C175F"/>
    <w:rsid w:val="001C4515"/>
    <w:rsid w:val="001C5023"/>
    <w:rsid w:val="001D3219"/>
    <w:rsid w:val="001D6867"/>
    <w:rsid w:val="001E08F2"/>
    <w:rsid w:val="001E4032"/>
    <w:rsid w:val="001F141F"/>
    <w:rsid w:val="001F1ED3"/>
    <w:rsid w:val="001F6151"/>
    <w:rsid w:val="00201ED2"/>
    <w:rsid w:val="00205E19"/>
    <w:rsid w:val="002065AD"/>
    <w:rsid w:val="00207E1B"/>
    <w:rsid w:val="00211A51"/>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146"/>
    <w:rsid w:val="00255A30"/>
    <w:rsid w:val="002563CC"/>
    <w:rsid w:val="0025641D"/>
    <w:rsid w:val="00257EEA"/>
    <w:rsid w:val="0026038A"/>
    <w:rsid w:val="0026283D"/>
    <w:rsid w:val="002647AE"/>
    <w:rsid w:val="00265DAB"/>
    <w:rsid w:val="0027078F"/>
    <w:rsid w:val="002715D0"/>
    <w:rsid w:val="00271D6D"/>
    <w:rsid w:val="00272208"/>
    <w:rsid w:val="002723DE"/>
    <w:rsid w:val="00273DA8"/>
    <w:rsid w:val="00273E81"/>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4DB"/>
    <w:rsid w:val="002A25EE"/>
    <w:rsid w:val="002A2F86"/>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138F"/>
    <w:rsid w:val="00316B98"/>
    <w:rsid w:val="003173E0"/>
    <w:rsid w:val="00320A19"/>
    <w:rsid w:val="00320AB0"/>
    <w:rsid w:val="0032426B"/>
    <w:rsid w:val="00325E24"/>
    <w:rsid w:val="00326CA1"/>
    <w:rsid w:val="003319EF"/>
    <w:rsid w:val="0033290B"/>
    <w:rsid w:val="0033401F"/>
    <w:rsid w:val="003348B6"/>
    <w:rsid w:val="00335E71"/>
    <w:rsid w:val="0033793F"/>
    <w:rsid w:val="003402C6"/>
    <w:rsid w:val="003402CF"/>
    <w:rsid w:val="003414DB"/>
    <w:rsid w:val="003427BF"/>
    <w:rsid w:val="00345490"/>
    <w:rsid w:val="00351B4C"/>
    <w:rsid w:val="00353973"/>
    <w:rsid w:val="00353BF6"/>
    <w:rsid w:val="00353C2D"/>
    <w:rsid w:val="0035616C"/>
    <w:rsid w:val="00357FAD"/>
    <w:rsid w:val="00360F44"/>
    <w:rsid w:val="00367D7A"/>
    <w:rsid w:val="00370C0F"/>
    <w:rsid w:val="00371155"/>
    <w:rsid w:val="00376B1A"/>
    <w:rsid w:val="00377DFF"/>
    <w:rsid w:val="00382137"/>
    <w:rsid w:val="00383289"/>
    <w:rsid w:val="00383392"/>
    <w:rsid w:val="003839CE"/>
    <w:rsid w:val="003866E5"/>
    <w:rsid w:val="00386EC3"/>
    <w:rsid w:val="003902C8"/>
    <w:rsid w:val="0039232E"/>
    <w:rsid w:val="00396907"/>
    <w:rsid w:val="00397C6D"/>
    <w:rsid w:val="00397F5D"/>
    <w:rsid w:val="003A04A3"/>
    <w:rsid w:val="003A0DE0"/>
    <w:rsid w:val="003A20A6"/>
    <w:rsid w:val="003A321D"/>
    <w:rsid w:val="003A666F"/>
    <w:rsid w:val="003A6F21"/>
    <w:rsid w:val="003B1B8A"/>
    <w:rsid w:val="003B3DEC"/>
    <w:rsid w:val="003B4993"/>
    <w:rsid w:val="003B53C5"/>
    <w:rsid w:val="003B7792"/>
    <w:rsid w:val="003C03B6"/>
    <w:rsid w:val="003C0792"/>
    <w:rsid w:val="003C1586"/>
    <w:rsid w:val="003C1C33"/>
    <w:rsid w:val="003C2576"/>
    <w:rsid w:val="003C25D6"/>
    <w:rsid w:val="003C729D"/>
    <w:rsid w:val="003D22FE"/>
    <w:rsid w:val="003D3ECB"/>
    <w:rsid w:val="003D4DBA"/>
    <w:rsid w:val="003D595F"/>
    <w:rsid w:val="003D6099"/>
    <w:rsid w:val="003E0A23"/>
    <w:rsid w:val="003E0D1B"/>
    <w:rsid w:val="003E51C7"/>
    <w:rsid w:val="003F05F5"/>
    <w:rsid w:val="003F1239"/>
    <w:rsid w:val="003F20FA"/>
    <w:rsid w:val="003F4FE5"/>
    <w:rsid w:val="003F6F28"/>
    <w:rsid w:val="003F774D"/>
    <w:rsid w:val="004006EF"/>
    <w:rsid w:val="0040277A"/>
    <w:rsid w:val="00403FF5"/>
    <w:rsid w:val="00404453"/>
    <w:rsid w:val="00404A12"/>
    <w:rsid w:val="00404D53"/>
    <w:rsid w:val="0041092A"/>
    <w:rsid w:val="00410C3D"/>
    <w:rsid w:val="00411EC0"/>
    <w:rsid w:val="00411F19"/>
    <w:rsid w:val="00412FE4"/>
    <w:rsid w:val="00414E97"/>
    <w:rsid w:val="00414EB6"/>
    <w:rsid w:val="00417582"/>
    <w:rsid w:val="00423894"/>
    <w:rsid w:val="00425138"/>
    <w:rsid w:val="00426DEB"/>
    <w:rsid w:val="00431DD2"/>
    <w:rsid w:val="00433526"/>
    <w:rsid w:val="00434823"/>
    <w:rsid w:val="004359DF"/>
    <w:rsid w:val="00436078"/>
    <w:rsid w:val="00436A47"/>
    <w:rsid w:val="00442E47"/>
    <w:rsid w:val="004456EF"/>
    <w:rsid w:val="00446105"/>
    <w:rsid w:val="004469DE"/>
    <w:rsid w:val="00447583"/>
    <w:rsid w:val="00451207"/>
    <w:rsid w:val="00451600"/>
    <w:rsid w:val="00451765"/>
    <w:rsid w:val="00455C4A"/>
    <w:rsid w:val="004566C1"/>
    <w:rsid w:val="00456CD7"/>
    <w:rsid w:val="00462393"/>
    <w:rsid w:val="00464362"/>
    <w:rsid w:val="00466901"/>
    <w:rsid w:val="00472D16"/>
    <w:rsid w:val="00473CB6"/>
    <w:rsid w:val="004766FC"/>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A56"/>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547"/>
    <w:rsid w:val="00500C9A"/>
    <w:rsid w:val="00501661"/>
    <w:rsid w:val="00502E94"/>
    <w:rsid w:val="0050308B"/>
    <w:rsid w:val="005033AA"/>
    <w:rsid w:val="005040E2"/>
    <w:rsid w:val="005079AE"/>
    <w:rsid w:val="00507EBB"/>
    <w:rsid w:val="005203C1"/>
    <w:rsid w:val="0052061C"/>
    <w:rsid w:val="00522A6F"/>
    <w:rsid w:val="00523A13"/>
    <w:rsid w:val="005242F5"/>
    <w:rsid w:val="005251AE"/>
    <w:rsid w:val="00525364"/>
    <w:rsid w:val="005275C8"/>
    <w:rsid w:val="0053097A"/>
    <w:rsid w:val="005338AC"/>
    <w:rsid w:val="00533F6D"/>
    <w:rsid w:val="00534239"/>
    <w:rsid w:val="005400E5"/>
    <w:rsid w:val="005413ED"/>
    <w:rsid w:val="00545838"/>
    <w:rsid w:val="005462CB"/>
    <w:rsid w:val="00551438"/>
    <w:rsid w:val="00551E71"/>
    <w:rsid w:val="005523B5"/>
    <w:rsid w:val="0055258D"/>
    <w:rsid w:val="00552D3D"/>
    <w:rsid w:val="00552F5D"/>
    <w:rsid w:val="00554E30"/>
    <w:rsid w:val="005578C5"/>
    <w:rsid w:val="00560A28"/>
    <w:rsid w:val="005640D6"/>
    <w:rsid w:val="005656B2"/>
    <w:rsid w:val="005661D3"/>
    <w:rsid w:val="0057017C"/>
    <w:rsid w:val="0057069D"/>
    <w:rsid w:val="00572735"/>
    <w:rsid w:val="00573188"/>
    <w:rsid w:val="00575700"/>
    <w:rsid w:val="0057598F"/>
    <w:rsid w:val="005764FF"/>
    <w:rsid w:val="00577E6C"/>
    <w:rsid w:val="005800F5"/>
    <w:rsid w:val="00582D4C"/>
    <w:rsid w:val="0058306B"/>
    <w:rsid w:val="00586B71"/>
    <w:rsid w:val="00587CAC"/>
    <w:rsid w:val="0059218A"/>
    <w:rsid w:val="00597A71"/>
    <w:rsid w:val="005A1BBB"/>
    <w:rsid w:val="005A3C5E"/>
    <w:rsid w:val="005A480F"/>
    <w:rsid w:val="005A4ADD"/>
    <w:rsid w:val="005A4C6E"/>
    <w:rsid w:val="005A5597"/>
    <w:rsid w:val="005A7ED0"/>
    <w:rsid w:val="005B0F6B"/>
    <w:rsid w:val="005B2256"/>
    <w:rsid w:val="005B2784"/>
    <w:rsid w:val="005B60DC"/>
    <w:rsid w:val="005B6A2D"/>
    <w:rsid w:val="005B7F27"/>
    <w:rsid w:val="005C3AD3"/>
    <w:rsid w:val="005C4CB0"/>
    <w:rsid w:val="005C5CC9"/>
    <w:rsid w:val="005C6C08"/>
    <w:rsid w:val="005C7073"/>
    <w:rsid w:val="005C7ECE"/>
    <w:rsid w:val="005D224D"/>
    <w:rsid w:val="005D3752"/>
    <w:rsid w:val="005D3B36"/>
    <w:rsid w:val="005D7761"/>
    <w:rsid w:val="005E3A63"/>
    <w:rsid w:val="005E40FB"/>
    <w:rsid w:val="005E646E"/>
    <w:rsid w:val="005F0585"/>
    <w:rsid w:val="005F3714"/>
    <w:rsid w:val="005F5E96"/>
    <w:rsid w:val="005F7472"/>
    <w:rsid w:val="006015AD"/>
    <w:rsid w:val="00602C30"/>
    <w:rsid w:val="00606EEE"/>
    <w:rsid w:val="006126C4"/>
    <w:rsid w:val="00613905"/>
    <w:rsid w:val="00614B38"/>
    <w:rsid w:val="00614B8C"/>
    <w:rsid w:val="00621043"/>
    <w:rsid w:val="00624873"/>
    <w:rsid w:val="006260BE"/>
    <w:rsid w:val="0062674F"/>
    <w:rsid w:val="00627EF1"/>
    <w:rsid w:val="0063070B"/>
    <w:rsid w:val="006418E9"/>
    <w:rsid w:val="00643523"/>
    <w:rsid w:val="0064495A"/>
    <w:rsid w:val="0064627D"/>
    <w:rsid w:val="006510EE"/>
    <w:rsid w:val="006516F0"/>
    <w:rsid w:val="00651946"/>
    <w:rsid w:val="00651991"/>
    <w:rsid w:val="006524D6"/>
    <w:rsid w:val="0065289B"/>
    <w:rsid w:val="00652B7A"/>
    <w:rsid w:val="00653D5A"/>
    <w:rsid w:val="006563CF"/>
    <w:rsid w:val="00656663"/>
    <w:rsid w:val="006574A9"/>
    <w:rsid w:val="006600DF"/>
    <w:rsid w:val="00660E75"/>
    <w:rsid w:val="0066168D"/>
    <w:rsid w:val="006621D0"/>
    <w:rsid w:val="006637A9"/>
    <w:rsid w:val="0066419C"/>
    <w:rsid w:val="00666A9E"/>
    <w:rsid w:val="00667A10"/>
    <w:rsid w:val="00673144"/>
    <w:rsid w:val="00673240"/>
    <w:rsid w:val="00673EFC"/>
    <w:rsid w:val="00674389"/>
    <w:rsid w:val="00684577"/>
    <w:rsid w:val="006865C0"/>
    <w:rsid w:val="00686B09"/>
    <w:rsid w:val="00687183"/>
    <w:rsid w:val="00687961"/>
    <w:rsid w:val="00690038"/>
    <w:rsid w:val="006903C6"/>
    <w:rsid w:val="00691A2F"/>
    <w:rsid w:val="0069202A"/>
    <w:rsid w:val="00692CAB"/>
    <w:rsid w:val="00693316"/>
    <w:rsid w:val="00693636"/>
    <w:rsid w:val="00694E33"/>
    <w:rsid w:val="006A2A7A"/>
    <w:rsid w:val="006A31ED"/>
    <w:rsid w:val="006B0A89"/>
    <w:rsid w:val="006B0AED"/>
    <w:rsid w:val="006B0B89"/>
    <w:rsid w:val="006B1207"/>
    <w:rsid w:val="006B3F31"/>
    <w:rsid w:val="006B4650"/>
    <w:rsid w:val="006B5326"/>
    <w:rsid w:val="006C0CA2"/>
    <w:rsid w:val="006C107E"/>
    <w:rsid w:val="006C14E9"/>
    <w:rsid w:val="006C2A3A"/>
    <w:rsid w:val="006D4A4C"/>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4E99"/>
    <w:rsid w:val="007060A0"/>
    <w:rsid w:val="0070766A"/>
    <w:rsid w:val="007120EB"/>
    <w:rsid w:val="007122A8"/>
    <w:rsid w:val="0071373B"/>
    <w:rsid w:val="00720B7F"/>
    <w:rsid w:val="0072285F"/>
    <w:rsid w:val="00723992"/>
    <w:rsid w:val="0072408C"/>
    <w:rsid w:val="00726DA2"/>
    <w:rsid w:val="00727E64"/>
    <w:rsid w:val="0073051A"/>
    <w:rsid w:val="0073157C"/>
    <w:rsid w:val="007361E3"/>
    <w:rsid w:val="007408EF"/>
    <w:rsid w:val="00741578"/>
    <w:rsid w:val="00741751"/>
    <w:rsid w:val="0074300C"/>
    <w:rsid w:val="00747A58"/>
    <w:rsid w:val="00751284"/>
    <w:rsid w:val="007514B7"/>
    <w:rsid w:val="00752657"/>
    <w:rsid w:val="00753942"/>
    <w:rsid w:val="00755317"/>
    <w:rsid w:val="0075670C"/>
    <w:rsid w:val="0075763F"/>
    <w:rsid w:val="0076237E"/>
    <w:rsid w:val="007655CB"/>
    <w:rsid w:val="007678F5"/>
    <w:rsid w:val="00772E38"/>
    <w:rsid w:val="00775D1E"/>
    <w:rsid w:val="00777651"/>
    <w:rsid w:val="0078027C"/>
    <w:rsid w:val="00780F50"/>
    <w:rsid w:val="00781A12"/>
    <w:rsid w:val="007853D6"/>
    <w:rsid w:val="0078646C"/>
    <w:rsid w:val="00791244"/>
    <w:rsid w:val="00792B1F"/>
    <w:rsid w:val="0079551C"/>
    <w:rsid w:val="00795790"/>
    <w:rsid w:val="0079620B"/>
    <w:rsid w:val="00796C4B"/>
    <w:rsid w:val="0079762A"/>
    <w:rsid w:val="00797BB8"/>
    <w:rsid w:val="00797D0D"/>
    <w:rsid w:val="007A031A"/>
    <w:rsid w:val="007A30B0"/>
    <w:rsid w:val="007A5F2C"/>
    <w:rsid w:val="007B18BB"/>
    <w:rsid w:val="007B47AA"/>
    <w:rsid w:val="007B5B62"/>
    <w:rsid w:val="007B5D89"/>
    <w:rsid w:val="007B69F4"/>
    <w:rsid w:val="007B6EEB"/>
    <w:rsid w:val="007B7EC8"/>
    <w:rsid w:val="007C10E4"/>
    <w:rsid w:val="007C1EBC"/>
    <w:rsid w:val="007C237B"/>
    <w:rsid w:val="007C2797"/>
    <w:rsid w:val="007D0134"/>
    <w:rsid w:val="007D0912"/>
    <w:rsid w:val="007D1F6D"/>
    <w:rsid w:val="007D3C29"/>
    <w:rsid w:val="007D7196"/>
    <w:rsid w:val="007E0571"/>
    <w:rsid w:val="007E1244"/>
    <w:rsid w:val="007E1564"/>
    <w:rsid w:val="007E40C9"/>
    <w:rsid w:val="007E548D"/>
    <w:rsid w:val="007E5883"/>
    <w:rsid w:val="007E5CF5"/>
    <w:rsid w:val="007E7D72"/>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13C2"/>
    <w:rsid w:val="00823736"/>
    <w:rsid w:val="008238D4"/>
    <w:rsid w:val="00833932"/>
    <w:rsid w:val="00834378"/>
    <w:rsid w:val="00836CED"/>
    <w:rsid w:val="008378AF"/>
    <w:rsid w:val="0085113E"/>
    <w:rsid w:val="0085512B"/>
    <w:rsid w:val="008629A5"/>
    <w:rsid w:val="00862FA0"/>
    <w:rsid w:val="008636D1"/>
    <w:rsid w:val="008660A4"/>
    <w:rsid w:val="00866BB6"/>
    <w:rsid w:val="008677BC"/>
    <w:rsid w:val="00870DD5"/>
    <w:rsid w:val="0087604F"/>
    <w:rsid w:val="008769D6"/>
    <w:rsid w:val="008777B8"/>
    <w:rsid w:val="00880143"/>
    <w:rsid w:val="008805AA"/>
    <w:rsid w:val="008807EB"/>
    <w:rsid w:val="00881605"/>
    <w:rsid w:val="00882D95"/>
    <w:rsid w:val="00884FF5"/>
    <w:rsid w:val="00887292"/>
    <w:rsid w:val="0089023B"/>
    <w:rsid w:val="0089390C"/>
    <w:rsid w:val="008A1512"/>
    <w:rsid w:val="008A2683"/>
    <w:rsid w:val="008A3436"/>
    <w:rsid w:val="008A6C17"/>
    <w:rsid w:val="008A7ABE"/>
    <w:rsid w:val="008B0768"/>
    <w:rsid w:val="008B1F78"/>
    <w:rsid w:val="008B2B78"/>
    <w:rsid w:val="008B3B70"/>
    <w:rsid w:val="008B5919"/>
    <w:rsid w:val="008B6945"/>
    <w:rsid w:val="008C1936"/>
    <w:rsid w:val="008D1443"/>
    <w:rsid w:val="008D2ADC"/>
    <w:rsid w:val="008D30CA"/>
    <w:rsid w:val="008D3EB6"/>
    <w:rsid w:val="008D5262"/>
    <w:rsid w:val="008D5E69"/>
    <w:rsid w:val="008D7738"/>
    <w:rsid w:val="008D7B07"/>
    <w:rsid w:val="008E3722"/>
    <w:rsid w:val="008E4F5E"/>
    <w:rsid w:val="008E7819"/>
    <w:rsid w:val="008F05F0"/>
    <w:rsid w:val="008F2652"/>
    <w:rsid w:val="008F2F21"/>
    <w:rsid w:val="008F63D7"/>
    <w:rsid w:val="008F7671"/>
    <w:rsid w:val="00900032"/>
    <w:rsid w:val="00900C1C"/>
    <w:rsid w:val="009013EC"/>
    <w:rsid w:val="00903536"/>
    <w:rsid w:val="00905174"/>
    <w:rsid w:val="00907ECE"/>
    <w:rsid w:val="00910F07"/>
    <w:rsid w:val="0091378D"/>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569E6"/>
    <w:rsid w:val="0096195E"/>
    <w:rsid w:val="00961AC8"/>
    <w:rsid w:val="009622B6"/>
    <w:rsid w:val="00962EC8"/>
    <w:rsid w:val="00964A55"/>
    <w:rsid w:val="009656AF"/>
    <w:rsid w:val="0097000F"/>
    <w:rsid w:val="00970D99"/>
    <w:rsid w:val="009715E9"/>
    <w:rsid w:val="009731A8"/>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C6974"/>
    <w:rsid w:val="009D0B4B"/>
    <w:rsid w:val="009D0C6D"/>
    <w:rsid w:val="009D1CCF"/>
    <w:rsid w:val="009D1D83"/>
    <w:rsid w:val="009D4FB2"/>
    <w:rsid w:val="009D6F8F"/>
    <w:rsid w:val="009E00A5"/>
    <w:rsid w:val="009E24E7"/>
    <w:rsid w:val="009E2CB9"/>
    <w:rsid w:val="009E7296"/>
    <w:rsid w:val="009E774B"/>
    <w:rsid w:val="009F135F"/>
    <w:rsid w:val="009F5134"/>
    <w:rsid w:val="00A008B3"/>
    <w:rsid w:val="00A01094"/>
    <w:rsid w:val="00A034B9"/>
    <w:rsid w:val="00A0553B"/>
    <w:rsid w:val="00A0656F"/>
    <w:rsid w:val="00A07C0A"/>
    <w:rsid w:val="00A119A9"/>
    <w:rsid w:val="00A125D1"/>
    <w:rsid w:val="00A133A9"/>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4248"/>
    <w:rsid w:val="00A650B9"/>
    <w:rsid w:val="00A65CA5"/>
    <w:rsid w:val="00A67492"/>
    <w:rsid w:val="00A67672"/>
    <w:rsid w:val="00A71159"/>
    <w:rsid w:val="00A71CD2"/>
    <w:rsid w:val="00A738FB"/>
    <w:rsid w:val="00A74C23"/>
    <w:rsid w:val="00A753C3"/>
    <w:rsid w:val="00A75888"/>
    <w:rsid w:val="00A76D90"/>
    <w:rsid w:val="00A83F10"/>
    <w:rsid w:val="00A84389"/>
    <w:rsid w:val="00A8542D"/>
    <w:rsid w:val="00A872DE"/>
    <w:rsid w:val="00A87F53"/>
    <w:rsid w:val="00A9222C"/>
    <w:rsid w:val="00A92C7F"/>
    <w:rsid w:val="00A94BF8"/>
    <w:rsid w:val="00A9626B"/>
    <w:rsid w:val="00AA0E12"/>
    <w:rsid w:val="00AA125A"/>
    <w:rsid w:val="00AA1420"/>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45A5"/>
    <w:rsid w:val="00AC5214"/>
    <w:rsid w:val="00AD0DDA"/>
    <w:rsid w:val="00AD15AE"/>
    <w:rsid w:val="00AD199C"/>
    <w:rsid w:val="00AD7480"/>
    <w:rsid w:val="00AE3A89"/>
    <w:rsid w:val="00AE5167"/>
    <w:rsid w:val="00AE5202"/>
    <w:rsid w:val="00AE5918"/>
    <w:rsid w:val="00AF0692"/>
    <w:rsid w:val="00AF0965"/>
    <w:rsid w:val="00AF0B57"/>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37BE"/>
    <w:rsid w:val="00B36239"/>
    <w:rsid w:val="00B43D2D"/>
    <w:rsid w:val="00B44C05"/>
    <w:rsid w:val="00B4514B"/>
    <w:rsid w:val="00B471C8"/>
    <w:rsid w:val="00B4744C"/>
    <w:rsid w:val="00B50E92"/>
    <w:rsid w:val="00B53539"/>
    <w:rsid w:val="00B54220"/>
    <w:rsid w:val="00B551D3"/>
    <w:rsid w:val="00B576CB"/>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DC0"/>
    <w:rsid w:val="00B87F85"/>
    <w:rsid w:val="00B958F6"/>
    <w:rsid w:val="00B961BF"/>
    <w:rsid w:val="00BA0B78"/>
    <w:rsid w:val="00BA113B"/>
    <w:rsid w:val="00BA22FA"/>
    <w:rsid w:val="00BA26A4"/>
    <w:rsid w:val="00BA2CBF"/>
    <w:rsid w:val="00BA36F8"/>
    <w:rsid w:val="00BA396A"/>
    <w:rsid w:val="00BA4ACC"/>
    <w:rsid w:val="00BA4B1E"/>
    <w:rsid w:val="00BA4EF4"/>
    <w:rsid w:val="00BA50E3"/>
    <w:rsid w:val="00BA6E53"/>
    <w:rsid w:val="00BA7F4B"/>
    <w:rsid w:val="00BB1D72"/>
    <w:rsid w:val="00BB1E4A"/>
    <w:rsid w:val="00BB2711"/>
    <w:rsid w:val="00BB37A6"/>
    <w:rsid w:val="00BB3A48"/>
    <w:rsid w:val="00BB3BEA"/>
    <w:rsid w:val="00BB52E1"/>
    <w:rsid w:val="00BB5CC3"/>
    <w:rsid w:val="00BB5ED8"/>
    <w:rsid w:val="00BB6B12"/>
    <w:rsid w:val="00BC0476"/>
    <w:rsid w:val="00BC057F"/>
    <w:rsid w:val="00BC1B41"/>
    <w:rsid w:val="00BC38C8"/>
    <w:rsid w:val="00BC3C6B"/>
    <w:rsid w:val="00BC5342"/>
    <w:rsid w:val="00BC59C4"/>
    <w:rsid w:val="00BC75B3"/>
    <w:rsid w:val="00BD1891"/>
    <w:rsid w:val="00BD69CF"/>
    <w:rsid w:val="00BE02F3"/>
    <w:rsid w:val="00BE318A"/>
    <w:rsid w:val="00BE6E3A"/>
    <w:rsid w:val="00BE7690"/>
    <w:rsid w:val="00BE7D4F"/>
    <w:rsid w:val="00BF00A5"/>
    <w:rsid w:val="00BF478A"/>
    <w:rsid w:val="00BF4B63"/>
    <w:rsid w:val="00BF59CA"/>
    <w:rsid w:val="00BF704D"/>
    <w:rsid w:val="00C01011"/>
    <w:rsid w:val="00C0179F"/>
    <w:rsid w:val="00C025A0"/>
    <w:rsid w:val="00C036F4"/>
    <w:rsid w:val="00C038F9"/>
    <w:rsid w:val="00C03A68"/>
    <w:rsid w:val="00C04B26"/>
    <w:rsid w:val="00C133F9"/>
    <w:rsid w:val="00C146A0"/>
    <w:rsid w:val="00C14F63"/>
    <w:rsid w:val="00C16064"/>
    <w:rsid w:val="00C203C5"/>
    <w:rsid w:val="00C20CF3"/>
    <w:rsid w:val="00C20D80"/>
    <w:rsid w:val="00C21167"/>
    <w:rsid w:val="00C215A0"/>
    <w:rsid w:val="00C24782"/>
    <w:rsid w:val="00C2496E"/>
    <w:rsid w:val="00C264D4"/>
    <w:rsid w:val="00C272D0"/>
    <w:rsid w:val="00C2780D"/>
    <w:rsid w:val="00C319AB"/>
    <w:rsid w:val="00C3708A"/>
    <w:rsid w:val="00C402C4"/>
    <w:rsid w:val="00C41B51"/>
    <w:rsid w:val="00C41F40"/>
    <w:rsid w:val="00C504C7"/>
    <w:rsid w:val="00C50671"/>
    <w:rsid w:val="00C5084A"/>
    <w:rsid w:val="00C50A08"/>
    <w:rsid w:val="00C553FD"/>
    <w:rsid w:val="00C55A3A"/>
    <w:rsid w:val="00C634AB"/>
    <w:rsid w:val="00C6432B"/>
    <w:rsid w:val="00C673C4"/>
    <w:rsid w:val="00C725A0"/>
    <w:rsid w:val="00C72C57"/>
    <w:rsid w:val="00C7379F"/>
    <w:rsid w:val="00C769EB"/>
    <w:rsid w:val="00C77050"/>
    <w:rsid w:val="00C77284"/>
    <w:rsid w:val="00C77DAE"/>
    <w:rsid w:val="00C80ED7"/>
    <w:rsid w:val="00C81735"/>
    <w:rsid w:val="00C82931"/>
    <w:rsid w:val="00C84D1B"/>
    <w:rsid w:val="00C86B6C"/>
    <w:rsid w:val="00C9024E"/>
    <w:rsid w:val="00C959FB"/>
    <w:rsid w:val="00C96451"/>
    <w:rsid w:val="00C97C23"/>
    <w:rsid w:val="00CA18F0"/>
    <w:rsid w:val="00CA3764"/>
    <w:rsid w:val="00CA4316"/>
    <w:rsid w:val="00CA7211"/>
    <w:rsid w:val="00CB2595"/>
    <w:rsid w:val="00CB4771"/>
    <w:rsid w:val="00CB5829"/>
    <w:rsid w:val="00CC0E78"/>
    <w:rsid w:val="00CC1C87"/>
    <w:rsid w:val="00CC4190"/>
    <w:rsid w:val="00CC4F2B"/>
    <w:rsid w:val="00CC635A"/>
    <w:rsid w:val="00CC7A9C"/>
    <w:rsid w:val="00CD0007"/>
    <w:rsid w:val="00CD1FC0"/>
    <w:rsid w:val="00CD545B"/>
    <w:rsid w:val="00CD6AFA"/>
    <w:rsid w:val="00CE0D85"/>
    <w:rsid w:val="00CE1A45"/>
    <w:rsid w:val="00CE1FCB"/>
    <w:rsid w:val="00CE2B1A"/>
    <w:rsid w:val="00CE4144"/>
    <w:rsid w:val="00CE6E11"/>
    <w:rsid w:val="00CF2A36"/>
    <w:rsid w:val="00CF2E92"/>
    <w:rsid w:val="00CF7330"/>
    <w:rsid w:val="00D00685"/>
    <w:rsid w:val="00D00AF0"/>
    <w:rsid w:val="00D021AC"/>
    <w:rsid w:val="00D02535"/>
    <w:rsid w:val="00D026F8"/>
    <w:rsid w:val="00D0286C"/>
    <w:rsid w:val="00D07D87"/>
    <w:rsid w:val="00D10CAF"/>
    <w:rsid w:val="00D10E1E"/>
    <w:rsid w:val="00D1364A"/>
    <w:rsid w:val="00D1400D"/>
    <w:rsid w:val="00D1450D"/>
    <w:rsid w:val="00D150AC"/>
    <w:rsid w:val="00D156CE"/>
    <w:rsid w:val="00D16022"/>
    <w:rsid w:val="00D16612"/>
    <w:rsid w:val="00D167FD"/>
    <w:rsid w:val="00D20E89"/>
    <w:rsid w:val="00D2103B"/>
    <w:rsid w:val="00D21625"/>
    <w:rsid w:val="00D256CA"/>
    <w:rsid w:val="00D33167"/>
    <w:rsid w:val="00D333FD"/>
    <w:rsid w:val="00D3365A"/>
    <w:rsid w:val="00D33A40"/>
    <w:rsid w:val="00D33BAE"/>
    <w:rsid w:val="00D34D2F"/>
    <w:rsid w:val="00D34F62"/>
    <w:rsid w:val="00D369EC"/>
    <w:rsid w:val="00D36E15"/>
    <w:rsid w:val="00D36FAD"/>
    <w:rsid w:val="00D37EF1"/>
    <w:rsid w:val="00D37F9D"/>
    <w:rsid w:val="00D45F25"/>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12D"/>
    <w:rsid w:val="00D922D3"/>
    <w:rsid w:val="00D9553F"/>
    <w:rsid w:val="00D95580"/>
    <w:rsid w:val="00DA199D"/>
    <w:rsid w:val="00DA3296"/>
    <w:rsid w:val="00DA4FCF"/>
    <w:rsid w:val="00DB0339"/>
    <w:rsid w:val="00DB3109"/>
    <w:rsid w:val="00DB59DB"/>
    <w:rsid w:val="00DB5A63"/>
    <w:rsid w:val="00DB6BFA"/>
    <w:rsid w:val="00DB73AA"/>
    <w:rsid w:val="00DB7E16"/>
    <w:rsid w:val="00DC117F"/>
    <w:rsid w:val="00DC4F88"/>
    <w:rsid w:val="00DC5681"/>
    <w:rsid w:val="00DC7708"/>
    <w:rsid w:val="00DD14AC"/>
    <w:rsid w:val="00DD771C"/>
    <w:rsid w:val="00DD7814"/>
    <w:rsid w:val="00DE3824"/>
    <w:rsid w:val="00DF1A8C"/>
    <w:rsid w:val="00DF2187"/>
    <w:rsid w:val="00DF3AF2"/>
    <w:rsid w:val="00DF5929"/>
    <w:rsid w:val="00DF5F08"/>
    <w:rsid w:val="00DF7AB7"/>
    <w:rsid w:val="00E00696"/>
    <w:rsid w:val="00E0213F"/>
    <w:rsid w:val="00E036BD"/>
    <w:rsid w:val="00E03FFA"/>
    <w:rsid w:val="00E063D1"/>
    <w:rsid w:val="00E12119"/>
    <w:rsid w:val="00E12634"/>
    <w:rsid w:val="00E13FCD"/>
    <w:rsid w:val="00E1646B"/>
    <w:rsid w:val="00E1653F"/>
    <w:rsid w:val="00E16775"/>
    <w:rsid w:val="00E16EC1"/>
    <w:rsid w:val="00E17DCE"/>
    <w:rsid w:val="00E300BA"/>
    <w:rsid w:val="00E30796"/>
    <w:rsid w:val="00E32476"/>
    <w:rsid w:val="00E328A2"/>
    <w:rsid w:val="00E32ECF"/>
    <w:rsid w:val="00E349BA"/>
    <w:rsid w:val="00E36453"/>
    <w:rsid w:val="00E435B8"/>
    <w:rsid w:val="00E4391D"/>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95D20"/>
    <w:rsid w:val="00EA0285"/>
    <w:rsid w:val="00EA14A9"/>
    <w:rsid w:val="00EA26A9"/>
    <w:rsid w:val="00EA7CC7"/>
    <w:rsid w:val="00EB101E"/>
    <w:rsid w:val="00EB5323"/>
    <w:rsid w:val="00EB567C"/>
    <w:rsid w:val="00EC0C5B"/>
    <w:rsid w:val="00EC1C41"/>
    <w:rsid w:val="00EC1F18"/>
    <w:rsid w:val="00EC66D5"/>
    <w:rsid w:val="00ED2397"/>
    <w:rsid w:val="00ED245D"/>
    <w:rsid w:val="00ED2E52"/>
    <w:rsid w:val="00ED3BD2"/>
    <w:rsid w:val="00ED50E5"/>
    <w:rsid w:val="00ED64A0"/>
    <w:rsid w:val="00EE0071"/>
    <w:rsid w:val="00EE6107"/>
    <w:rsid w:val="00EE6A2B"/>
    <w:rsid w:val="00EE7EDC"/>
    <w:rsid w:val="00EF2F3E"/>
    <w:rsid w:val="00EF6EBD"/>
    <w:rsid w:val="00EF76DC"/>
    <w:rsid w:val="00F01463"/>
    <w:rsid w:val="00F04CA3"/>
    <w:rsid w:val="00F0635C"/>
    <w:rsid w:val="00F07BA4"/>
    <w:rsid w:val="00F1350B"/>
    <w:rsid w:val="00F150F8"/>
    <w:rsid w:val="00F16768"/>
    <w:rsid w:val="00F204C4"/>
    <w:rsid w:val="00F20B5E"/>
    <w:rsid w:val="00F22B46"/>
    <w:rsid w:val="00F262FF"/>
    <w:rsid w:val="00F2645A"/>
    <w:rsid w:val="00F3093A"/>
    <w:rsid w:val="00F30E09"/>
    <w:rsid w:val="00F33581"/>
    <w:rsid w:val="00F35B6F"/>
    <w:rsid w:val="00F37668"/>
    <w:rsid w:val="00F405EC"/>
    <w:rsid w:val="00F413F2"/>
    <w:rsid w:val="00F45490"/>
    <w:rsid w:val="00F4704E"/>
    <w:rsid w:val="00F471CA"/>
    <w:rsid w:val="00F50ACE"/>
    <w:rsid w:val="00F52B76"/>
    <w:rsid w:val="00F53A61"/>
    <w:rsid w:val="00F55B36"/>
    <w:rsid w:val="00F5688C"/>
    <w:rsid w:val="00F66622"/>
    <w:rsid w:val="00F66735"/>
    <w:rsid w:val="00F66DE7"/>
    <w:rsid w:val="00F7006B"/>
    <w:rsid w:val="00F717B5"/>
    <w:rsid w:val="00F71D6D"/>
    <w:rsid w:val="00F72A0F"/>
    <w:rsid w:val="00F805E6"/>
    <w:rsid w:val="00F80B6E"/>
    <w:rsid w:val="00F816D0"/>
    <w:rsid w:val="00F83FB2"/>
    <w:rsid w:val="00F86166"/>
    <w:rsid w:val="00F8625A"/>
    <w:rsid w:val="00F872D2"/>
    <w:rsid w:val="00F90CFE"/>
    <w:rsid w:val="00F94DDD"/>
    <w:rsid w:val="00FA14BA"/>
    <w:rsid w:val="00FA43F8"/>
    <w:rsid w:val="00FA632C"/>
    <w:rsid w:val="00FA63BE"/>
    <w:rsid w:val="00FB3206"/>
    <w:rsid w:val="00FB39F9"/>
    <w:rsid w:val="00FB421D"/>
    <w:rsid w:val="00FB425C"/>
    <w:rsid w:val="00FB5651"/>
    <w:rsid w:val="00FC04AE"/>
    <w:rsid w:val="00FC2540"/>
    <w:rsid w:val="00FC792B"/>
    <w:rsid w:val="00FC7D38"/>
    <w:rsid w:val="00FD044A"/>
    <w:rsid w:val="00FD10F8"/>
    <w:rsid w:val="00FD1478"/>
    <w:rsid w:val="00FD38F5"/>
    <w:rsid w:val="00FD6476"/>
    <w:rsid w:val="00FD6F24"/>
    <w:rsid w:val="00FE06B0"/>
    <w:rsid w:val="00FE1286"/>
    <w:rsid w:val="00FE165E"/>
    <w:rsid w:val="00FE3E81"/>
    <w:rsid w:val="00FE3E8A"/>
    <w:rsid w:val="00FE4204"/>
    <w:rsid w:val="00FE6490"/>
    <w:rsid w:val="00FE723B"/>
    <w:rsid w:val="00FE7B85"/>
    <w:rsid w:val="00FF09B8"/>
    <w:rsid w:val="00FF2166"/>
    <w:rsid w:val="00FF368B"/>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BA2CBF"/>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BA2CBF"/>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B576CB"/>
    <w:pPr>
      <w:tabs>
        <w:tab w:val="left" w:pos="400"/>
        <w:tab w:val="right" w:leader="dot" w:pos="8395"/>
      </w:tabs>
      <w:spacing w:before="0" w:after="0" w:line="240" w:lineRule="auto"/>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DF2187"/>
    <w:pPr>
      <w:tabs>
        <w:tab w:val="left" w:pos="880"/>
        <w:tab w:val="right" w:leader="dot" w:pos="8395"/>
      </w:tabs>
      <w:spacing w:before="0" w:after="0" w:line="240" w:lineRule="auto"/>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3839CE"/>
    <w:pPr>
      <w:tabs>
        <w:tab w:val="left" w:pos="363"/>
        <w:tab w:val="left" w:pos="726"/>
        <w:tab w:val="left" w:pos="1089"/>
        <w:tab w:val="left" w:pos="1452"/>
        <w:tab w:val="left" w:pos="1814"/>
        <w:tab w:val="left" w:pos="2177"/>
        <w:tab w:val="left" w:pos="2540"/>
      </w:tabs>
    </w:pPr>
    <w:rPr>
      <w:rFonts w:ascii="Anonymous Pro" w:hAnsi="Anonymous Pro"/>
      <w:noProof/>
      <w:sz w:val="18"/>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3839CE"/>
    <w:rPr>
      <w:rFonts w:ascii="Anonymous Pro" w:hAnsi="Anonymous Pro"/>
      <w:noProof/>
      <w:color w:val="auto"/>
      <w:sz w:val="18"/>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C77284"/>
    <w:pPr>
      <w:tabs>
        <w:tab w:val="left" w:pos="1540"/>
        <w:tab w:val="right" w:leader="dot" w:pos="8393"/>
      </w:tabs>
      <w:spacing w:before="0" w:after="0" w:line="240" w:lineRule="auto"/>
      <w:ind w:left="658"/>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 w:type="paragraph" w:customStyle="1" w:styleId="Kop1voor">
    <w:name w:val="Kop1_voor"/>
    <w:basedOn w:val="Kop1"/>
    <w:link w:val="Kop1voorChar"/>
    <w:qFormat/>
    <w:rsid w:val="00462393"/>
    <w:pPr>
      <w:numPr>
        <w:numId w:val="0"/>
      </w:numPr>
    </w:pPr>
  </w:style>
  <w:style w:type="character" w:customStyle="1" w:styleId="Kop1voorChar">
    <w:name w:val="Kop1_voor Char"/>
    <w:basedOn w:val="Kop1Char"/>
    <w:link w:val="Kop1voor"/>
    <w:rsid w:val="00462393"/>
    <w:rPr>
      <w:rFonts w:asciiTheme="majorHAnsi" w:eastAsiaTheme="majorEastAsia" w:hAnsiTheme="majorHAnsi" w:cstheme="majorBidi"/>
      <w:color w:val="007789" w:themeColor="accent1" w:themeShade="BF"/>
      <w:sz w:val="32"/>
      <w:szCs w:val="32"/>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89730517">
      <w:bodyDiv w:val="1"/>
      <w:marLeft w:val="0"/>
      <w:marRight w:val="0"/>
      <w:marTop w:val="0"/>
      <w:marBottom w:val="0"/>
      <w:divBdr>
        <w:top w:val="none" w:sz="0" w:space="0" w:color="auto"/>
        <w:left w:val="none" w:sz="0" w:space="0" w:color="auto"/>
        <w:bottom w:val="none" w:sz="0" w:space="0" w:color="auto"/>
        <w:right w:val="none" w:sz="0" w:space="0" w:color="auto"/>
      </w:divBdr>
      <w:divsChild>
        <w:div w:id="88476565">
          <w:marLeft w:val="0"/>
          <w:marRight w:val="0"/>
          <w:marTop w:val="0"/>
          <w:marBottom w:val="0"/>
          <w:divBdr>
            <w:top w:val="none" w:sz="0" w:space="0" w:color="auto"/>
            <w:left w:val="none" w:sz="0" w:space="0" w:color="auto"/>
            <w:bottom w:val="none" w:sz="0" w:space="0" w:color="auto"/>
            <w:right w:val="none" w:sz="0" w:space="0" w:color="auto"/>
          </w:divBdr>
        </w:div>
      </w:divsChild>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81E25"/>
    <w:rsid w:val="002A1C2B"/>
    <w:rsid w:val="002D1C9A"/>
    <w:rsid w:val="002D3C86"/>
    <w:rsid w:val="00321104"/>
    <w:rsid w:val="00322A9D"/>
    <w:rsid w:val="003C60BF"/>
    <w:rsid w:val="004246B8"/>
    <w:rsid w:val="0047556B"/>
    <w:rsid w:val="004F6477"/>
    <w:rsid w:val="00527707"/>
    <w:rsid w:val="0061606E"/>
    <w:rsid w:val="006A24CC"/>
    <w:rsid w:val="006B075B"/>
    <w:rsid w:val="006C640D"/>
    <w:rsid w:val="006D5DA6"/>
    <w:rsid w:val="007542BD"/>
    <w:rsid w:val="007725F1"/>
    <w:rsid w:val="007E4F47"/>
    <w:rsid w:val="008258DC"/>
    <w:rsid w:val="008260D3"/>
    <w:rsid w:val="008C5C58"/>
    <w:rsid w:val="00977A7A"/>
    <w:rsid w:val="009B408B"/>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1A1F4BE2-0AE7-4A04-856D-9AE6142FC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15</TotalTime>
  <Pages>1</Pages>
  <Words>13103</Words>
  <Characters>74693</Characters>
  <Application>Microsoft Office Word</Application>
  <DocSecurity>0</DocSecurity>
  <Lines>622</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SmartAlarmClock</vt:lpstr>
      <vt:lpstr>SmartAlarmClock</vt:lpstr>
    </vt:vector>
  </TitlesOfParts>
  <Company/>
  <LinksUpToDate>false</LinksUpToDate>
  <CharactersWithSpaces>87621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Dries Kennes</cp:lastModifiedBy>
  <cp:revision>17</cp:revision>
  <cp:lastPrinted>2016-05-22T18:28:00Z</cp:lastPrinted>
  <dcterms:created xsi:type="dcterms:W3CDTF">2016-05-22T17:59:00Z</dcterms:created>
  <dcterms:modified xsi:type="dcterms:W3CDTF">2016-05-22T18:29:00Z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